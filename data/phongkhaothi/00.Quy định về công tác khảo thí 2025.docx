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162" w:type="pct"/>
        <w:tblInd w:w="-147" w:type="dxa"/>
        <w:tblCellMar>
          <w:left w:w="0" w:type="dxa"/>
          <w:right w:w="0" w:type="dxa"/>
        </w:tblCellMar>
        <w:tblLook w:val="04A0" w:firstRow="1" w:lastRow="0" w:firstColumn="1" w:lastColumn="0" w:noHBand="0" w:noVBand="1"/>
      </w:tblPr>
      <w:tblGrid>
        <w:gridCol w:w="3973"/>
        <w:gridCol w:w="142"/>
        <w:gridCol w:w="5251"/>
      </w:tblGrid>
      <w:tr w:rsidR="00834EC1" w:rsidRPr="004C6178" w14:paraId="4BBB392A" w14:textId="77777777" w:rsidTr="00F151FA">
        <w:trPr>
          <w:trHeight w:val="699"/>
        </w:trPr>
        <w:tc>
          <w:tcPr>
            <w:tcW w:w="2121" w:type="pct"/>
            <w:shd w:val="clear" w:color="auto" w:fill="auto"/>
          </w:tcPr>
          <w:p w14:paraId="71569A70" w14:textId="77777777" w:rsidR="00834EC1" w:rsidRPr="00830B10" w:rsidRDefault="004E3E1B" w:rsidP="002C5ADD">
            <w:pPr>
              <w:pStyle w:val="Dngtiu"/>
              <w:widowControl w:val="0"/>
              <w:spacing w:line="271" w:lineRule="auto"/>
              <w:rPr>
                <w:sz w:val="26"/>
                <w:szCs w:val="26"/>
                <w:lang w:val="vi-VN"/>
              </w:rPr>
            </w:pPr>
            <w:r w:rsidRPr="00830B10">
              <w:rPr>
                <w:sz w:val="26"/>
                <w:szCs w:val="26"/>
                <w:lang w:val="vi-VN"/>
              </w:rPr>
              <w:t>BAN CƠ YẾU CHÍNH PHỦ</w:t>
            </w:r>
          </w:p>
          <w:p w14:paraId="31D7C05E" w14:textId="1E12B673" w:rsidR="00834EC1" w:rsidRPr="00F151FA" w:rsidRDefault="00F151FA" w:rsidP="002C5ADD">
            <w:pPr>
              <w:pStyle w:val="Dngtiu"/>
              <w:widowControl w:val="0"/>
              <w:spacing w:line="271" w:lineRule="auto"/>
              <w:rPr>
                <w:b/>
                <w:sz w:val="26"/>
                <w:szCs w:val="26"/>
              </w:rPr>
            </w:pPr>
            <w:r>
              <w:rPr>
                <w:b/>
                <w:noProof/>
                <w:sz w:val="26"/>
                <w:szCs w:val="26"/>
                <w:lang w:val="vi-VN"/>
              </w:rPr>
              <mc:AlternateContent>
                <mc:Choice Requires="wps">
                  <w:drawing>
                    <wp:anchor distT="0" distB="0" distL="114300" distR="114300" simplePos="0" relativeHeight="251659264" behindDoc="0" locked="0" layoutInCell="1" allowOverlap="1" wp14:anchorId="4EEE23BB" wp14:editId="08894FBE">
                      <wp:simplePos x="0" y="0"/>
                      <wp:positionH relativeFrom="column">
                        <wp:posOffset>908685</wp:posOffset>
                      </wp:positionH>
                      <wp:positionV relativeFrom="paragraph">
                        <wp:posOffset>208280</wp:posOffset>
                      </wp:positionV>
                      <wp:extent cx="790575" cy="0"/>
                      <wp:effectExtent l="0" t="0" r="0" b="0"/>
                      <wp:wrapNone/>
                      <wp:docPr id="2044752302" name="Straight Connector 2"/>
                      <wp:cNvGraphicFramePr/>
                      <a:graphic xmlns:a="http://schemas.openxmlformats.org/drawingml/2006/main">
                        <a:graphicData uri="http://schemas.microsoft.com/office/word/2010/wordprocessingShape">
                          <wps:wsp>
                            <wps:cNvCnPr/>
                            <wps:spPr>
                              <a:xfrm>
                                <a:off x="0" y="0"/>
                                <a:ext cx="7905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3A23308" id="Straight Connector 2"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71.55pt,16.4pt" to="133.8pt,16.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" strokecolor="black [3200]" strokeweight=".5pt">
                      <v:stroke joinstyle="miter"/>
                    </v:line>
                  </w:pict>
                </mc:Fallback>
              </mc:AlternateContent>
            </w:r>
            <w:r w:rsidR="009B6967" w:rsidRPr="00830B10">
              <w:rPr>
                <w:b/>
                <w:sz w:val="26"/>
                <w:szCs w:val="26"/>
                <w:lang w:val="vi-VN"/>
              </w:rPr>
              <w:t>HỌC VIỆN KỸ THUẬT MẬT MÃ</w:t>
            </w:r>
          </w:p>
        </w:tc>
        <w:tc>
          <w:tcPr>
            <w:tcW w:w="76" w:type="pct"/>
            <w:shd w:val="clear" w:color="auto" w:fill="auto"/>
          </w:tcPr>
          <w:p w14:paraId="3CFBB29C" w14:textId="77777777" w:rsidR="00834EC1" w:rsidRPr="004C6178" w:rsidRDefault="00834EC1" w:rsidP="002C5ADD">
            <w:pPr>
              <w:pStyle w:val="Dngtiu"/>
              <w:widowControl w:val="0"/>
              <w:spacing w:line="271" w:lineRule="auto"/>
              <w:rPr>
                <w:szCs w:val="26"/>
                <w:lang w:val="vi-VN"/>
              </w:rPr>
            </w:pPr>
          </w:p>
        </w:tc>
        <w:tc>
          <w:tcPr>
            <w:tcW w:w="2803" w:type="pct"/>
            <w:shd w:val="clear" w:color="auto" w:fill="auto"/>
          </w:tcPr>
          <w:p w14:paraId="1EFFEA0F" w14:textId="77777777" w:rsidR="00834EC1" w:rsidRPr="004C6178" w:rsidRDefault="00834EC1" w:rsidP="002C5ADD">
            <w:pPr>
              <w:pStyle w:val="Dngtiu"/>
              <w:widowControl w:val="0"/>
              <w:spacing w:line="271" w:lineRule="auto"/>
              <w:rPr>
                <w:b/>
                <w:sz w:val="24"/>
                <w:szCs w:val="24"/>
                <w:lang w:val="vi-VN"/>
              </w:rPr>
            </w:pPr>
            <w:r w:rsidRPr="004C6178">
              <w:rPr>
                <w:b/>
                <w:sz w:val="24"/>
                <w:szCs w:val="24"/>
                <w:lang w:val="vi-VN"/>
              </w:rPr>
              <w:t>CỘNG HÒA XÃ HỘI CHỦ NGHĨA VIỆT NAM</w:t>
            </w:r>
          </w:p>
          <w:p w14:paraId="058B4AA4" w14:textId="60A83665" w:rsidR="00834EC1" w:rsidRPr="00830B10" w:rsidRDefault="00F151FA" w:rsidP="002C5ADD">
            <w:pPr>
              <w:pStyle w:val="Dngtiu"/>
              <w:widowControl w:val="0"/>
              <w:spacing w:line="271" w:lineRule="auto"/>
              <w:rPr>
                <w:b/>
                <w:sz w:val="26"/>
                <w:szCs w:val="26"/>
              </w:rPr>
            </w:pPr>
            <w:r>
              <w:rPr>
                <w:b/>
                <w:noProof/>
                <w:sz w:val="26"/>
                <w:szCs w:val="26"/>
                <w:lang w:val="vi-VN"/>
              </w:rPr>
              <mc:AlternateContent>
                <mc:Choice Requires="wps">
                  <w:drawing>
                    <wp:anchor distT="0" distB="0" distL="114300" distR="114300" simplePos="0" relativeHeight="251660288" behindDoc="0" locked="0" layoutInCell="1" allowOverlap="1" wp14:anchorId="303BA6D2" wp14:editId="1C40E385">
                      <wp:simplePos x="0" y="0"/>
                      <wp:positionH relativeFrom="column">
                        <wp:posOffset>638175</wp:posOffset>
                      </wp:positionH>
                      <wp:positionV relativeFrom="paragraph">
                        <wp:posOffset>215265</wp:posOffset>
                      </wp:positionV>
                      <wp:extent cx="2066925" cy="0"/>
                      <wp:effectExtent l="0" t="0" r="0" b="0"/>
                      <wp:wrapNone/>
                      <wp:docPr id="475149036" name="Straight Connector 3"/>
                      <wp:cNvGraphicFramePr/>
                      <a:graphic xmlns:a="http://schemas.openxmlformats.org/drawingml/2006/main">
                        <a:graphicData uri="http://schemas.microsoft.com/office/word/2010/wordprocessingShape">
                          <wps:wsp>
                            <wps:cNvCnPr/>
                            <wps:spPr>
                              <a:xfrm>
                                <a:off x="0" y="0"/>
                                <a:ext cx="20669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DF9CB4E" id="Straight Connector 3"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50.25pt,16.95pt" to="213pt,16.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" strokecolor="black [3200]" strokeweight=".5pt">
                      <v:stroke joinstyle="miter"/>
                    </v:line>
                  </w:pict>
                </mc:Fallback>
              </mc:AlternateContent>
            </w:r>
            <w:r w:rsidR="00834EC1" w:rsidRPr="00830B10">
              <w:rPr>
                <w:b/>
                <w:sz w:val="26"/>
                <w:szCs w:val="26"/>
                <w:lang w:val="vi-VN"/>
              </w:rPr>
              <w:t>Độc lập – Tự do – Hạnh phúc</w:t>
            </w:r>
          </w:p>
        </w:tc>
      </w:tr>
      <w:tr w:rsidR="00834EC1" w:rsidRPr="004C6178" w14:paraId="4B7A5589" w14:textId="77777777" w:rsidTr="00F151FA">
        <w:tc>
          <w:tcPr>
            <w:tcW w:w="2121" w:type="pct"/>
            <w:shd w:val="clear" w:color="auto" w:fill="auto"/>
          </w:tcPr>
          <w:p w14:paraId="688CD3F3" w14:textId="772463DA" w:rsidR="00834EC1" w:rsidRPr="004C6178" w:rsidRDefault="00834EC1" w:rsidP="002C5ADD">
            <w:pPr>
              <w:pStyle w:val="Dngtiu"/>
              <w:widowControl w:val="0"/>
              <w:spacing w:before="80" w:line="271" w:lineRule="auto"/>
              <w:rPr>
                <w:szCs w:val="26"/>
                <w:lang w:val="vi-VN"/>
              </w:rPr>
            </w:pPr>
            <w:r w:rsidRPr="004C6178">
              <w:rPr>
                <w:szCs w:val="26"/>
                <w:lang w:val="vi-VN"/>
              </w:rPr>
              <w:t>Số:</w:t>
            </w:r>
            <w:r w:rsidR="00646C40" w:rsidRPr="004C6178">
              <w:rPr>
                <w:szCs w:val="26"/>
                <w:lang w:val="vi-VN"/>
              </w:rPr>
              <w:t xml:space="preserve">   </w:t>
            </w:r>
            <w:r w:rsidR="00AE4C4E" w:rsidRPr="004C6178">
              <w:rPr>
                <w:szCs w:val="26"/>
                <w:lang w:val="vi-VN"/>
              </w:rPr>
              <w:t xml:space="preserve">      </w:t>
            </w:r>
            <w:r w:rsidRPr="004C6178">
              <w:rPr>
                <w:szCs w:val="26"/>
                <w:lang w:val="vi-VN"/>
              </w:rPr>
              <w:t xml:space="preserve"> /</w:t>
            </w:r>
            <w:r w:rsidR="00064796" w:rsidRPr="004C6178">
              <w:rPr>
                <w:szCs w:val="26"/>
                <w:lang w:val="vi-VN"/>
              </w:rPr>
              <w:t>QĐ-HVM</w:t>
            </w:r>
          </w:p>
        </w:tc>
        <w:tc>
          <w:tcPr>
            <w:tcW w:w="76" w:type="pct"/>
            <w:shd w:val="clear" w:color="auto" w:fill="auto"/>
          </w:tcPr>
          <w:p w14:paraId="7DAC0D5B" w14:textId="77777777" w:rsidR="00834EC1" w:rsidRPr="004C6178" w:rsidRDefault="00834EC1" w:rsidP="002C5ADD">
            <w:pPr>
              <w:pStyle w:val="Dngtiu"/>
              <w:widowControl w:val="0"/>
              <w:spacing w:line="271" w:lineRule="auto"/>
              <w:rPr>
                <w:szCs w:val="26"/>
                <w:lang w:val="vi-VN"/>
              </w:rPr>
            </w:pPr>
          </w:p>
        </w:tc>
        <w:tc>
          <w:tcPr>
            <w:tcW w:w="2803" w:type="pct"/>
            <w:shd w:val="clear" w:color="auto" w:fill="auto"/>
          </w:tcPr>
          <w:p w14:paraId="4C895478" w14:textId="7723E4CF" w:rsidR="00834EC1" w:rsidRPr="00F23CB2" w:rsidRDefault="00834EC1" w:rsidP="002C5ADD">
            <w:pPr>
              <w:pStyle w:val="Dngtiu"/>
              <w:widowControl w:val="0"/>
              <w:spacing w:before="80" w:line="271" w:lineRule="auto"/>
              <w:rPr>
                <w:i/>
                <w:szCs w:val="26"/>
              </w:rPr>
            </w:pPr>
            <w:r w:rsidRPr="004C6178">
              <w:rPr>
                <w:i/>
                <w:szCs w:val="26"/>
                <w:lang w:val="vi-VN"/>
              </w:rPr>
              <w:t xml:space="preserve">Hà Nội, ngày </w:t>
            </w:r>
            <w:r w:rsidR="009D659B" w:rsidRPr="004C6178">
              <w:rPr>
                <w:i/>
                <w:szCs w:val="26"/>
                <w:lang w:val="vi-VN"/>
              </w:rPr>
              <w:t xml:space="preserve"> </w:t>
            </w:r>
            <w:r w:rsidR="00AE4C4E" w:rsidRPr="004C6178">
              <w:rPr>
                <w:i/>
                <w:szCs w:val="26"/>
                <w:lang w:val="vi-VN"/>
              </w:rPr>
              <w:t xml:space="preserve">    </w:t>
            </w:r>
            <w:r w:rsidR="009D659B" w:rsidRPr="004C6178">
              <w:rPr>
                <w:i/>
                <w:szCs w:val="26"/>
                <w:lang w:val="vi-VN"/>
              </w:rPr>
              <w:t xml:space="preserve"> </w:t>
            </w:r>
            <w:r w:rsidR="000F12D3" w:rsidRPr="004C6178">
              <w:rPr>
                <w:i/>
                <w:szCs w:val="26"/>
                <w:lang w:val="vi-VN"/>
              </w:rPr>
              <w:t xml:space="preserve"> </w:t>
            </w:r>
            <w:r w:rsidRPr="004C6178">
              <w:rPr>
                <w:i/>
                <w:szCs w:val="26"/>
                <w:lang w:val="vi-VN"/>
              </w:rPr>
              <w:t>tháng</w:t>
            </w:r>
            <w:r w:rsidR="00646C40" w:rsidRPr="004C6178">
              <w:rPr>
                <w:i/>
                <w:szCs w:val="26"/>
                <w:lang w:val="vi-VN"/>
              </w:rPr>
              <w:t xml:space="preserve"> </w:t>
            </w:r>
            <w:r w:rsidR="009A26E7">
              <w:rPr>
                <w:i/>
                <w:szCs w:val="26"/>
              </w:rPr>
              <w:t>6</w:t>
            </w:r>
            <w:r w:rsidR="00646C40" w:rsidRPr="004C6178">
              <w:rPr>
                <w:i/>
                <w:szCs w:val="26"/>
                <w:lang w:val="vi-VN"/>
              </w:rPr>
              <w:t xml:space="preserve"> </w:t>
            </w:r>
            <w:r w:rsidR="000F12D3" w:rsidRPr="004C6178">
              <w:rPr>
                <w:i/>
                <w:szCs w:val="26"/>
                <w:lang w:val="vi-VN"/>
              </w:rPr>
              <w:t xml:space="preserve"> </w:t>
            </w:r>
            <w:r w:rsidRPr="004C6178">
              <w:rPr>
                <w:i/>
                <w:szCs w:val="26"/>
                <w:lang w:val="vi-VN"/>
              </w:rPr>
              <w:t xml:space="preserve">năm </w:t>
            </w:r>
            <w:r w:rsidR="000F12D3" w:rsidRPr="004C6178">
              <w:rPr>
                <w:i/>
                <w:szCs w:val="26"/>
                <w:lang w:val="vi-VN"/>
              </w:rPr>
              <w:t>202</w:t>
            </w:r>
            <w:r w:rsidR="00F23CB2">
              <w:rPr>
                <w:i/>
                <w:szCs w:val="26"/>
              </w:rPr>
              <w:t>5</w:t>
            </w:r>
          </w:p>
        </w:tc>
      </w:tr>
    </w:tbl>
    <w:p w14:paraId="2F304FB9" w14:textId="77777777" w:rsidR="0037140E" w:rsidRPr="004C6178" w:rsidRDefault="0037140E" w:rsidP="002C5ADD">
      <w:pPr>
        <w:widowControl w:val="0"/>
        <w:spacing w:line="271" w:lineRule="auto"/>
        <w:ind w:firstLine="567"/>
        <w:rPr>
          <w:lang w:val="vi-VN"/>
        </w:rPr>
      </w:pPr>
    </w:p>
    <w:p w14:paraId="6B6F35B6" w14:textId="77777777" w:rsidR="00E93B64" w:rsidRPr="004C6178" w:rsidRDefault="00E93B64" w:rsidP="002C5ADD">
      <w:pPr>
        <w:pStyle w:val="Center"/>
        <w:widowControl w:val="0"/>
        <w:spacing w:after="0" w:line="271" w:lineRule="auto"/>
        <w:rPr>
          <w:b/>
          <w:lang w:val="vi-VN"/>
        </w:rPr>
      </w:pPr>
      <w:r w:rsidRPr="004C6178">
        <w:rPr>
          <w:b/>
          <w:lang w:val="vi-VN"/>
        </w:rPr>
        <w:t>QUYẾT ĐỊNH</w:t>
      </w:r>
    </w:p>
    <w:p w14:paraId="43E96D84" w14:textId="07151C9C" w:rsidR="004A1F64" w:rsidRPr="004C6178" w:rsidRDefault="008466A7" w:rsidP="002C5ADD">
      <w:pPr>
        <w:pStyle w:val="Center"/>
        <w:widowControl w:val="0"/>
        <w:spacing w:after="0" w:line="271" w:lineRule="auto"/>
        <w:rPr>
          <w:b/>
          <w:szCs w:val="26"/>
          <w:lang w:val="vi-VN"/>
        </w:rPr>
      </w:pPr>
      <w:r w:rsidRPr="004C6178">
        <w:rPr>
          <w:b/>
          <w:noProof/>
          <w:szCs w:val="26"/>
          <w:lang w:val="vi-VN"/>
        </w:rPr>
        <mc:AlternateContent>
          <mc:Choice Requires="wps">
            <w:drawing>
              <wp:anchor distT="0" distB="0" distL="114300" distR="114300" simplePos="0" relativeHeight="251657216" behindDoc="0" locked="0" layoutInCell="1" allowOverlap="1" wp14:anchorId="4E50A824" wp14:editId="186573B8">
                <wp:simplePos x="0" y="0"/>
                <wp:positionH relativeFrom="column">
                  <wp:posOffset>2323465</wp:posOffset>
                </wp:positionH>
                <wp:positionV relativeFrom="paragraph">
                  <wp:posOffset>216535</wp:posOffset>
                </wp:positionV>
                <wp:extent cx="1143000" cy="0"/>
                <wp:effectExtent l="12700" t="8890" r="6350" b="10160"/>
                <wp:wrapNone/>
                <wp:docPr id="2"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0" cy="0"/>
                        </a:xfrm>
                        <a:prstGeom prst="straightConnector1">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rgbClr val="7F7F7F">
                                    <a:alpha val="50000"/>
                                  </a:srgbClr>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type w14:anchorId="429BE614" id="_x0000_t32" coordsize="21600,21600" o:spt="32" o:oned="t" path="m,l21600,21600e" filled="f">
                <v:path arrowok="t" fillok="f" o:connecttype="none"/>
                <o:lock v:ext="edit" shapetype="t"/>
              </v:shapetype>
              <v:shape id="AutoShape 2" o:spid="_x0000_s1026" type="#_x0000_t32" style="position:absolute;margin-left:182.95pt;margin-top:17.05pt;width:90pt;height:0;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" strokeweight="1pt">
                <v:shadow color="#7f7f7f" opacity=".5" offset="1pt"/>
              </v:shape>
            </w:pict>
          </mc:Fallback>
        </mc:AlternateContent>
      </w:r>
      <w:r w:rsidR="006E3A8F" w:rsidRPr="004C6178">
        <w:rPr>
          <w:b/>
          <w:szCs w:val="26"/>
          <w:lang w:val="vi-VN"/>
        </w:rPr>
        <w:t xml:space="preserve">Ban hành </w:t>
      </w:r>
      <w:r w:rsidR="008D6C22" w:rsidRPr="004C6178">
        <w:rPr>
          <w:b/>
          <w:szCs w:val="26"/>
          <w:lang w:val="vi-VN"/>
        </w:rPr>
        <w:t>Quy định</w:t>
      </w:r>
      <w:r w:rsidR="004A1F64" w:rsidRPr="004C6178">
        <w:rPr>
          <w:b/>
          <w:szCs w:val="26"/>
          <w:lang w:val="vi-VN"/>
        </w:rPr>
        <w:t xml:space="preserve"> về công tác khảo thí</w:t>
      </w:r>
      <w:r w:rsidR="004A1F64" w:rsidRPr="004C6178">
        <w:rPr>
          <w:b/>
          <w:szCs w:val="26"/>
          <w:lang w:val="vi-VN"/>
        </w:rPr>
        <w:br/>
      </w:r>
    </w:p>
    <w:p w14:paraId="6DE73C21" w14:textId="77777777" w:rsidR="00E93B64" w:rsidRPr="004C6178" w:rsidRDefault="00E93B64" w:rsidP="002C5ADD">
      <w:pPr>
        <w:pStyle w:val="Center"/>
        <w:widowControl w:val="0"/>
        <w:spacing w:after="0" w:line="271" w:lineRule="auto"/>
        <w:rPr>
          <w:b/>
          <w:lang w:val="vi-VN"/>
        </w:rPr>
      </w:pPr>
      <w:r w:rsidRPr="004C6178">
        <w:rPr>
          <w:b/>
          <w:lang w:val="vi-VN"/>
        </w:rPr>
        <w:t>GIÁM ĐỐC HỌC VIỆN KỸ THUẬT MẬT MÃ</w:t>
      </w:r>
    </w:p>
    <w:p w14:paraId="68E92417" w14:textId="4EAB9AED" w:rsidR="007933C7" w:rsidRPr="004C6178" w:rsidRDefault="00FF6218" w:rsidP="002C5ADD">
      <w:pPr>
        <w:pStyle w:val="Cnc"/>
        <w:widowControl w:val="0"/>
        <w:spacing w:after="0" w:line="271" w:lineRule="auto"/>
        <w:ind w:firstLine="567"/>
        <w:rPr>
          <w:lang w:val="en-US"/>
        </w:rPr>
      </w:pPr>
      <w:r w:rsidRPr="004C6178">
        <w:t>Căn cứ Thô</w:t>
      </w:r>
      <w:r w:rsidR="001A509C" w:rsidRPr="004C6178">
        <w:t>ng tư số 54/2014/TT-BQP ngày 12/6/</w:t>
      </w:r>
      <w:r w:rsidRPr="004C6178">
        <w:t>2014 của Bộ trưởng Bộ Quốc phòng quy định chức năng, nhiệm vụ, quyền hạn và mối quan hệ công tác của Học viện Kỹ thuật mậ</w:t>
      </w:r>
      <w:r w:rsidR="00BD20C7" w:rsidRPr="004C6178">
        <w:t>t mã thuộc Ban Cơ yếu Chính phủ</w:t>
      </w:r>
      <w:r w:rsidR="00E117EE" w:rsidRPr="004C6178">
        <w:rPr>
          <w:lang w:val="en-US"/>
        </w:rPr>
        <w:t>;</w:t>
      </w:r>
    </w:p>
    <w:p w14:paraId="2221DE34" w14:textId="449EE295" w:rsidR="00314E5E" w:rsidRDefault="00314E5E" w:rsidP="002C5ADD">
      <w:pPr>
        <w:pStyle w:val="Cnc"/>
        <w:widowControl w:val="0"/>
        <w:spacing w:line="271" w:lineRule="auto"/>
        <w:ind w:firstLine="567"/>
        <w:rPr>
          <w:spacing w:val="-4"/>
          <w:szCs w:val="28"/>
        </w:rPr>
      </w:pPr>
      <w:r w:rsidRPr="00545B0D">
        <w:rPr>
          <w:spacing w:val="-4"/>
          <w:szCs w:val="28"/>
        </w:rPr>
        <w:t xml:space="preserve">Căn cứ Quyết định số </w:t>
      </w:r>
      <w:r w:rsidR="00F23CB2" w:rsidRPr="00F23CB2">
        <w:rPr>
          <w:spacing w:val="-4"/>
          <w:szCs w:val="28"/>
        </w:rPr>
        <w:t>95/QĐ-BCY ngày 05/3/2025</w:t>
      </w:r>
      <w:r w:rsidRPr="00545B0D">
        <w:rPr>
          <w:spacing w:val="-4"/>
          <w:szCs w:val="28"/>
        </w:rPr>
        <w:t xml:space="preserve"> của Trưởng ban Ban Cơ yếu Chính phủ quy định cơ cấu tổ chức, biên chế của Học viện Kỹ thuật mật mã;</w:t>
      </w:r>
    </w:p>
    <w:p w14:paraId="13B7D188" w14:textId="7116708B" w:rsidR="00E93B64" w:rsidRPr="004C6178" w:rsidRDefault="00696246" w:rsidP="002C5ADD">
      <w:pPr>
        <w:pStyle w:val="Cnc"/>
        <w:widowControl w:val="0"/>
        <w:spacing w:after="0" w:line="271" w:lineRule="auto"/>
        <w:ind w:firstLine="567"/>
        <w:rPr>
          <w:spacing w:val="-2"/>
        </w:rPr>
      </w:pPr>
      <w:r w:rsidRPr="004C6178">
        <w:rPr>
          <w:spacing w:val="-2"/>
        </w:rPr>
        <w:t>Theo</w:t>
      </w:r>
      <w:r w:rsidR="00E93B64" w:rsidRPr="004C6178">
        <w:rPr>
          <w:spacing w:val="-2"/>
        </w:rPr>
        <w:t xml:space="preserve"> đề nghị của Trưởng phòng Khảo th</w:t>
      </w:r>
      <w:r w:rsidR="00384874" w:rsidRPr="004C6178">
        <w:rPr>
          <w:spacing w:val="-2"/>
        </w:rPr>
        <w:t>í và Đảm bảo chất lượng đào tạo.</w:t>
      </w:r>
    </w:p>
    <w:p w14:paraId="0DEDFF90" w14:textId="671E22D0" w:rsidR="00E93B64" w:rsidRPr="003F25FF" w:rsidRDefault="00E93B64" w:rsidP="002C5ADD">
      <w:pPr>
        <w:pStyle w:val="Center"/>
        <w:widowControl w:val="0"/>
        <w:spacing w:before="240" w:line="271" w:lineRule="auto"/>
        <w:rPr>
          <w:b/>
        </w:rPr>
      </w:pPr>
      <w:r w:rsidRPr="004C6178">
        <w:rPr>
          <w:b/>
          <w:lang w:val="vi-VN"/>
        </w:rPr>
        <w:t xml:space="preserve">QUYẾT </w:t>
      </w:r>
      <w:r w:rsidR="003D0B8E" w:rsidRPr="004C6178">
        <w:rPr>
          <w:b/>
          <w:lang w:val="vi-VN"/>
        </w:rPr>
        <w:t>ĐỊ</w:t>
      </w:r>
      <w:r w:rsidR="00384874" w:rsidRPr="004C6178">
        <w:rPr>
          <w:b/>
          <w:lang w:val="vi-VN"/>
        </w:rPr>
        <w:t>NH</w:t>
      </w:r>
      <w:r w:rsidR="003F25FF">
        <w:rPr>
          <w:b/>
        </w:rPr>
        <w:t>:</w:t>
      </w:r>
    </w:p>
    <w:p w14:paraId="7E71F0C7" w14:textId="7C509BAE" w:rsidR="00E93B64" w:rsidRDefault="00E93B64" w:rsidP="002C5ADD">
      <w:pPr>
        <w:widowControl w:val="0"/>
        <w:spacing w:after="120" w:line="271" w:lineRule="auto"/>
        <w:ind w:firstLine="567"/>
        <w:rPr>
          <w:spacing w:val="-4"/>
        </w:rPr>
      </w:pPr>
      <w:r w:rsidRPr="00245160">
        <w:rPr>
          <w:b/>
          <w:spacing w:val="-4"/>
          <w:lang w:val="vi-VN"/>
        </w:rPr>
        <w:t>Điều 1.</w:t>
      </w:r>
      <w:r w:rsidRPr="004C6178">
        <w:rPr>
          <w:spacing w:val="-4"/>
          <w:lang w:val="vi-VN"/>
        </w:rPr>
        <w:t xml:space="preserve"> Ban hành</w:t>
      </w:r>
      <w:r w:rsidR="00FA7DB3" w:rsidRPr="004C6178">
        <w:rPr>
          <w:spacing w:val="-4"/>
          <w:lang w:val="vi-VN"/>
        </w:rPr>
        <w:t xml:space="preserve"> kèm theo Quyết định này</w:t>
      </w:r>
      <w:r w:rsidRPr="004C6178">
        <w:rPr>
          <w:spacing w:val="-4"/>
          <w:lang w:val="vi-VN"/>
        </w:rPr>
        <w:t xml:space="preserve"> </w:t>
      </w:r>
      <w:r w:rsidR="00CC29A4" w:rsidRPr="004C6178">
        <w:rPr>
          <w:spacing w:val="-4"/>
          <w:lang w:val="vi-VN"/>
        </w:rPr>
        <w:t xml:space="preserve">Quy định về </w:t>
      </w:r>
      <w:r w:rsidR="00563E77" w:rsidRPr="004C6178">
        <w:rPr>
          <w:spacing w:val="-4"/>
          <w:lang w:val="vi-VN"/>
        </w:rPr>
        <w:t>công tác khảo thí</w:t>
      </w:r>
      <w:r w:rsidRPr="004C6178">
        <w:rPr>
          <w:spacing w:val="-4"/>
          <w:lang w:val="vi-VN"/>
        </w:rPr>
        <w:t>.</w:t>
      </w:r>
    </w:p>
    <w:p w14:paraId="32DDAC36" w14:textId="645099F5" w:rsidR="00245160" w:rsidRPr="00245160" w:rsidRDefault="00245160" w:rsidP="002C5ADD">
      <w:pPr>
        <w:widowControl w:val="0"/>
        <w:spacing w:after="120" w:line="271" w:lineRule="auto"/>
        <w:ind w:firstLine="567"/>
        <w:rPr>
          <w:spacing w:val="-4"/>
        </w:rPr>
      </w:pPr>
      <w:r w:rsidRPr="00245160">
        <w:rPr>
          <w:b/>
          <w:bCs/>
          <w:spacing w:val="-4"/>
        </w:rPr>
        <w:t>Điều 2.</w:t>
      </w:r>
      <w:r>
        <w:rPr>
          <w:spacing w:val="-4"/>
        </w:rPr>
        <w:t xml:space="preserve"> </w:t>
      </w:r>
      <w:r w:rsidRPr="004C6178">
        <w:rPr>
          <w:lang w:val="vi-VN"/>
        </w:rPr>
        <w:t xml:space="preserve">Quyết định này có hiệu lực từ ngày ký, thay thế </w:t>
      </w:r>
      <w:r>
        <w:t xml:space="preserve">Quyết định số </w:t>
      </w:r>
      <w:bookmarkStart w:id="0" w:name="_Hlk200025389"/>
      <w:r w:rsidRPr="00A82EED">
        <w:rPr>
          <w:lang w:val="vi-VN"/>
        </w:rPr>
        <w:t>1582/QĐ-HVM</w:t>
      </w:r>
      <w:r>
        <w:t xml:space="preserve"> </w:t>
      </w:r>
      <w:r w:rsidRPr="00A82EED">
        <w:t xml:space="preserve">ngày 22/12/2023 </w:t>
      </w:r>
      <w:bookmarkEnd w:id="0"/>
      <w:r w:rsidRPr="00A82EED">
        <w:t>của Giám đốc Học viện Kỹ thuật mật mã</w:t>
      </w:r>
      <w:r w:rsidRPr="004C6178">
        <w:rPr>
          <w:lang w:val="vi-VN"/>
        </w:rPr>
        <w:t>.</w:t>
      </w:r>
    </w:p>
    <w:p w14:paraId="4C541EE1" w14:textId="003F6DE0" w:rsidR="00E93B64" w:rsidRDefault="00E063C1" w:rsidP="002C5ADD">
      <w:pPr>
        <w:widowControl w:val="0"/>
        <w:spacing w:after="120" w:line="271" w:lineRule="auto"/>
        <w:ind w:firstLine="567"/>
        <w:rPr>
          <w:spacing w:val="-4"/>
        </w:rPr>
      </w:pPr>
      <w:r w:rsidRPr="004C6178">
        <w:rPr>
          <w:b/>
          <w:spacing w:val="-4"/>
          <w:lang w:val="vi-VN"/>
        </w:rPr>
        <w:t xml:space="preserve">Điều </w:t>
      </w:r>
      <w:r w:rsidR="008B7153" w:rsidRPr="004C6178">
        <w:rPr>
          <w:b/>
          <w:spacing w:val="-4"/>
          <w:lang w:val="vi-VN"/>
        </w:rPr>
        <w:t>3</w:t>
      </w:r>
      <w:r w:rsidR="00E93B64" w:rsidRPr="004C6178">
        <w:rPr>
          <w:spacing w:val="-4"/>
          <w:lang w:val="vi-VN"/>
        </w:rPr>
        <w:t xml:space="preserve">. </w:t>
      </w:r>
      <w:r w:rsidR="00851697" w:rsidRPr="004C6178">
        <w:rPr>
          <w:spacing w:val="-4"/>
          <w:lang w:val="vi-VN"/>
        </w:rPr>
        <w:t>Trưởng phòng</w:t>
      </w:r>
      <w:r w:rsidR="006B19B1">
        <w:rPr>
          <w:spacing w:val="-4"/>
        </w:rPr>
        <w:t xml:space="preserve"> Khảo thí và Đảm bảo chất lượng đào tạo</w:t>
      </w:r>
      <w:r w:rsidR="00851697" w:rsidRPr="004C6178">
        <w:rPr>
          <w:spacing w:val="-4"/>
          <w:lang w:val="vi-VN"/>
        </w:rPr>
        <w:t xml:space="preserve">, </w:t>
      </w:r>
      <w:r w:rsidR="00BD20C7" w:rsidRPr="004C6178">
        <w:rPr>
          <w:spacing w:val="-4"/>
          <w:lang w:val="vi-VN"/>
        </w:rPr>
        <w:t>Thủ trưởng các</w:t>
      </w:r>
      <w:r w:rsidR="005A1112" w:rsidRPr="004C6178">
        <w:rPr>
          <w:spacing w:val="-4"/>
          <w:lang w:val="vi-VN"/>
        </w:rPr>
        <w:t xml:space="preserve"> cơ quan,</w:t>
      </w:r>
      <w:r w:rsidR="00BD20C7" w:rsidRPr="004C6178">
        <w:rPr>
          <w:spacing w:val="-4"/>
          <w:lang w:val="vi-VN"/>
        </w:rPr>
        <w:t xml:space="preserve"> đơn vị</w:t>
      </w:r>
      <w:r w:rsidR="00851697" w:rsidRPr="004C6178">
        <w:rPr>
          <w:spacing w:val="-4"/>
          <w:lang w:val="vi-VN"/>
        </w:rPr>
        <w:t>, các cá nhân</w:t>
      </w:r>
      <w:r w:rsidR="00BD20C7" w:rsidRPr="004C6178">
        <w:rPr>
          <w:spacing w:val="-4"/>
          <w:lang w:val="vi-VN"/>
        </w:rPr>
        <w:t xml:space="preserve"> có liên quan</w:t>
      </w:r>
      <w:r w:rsidR="00851697" w:rsidRPr="004C6178">
        <w:rPr>
          <w:spacing w:val="-4"/>
          <w:lang w:val="vi-VN"/>
        </w:rPr>
        <w:t xml:space="preserve"> và học viên, sinh viên Học viện Kỹ thuật mật mã</w:t>
      </w:r>
      <w:r w:rsidR="00E93B64" w:rsidRPr="004C6178">
        <w:rPr>
          <w:spacing w:val="-4"/>
          <w:lang w:val="vi-VN"/>
        </w:rPr>
        <w:t xml:space="preserve"> chịu trách nhiệm thi hành Quyết định này./.</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1"/>
        <w:gridCol w:w="4531"/>
      </w:tblGrid>
      <w:tr w:rsidR="00973481" w14:paraId="0DA8A0BE" w14:textId="77777777" w:rsidTr="00973481">
        <w:tc>
          <w:tcPr>
            <w:tcW w:w="4531" w:type="dxa"/>
          </w:tcPr>
          <w:p w14:paraId="17682C3C" w14:textId="77777777" w:rsidR="00973481" w:rsidRPr="004C6178" w:rsidRDefault="00973481" w:rsidP="002C5ADD">
            <w:pPr>
              <w:pStyle w:val="NinhnL1"/>
              <w:widowControl w:val="0"/>
              <w:spacing w:line="271" w:lineRule="auto"/>
              <w:ind w:left="-105"/>
              <w:rPr>
                <w:lang w:val="vi-VN"/>
              </w:rPr>
            </w:pPr>
            <w:r w:rsidRPr="004C6178">
              <w:rPr>
                <w:lang w:val="vi-VN"/>
              </w:rPr>
              <w:t>Nơi nhận:</w:t>
            </w:r>
          </w:p>
          <w:p w14:paraId="1275C195" w14:textId="77777777" w:rsidR="00973481" w:rsidRPr="004C6178" w:rsidRDefault="00973481" w:rsidP="002C5ADD">
            <w:pPr>
              <w:pStyle w:val="NinhnL2"/>
              <w:widowControl w:val="0"/>
              <w:spacing w:line="271" w:lineRule="auto"/>
              <w:ind w:left="-105"/>
              <w:rPr>
                <w:lang w:val="vi-VN"/>
              </w:rPr>
            </w:pPr>
            <w:r w:rsidRPr="004C6178">
              <w:rPr>
                <w:lang w:val="vi-VN"/>
              </w:rPr>
              <w:t>Như Điều 3;</w:t>
            </w:r>
          </w:p>
          <w:p w14:paraId="4A90250E" w14:textId="77777777" w:rsidR="00973481" w:rsidRPr="004C6178" w:rsidRDefault="00973481" w:rsidP="002C5ADD">
            <w:pPr>
              <w:pStyle w:val="NinhnL2"/>
              <w:widowControl w:val="0"/>
              <w:spacing w:line="271" w:lineRule="auto"/>
              <w:ind w:left="-105"/>
              <w:rPr>
                <w:lang w:val="vi-VN"/>
              </w:rPr>
            </w:pPr>
            <w:r w:rsidRPr="004C6178">
              <w:rPr>
                <w:lang w:val="vi-VN"/>
              </w:rPr>
              <w:t>Ban Giám đốc (để chỉ đạo);</w:t>
            </w:r>
          </w:p>
          <w:p w14:paraId="16EA5F35" w14:textId="50A2879E" w:rsidR="00973481" w:rsidRPr="00973481" w:rsidRDefault="00973481" w:rsidP="002C5ADD">
            <w:pPr>
              <w:pStyle w:val="NinhnL2"/>
              <w:widowControl w:val="0"/>
              <w:spacing w:line="271" w:lineRule="auto"/>
              <w:ind w:left="-105"/>
              <w:rPr>
                <w:lang w:val="vi-VN"/>
              </w:rPr>
            </w:pPr>
            <w:r w:rsidRPr="004C6178">
              <w:rPr>
                <w:lang w:val="vi-VN"/>
              </w:rPr>
              <w:t xml:space="preserve">Các </w:t>
            </w:r>
            <w:r w:rsidR="00A224D0">
              <w:t>CQĐV thuộc Học viện</w:t>
            </w:r>
            <w:r w:rsidRPr="004C6178">
              <w:rPr>
                <w:lang w:val="vi-VN"/>
              </w:rPr>
              <w:t>;</w:t>
            </w:r>
          </w:p>
          <w:p w14:paraId="675C941F" w14:textId="11E89C66" w:rsidR="00973481" w:rsidRPr="004C6178" w:rsidRDefault="00973481" w:rsidP="002C5ADD">
            <w:pPr>
              <w:pStyle w:val="NinhnL2"/>
              <w:widowControl w:val="0"/>
              <w:spacing w:line="271" w:lineRule="auto"/>
              <w:ind w:left="-105"/>
              <w:rPr>
                <w:lang w:val="vi-VN"/>
              </w:rPr>
            </w:pPr>
            <w:r w:rsidRPr="00973481">
              <w:rPr>
                <w:lang w:val="vi-VN"/>
              </w:rPr>
              <w:t>Lưu</w:t>
            </w:r>
            <w:r w:rsidRPr="00973481">
              <w:t>:</w:t>
            </w:r>
            <w:r w:rsidRPr="00973481">
              <w:rPr>
                <w:lang w:val="vi-VN"/>
              </w:rPr>
              <w:t xml:space="preserve"> VT, KT.TA</w:t>
            </w:r>
            <w:r w:rsidR="00347F7D">
              <w:t>1</w:t>
            </w:r>
            <w:r w:rsidRPr="00973481">
              <w:rPr>
                <w:lang w:val="vi-VN"/>
              </w:rPr>
              <w:t>5.</w:t>
            </w:r>
          </w:p>
          <w:p w14:paraId="2044DD60" w14:textId="394E7086" w:rsidR="00973481" w:rsidRPr="00973481" w:rsidRDefault="00973481" w:rsidP="002C5ADD">
            <w:pPr>
              <w:widowControl w:val="0"/>
              <w:spacing w:after="120" w:line="271" w:lineRule="auto"/>
              <w:ind w:left="-120" w:firstLine="0"/>
              <w:rPr>
                <w:spacing w:val="-4"/>
                <w:sz w:val="22"/>
              </w:rPr>
            </w:pPr>
          </w:p>
        </w:tc>
        <w:tc>
          <w:tcPr>
            <w:tcW w:w="4531" w:type="dxa"/>
          </w:tcPr>
          <w:p w14:paraId="3E18ED01" w14:textId="77777777" w:rsidR="00973481" w:rsidRPr="00973481" w:rsidRDefault="00973481" w:rsidP="002C5ADD">
            <w:pPr>
              <w:widowControl w:val="0"/>
              <w:spacing w:line="271" w:lineRule="auto"/>
              <w:ind w:firstLine="0"/>
              <w:jc w:val="center"/>
              <w:rPr>
                <w:b/>
                <w:bCs/>
                <w:spacing w:val="-4"/>
              </w:rPr>
            </w:pPr>
            <w:r w:rsidRPr="00973481">
              <w:rPr>
                <w:b/>
                <w:bCs/>
                <w:spacing w:val="-4"/>
              </w:rPr>
              <w:t>KT. GIÁM ĐỐC</w:t>
            </w:r>
          </w:p>
          <w:p w14:paraId="3F5435FA" w14:textId="77777777" w:rsidR="00973481" w:rsidRPr="00973481" w:rsidRDefault="00973481" w:rsidP="002C5ADD">
            <w:pPr>
              <w:widowControl w:val="0"/>
              <w:spacing w:line="271" w:lineRule="auto"/>
              <w:ind w:firstLine="0"/>
              <w:jc w:val="center"/>
              <w:rPr>
                <w:b/>
                <w:bCs/>
                <w:spacing w:val="-4"/>
              </w:rPr>
            </w:pPr>
            <w:r w:rsidRPr="00973481">
              <w:rPr>
                <w:b/>
                <w:bCs/>
                <w:spacing w:val="-4"/>
              </w:rPr>
              <w:t>PHÓ GIÁM ĐỐC</w:t>
            </w:r>
          </w:p>
          <w:p w14:paraId="4C7C3425" w14:textId="77777777" w:rsidR="00973481" w:rsidRDefault="00973481" w:rsidP="002C5ADD">
            <w:pPr>
              <w:widowControl w:val="0"/>
              <w:spacing w:after="120" w:line="271" w:lineRule="auto"/>
              <w:ind w:firstLine="0"/>
              <w:jc w:val="center"/>
              <w:rPr>
                <w:b/>
                <w:bCs/>
                <w:spacing w:val="-4"/>
              </w:rPr>
            </w:pPr>
          </w:p>
          <w:p w14:paraId="361AB2EF" w14:textId="77777777" w:rsidR="00973481" w:rsidRDefault="00973481" w:rsidP="002C5ADD">
            <w:pPr>
              <w:widowControl w:val="0"/>
              <w:spacing w:after="120" w:line="271" w:lineRule="auto"/>
              <w:ind w:firstLine="0"/>
              <w:jc w:val="center"/>
              <w:rPr>
                <w:b/>
                <w:bCs/>
                <w:spacing w:val="-4"/>
              </w:rPr>
            </w:pPr>
          </w:p>
          <w:p w14:paraId="33980D9F" w14:textId="77777777" w:rsidR="00973481" w:rsidRDefault="00973481" w:rsidP="002C5ADD">
            <w:pPr>
              <w:widowControl w:val="0"/>
              <w:spacing w:after="120" w:line="271" w:lineRule="auto"/>
              <w:ind w:firstLine="0"/>
              <w:jc w:val="center"/>
              <w:rPr>
                <w:b/>
                <w:bCs/>
                <w:spacing w:val="-4"/>
              </w:rPr>
            </w:pPr>
          </w:p>
          <w:p w14:paraId="592396D1" w14:textId="77777777" w:rsidR="00973481" w:rsidRDefault="00973481" w:rsidP="002C5ADD">
            <w:pPr>
              <w:widowControl w:val="0"/>
              <w:spacing w:after="120" w:line="271" w:lineRule="auto"/>
              <w:ind w:firstLine="0"/>
              <w:jc w:val="center"/>
              <w:rPr>
                <w:b/>
                <w:bCs/>
                <w:spacing w:val="-4"/>
              </w:rPr>
            </w:pPr>
          </w:p>
          <w:p w14:paraId="0CED7B87" w14:textId="0C349ACE" w:rsidR="00973481" w:rsidRPr="00973481" w:rsidRDefault="00973481" w:rsidP="002C5ADD">
            <w:pPr>
              <w:widowControl w:val="0"/>
              <w:spacing w:after="120" w:line="271" w:lineRule="auto"/>
              <w:ind w:firstLine="0"/>
              <w:jc w:val="center"/>
              <w:rPr>
                <w:b/>
                <w:bCs/>
                <w:spacing w:val="-4"/>
              </w:rPr>
            </w:pPr>
            <w:r w:rsidRPr="00973481">
              <w:rPr>
                <w:b/>
                <w:bCs/>
                <w:spacing w:val="-4"/>
              </w:rPr>
              <w:t>Nguyễn Hiếu Minh</w:t>
            </w:r>
          </w:p>
        </w:tc>
      </w:tr>
    </w:tbl>
    <w:p w14:paraId="596617CE" w14:textId="77777777" w:rsidR="00973481" w:rsidRPr="00973481" w:rsidRDefault="00973481" w:rsidP="002C5ADD">
      <w:pPr>
        <w:widowControl w:val="0"/>
        <w:spacing w:after="120" w:line="271" w:lineRule="auto"/>
        <w:ind w:firstLine="567"/>
        <w:rPr>
          <w:spacing w:val="-4"/>
        </w:rPr>
      </w:pPr>
    </w:p>
    <w:p w14:paraId="7002848B" w14:textId="77777777" w:rsidR="00506205" w:rsidRPr="004C6178" w:rsidRDefault="00506205" w:rsidP="002C5ADD">
      <w:pPr>
        <w:pStyle w:val="Center"/>
        <w:widowControl w:val="0"/>
        <w:spacing w:line="271" w:lineRule="auto"/>
        <w:ind w:firstLine="567"/>
        <w:rPr>
          <w:b/>
          <w:lang w:val="vi-VN"/>
        </w:rPr>
        <w:sectPr w:rsidR="00506205" w:rsidRPr="004C6178" w:rsidSect="0083314E">
          <w:headerReference w:type="default" r:id="rId8"/>
          <w:footerReference w:type="default" r:id="rId9"/>
          <w:pgSz w:w="11907" w:h="16840" w:code="9"/>
          <w:pgMar w:top="1134" w:right="1134" w:bottom="1134" w:left="1701" w:header="720" w:footer="720" w:gutter="0"/>
          <w:pgNumType w:start="1"/>
          <w:cols w:space="720"/>
          <w:titlePg/>
          <w:docGrid w:linePitch="360"/>
        </w:sectPr>
      </w:pPr>
    </w:p>
    <w:tbl>
      <w:tblPr>
        <w:tblW w:w="5329" w:type="pct"/>
        <w:tblInd w:w="-147" w:type="dxa"/>
        <w:tblCellMar>
          <w:left w:w="0" w:type="dxa"/>
          <w:right w:w="0" w:type="dxa"/>
        </w:tblCellMar>
        <w:tblLook w:val="04A0" w:firstRow="1" w:lastRow="0" w:firstColumn="1" w:lastColumn="0" w:noHBand="0" w:noVBand="1"/>
      </w:tblPr>
      <w:tblGrid>
        <w:gridCol w:w="4105"/>
        <w:gridCol w:w="147"/>
        <w:gridCol w:w="5417"/>
      </w:tblGrid>
      <w:tr w:rsidR="00E672A8" w:rsidRPr="004C6178" w14:paraId="049B90AC" w14:textId="77777777" w:rsidTr="00973481">
        <w:trPr>
          <w:trHeight w:val="840"/>
        </w:trPr>
        <w:tc>
          <w:tcPr>
            <w:tcW w:w="2123" w:type="pct"/>
            <w:shd w:val="clear" w:color="auto" w:fill="auto"/>
          </w:tcPr>
          <w:p w14:paraId="7DE89DED" w14:textId="77777777" w:rsidR="00E672A8" w:rsidRPr="00830B10" w:rsidRDefault="00E672A8" w:rsidP="002C5ADD">
            <w:pPr>
              <w:pStyle w:val="Dngtiu"/>
              <w:widowControl w:val="0"/>
              <w:spacing w:line="271" w:lineRule="auto"/>
              <w:rPr>
                <w:sz w:val="26"/>
                <w:szCs w:val="26"/>
                <w:lang w:val="vi-VN"/>
              </w:rPr>
            </w:pPr>
            <w:r w:rsidRPr="00830B10">
              <w:rPr>
                <w:sz w:val="26"/>
                <w:szCs w:val="26"/>
                <w:lang w:val="vi-VN"/>
              </w:rPr>
              <w:lastRenderedPageBreak/>
              <w:t>BAN CƠ YẾU CHÍNH PHỦ</w:t>
            </w:r>
          </w:p>
          <w:p w14:paraId="6AD6A98A" w14:textId="1AFC4CB2" w:rsidR="00E672A8" w:rsidRPr="00E672A8" w:rsidRDefault="00973481" w:rsidP="002C5ADD">
            <w:pPr>
              <w:pStyle w:val="Dngtiu"/>
              <w:widowControl w:val="0"/>
              <w:spacing w:line="271" w:lineRule="auto"/>
              <w:rPr>
                <w:b/>
                <w:sz w:val="26"/>
                <w:szCs w:val="26"/>
              </w:rPr>
            </w:pPr>
            <w:r>
              <w:rPr>
                <w:b/>
                <w:noProof/>
                <w:sz w:val="26"/>
                <w:szCs w:val="26"/>
                <w:lang w:val="vi-VN"/>
              </w:rPr>
              <mc:AlternateContent>
                <mc:Choice Requires="wps">
                  <w:drawing>
                    <wp:anchor distT="0" distB="0" distL="114300" distR="114300" simplePos="0" relativeHeight="251661312" behindDoc="0" locked="0" layoutInCell="1" allowOverlap="1" wp14:anchorId="5C1706C7" wp14:editId="1A9B609F">
                      <wp:simplePos x="0" y="0"/>
                      <wp:positionH relativeFrom="column">
                        <wp:posOffset>975360</wp:posOffset>
                      </wp:positionH>
                      <wp:positionV relativeFrom="paragraph">
                        <wp:posOffset>208280</wp:posOffset>
                      </wp:positionV>
                      <wp:extent cx="762000" cy="0"/>
                      <wp:effectExtent l="0" t="0" r="0" b="0"/>
                      <wp:wrapNone/>
                      <wp:docPr id="283307092" name="Straight Connector 4"/>
                      <wp:cNvGraphicFramePr/>
                      <a:graphic xmlns:a="http://schemas.openxmlformats.org/drawingml/2006/main">
                        <a:graphicData uri="http://schemas.microsoft.com/office/word/2010/wordprocessingShape">
                          <wps:wsp>
                            <wps:cNvCnPr/>
                            <wps:spPr>
                              <a:xfrm>
                                <a:off x="0" y="0"/>
                                <a:ext cx="762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C117299" id="Straight Connector 4"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76.8pt,16.4pt" to="136.8pt,16.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" strokecolor="black [3200]" strokeweight=".5pt">
                      <v:stroke joinstyle="miter"/>
                    </v:line>
                  </w:pict>
                </mc:Fallback>
              </mc:AlternateContent>
            </w:r>
            <w:r w:rsidR="00E672A8" w:rsidRPr="00830B10">
              <w:rPr>
                <w:b/>
                <w:sz w:val="26"/>
                <w:szCs w:val="26"/>
                <w:lang w:val="vi-VN"/>
              </w:rPr>
              <w:t>HỌC VIỆN KỸ THUẬT MẬT MÃ</w:t>
            </w:r>
          </w:p>
        </w:tc>
        <w:tc>
          <w:tcPr>
            <w:tcW w:w="76" w:type="pct"/>
            <w:shd w:val="clear" w:color="auto" w:fill="auto"/>
          </w:tcPr>
          <w:p w14:paraId="4833138F" w14:textId="77777777" w:rsidR="00E672A8" w:rsidRPr="004C6178" w:rsidRDefault="00E672A8" w:rsidP="002C5ADD">
            <w:pPr>
              <w:pStyle w:val="Dngtiu"/>
              <w:widowControl w:val="0"/>
              <w:spacing w:line="271" w:lineRule="auto"/>
              <w:rPr>
                <w:szCs w:val="26"/>
                <w:lang w:val="vi-VN"/>
              </w:rPr>
            </w:pPr>
          </w:p>
        </w:tc>
        <w:tc>
          <w:tcPr>
            <w:tcW w:w="2801" w:type="pct"/>
            <w:shd w:val="clear" w:color="auto" w:fill="auto"/>
          </w:tcPr>
          <w:p w14:paraId="6A823BAC" w14:textId="77777777" w:rsidR="00E672A8" w:rsidRPr="004C6178" w:rsidRDefault="00E672A8" w:rsidP="002C5ADD">
            <w:pPr>
              <w:pStyle w:val="Dngtiu"/>
              <w:widowControl w:val="0"/>
              <w:spacing w:line="271" w:lineRule="auto"/>
              <w:rPr>
                <w:b/>
                <w:sz w:val="24"/>
                <w:szCs w:val="24"/>
                <w:lang w:val="vi-VN"/>
              </w:rPr>
            </w:pPr>
            <w:r w:rsidRPr="004C6178">
              <w:rPr>
                <w:b/>
                <w:sz w:val="24"/>
                <w:szCs w:val="24"/>
                <w:lang w:val="vi-VN"/>
              </w:rPr>
              <w:t>CỘNG HÒA XÃ HỘI CHỦ NGHĨA VIỆT NAM</w:t>
            </w:r>
          </w:p>
          <w:p w14:paraId="213836D0" w14:textId="337DAADE" w:rsidR="00E672A8" w:rsidRPr="00830B10" w:rsidRDefault="004D3D4D" w:rsidP="002C5ADD">
            <w:pPr>
              <w:pStyle w:val="Dngtiu"/>
              <w:widowControl w:val="0"/>
              <w:spacing w:line="271" w:lineRule="auto"/>
              <w:rPr>
                <w:b/>
                <w:sz w:val="26"/>
                <w:szCs w:val="26"/>
              </w:rPr>
            </w:pPr>
            <w:r>
              <w:rPr>
                <w:b/>
                <w:noProof/>
                <w:sz w:val="26"/>
                <w:szCs w:val="26"/>
                <w:lang w:val="vi-VN"/>
              </w:rPr>
              <mc:AlternateContent>
                <mc:Choice Requires="wps">
                  <w:drawing>
                    <wp:anchor distT="0" distB="0" distL="114300" distR="114300" simplePos="0" relativeHeight="251662336" behindDoc="0" locked="0" layoutInCell="1" allowOverlap="1" wp14:anchorId="7710CFDA" wp14:editId="443285C0">
                      <wp:simplePos x="0" y="0"/>
                      <wp:positionH relativeFrom="column">
                        <wp:posOffset>703580</wp:posOffset>
                      </wp:positionH>
                      <wp:positionV relativeFrom="paragraph">
                        <wp:posOffset>215265</wp:posOffset>
                      </wp:positionV>
                      <wp:extent cx="2066925" cy="0"/>
                      <wp:effectExtent l="0" t="0" r="0" b="0"/>
                      <wp:wrapNone/>
                      <wp:docPr id="284490884" name="Straight Connector 5"/>
                      <wp:cNvGraphicFramePr/>
                      <a:graphic xmlns:a="http://schemas.openxmlformats.org/drawingml/2006/main">
                        <a:graphicData uri="http://schemas.microsoft.com/office/word/2010/wordprocessingShape">
                          <wps:wsp>
                            <wps:cNvCnPr/>
                            <wps:spPr>
                              <a:xfrm>
                                <a:off x="0" y="0"/>
                                <a:ext cx="20669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A74EBED" id="Straight Connector 5"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55.4pt,16.95pt" to="218.15pt,16.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" strokecolor="black [3200]" strokeweight=".5pt">
                      <v:stroke joinstyle="miter"/>
                    </v:line>
                  </w:pict>
                </mc:Fallback>
              </mc:AlternateContent>
            </w:r>
            <w:r w:rsidR="00E672A8" w:rsidRPr="00830B10">
              <w:rPr>
                <w:b/>
                <w:sz w:val="26"/>
                <w:szCs w:val="26"/>
                <w:lang w:val="vi-VN"/>
              </w:rPr>
              <w:t>Độc lập – Tự do – Hạnh phúc</w:t>
            </w:r>
          </w:p>
        </w:tc>
      </w:tr>
    </w:tbl>
    <w:p w14:paraId="332C833D" w14:textId="77777777" w:rsidR="00E672A8" w:rsidRDefault="00E672A8" w:rsidP="002C5ADD">
      <w:pPr>
        <w:pStyle w:val="Center"/>
        <w:widowControl w:val="0"/>
        <w:spacing w:after="0" w:line="271" w:lineRule="auto"/>
        <w:rPr>
          <w:b/>
        </w:rPr>
      </w:pPr>
    </w:p>
    <w:p w14:paraId="1343020D" w14:textId="64BA7CA5" w:rsidR="00256418" w:rsidRPr="004C6178" w:rsidRDefault="00921E54" w:rsidP="00502A76">
      <w:pPr>
        <w:pStyle w:val="Center"/>
        <w:widowControl w:val="0"/>
        <w:spacing w:after="0" w:line="271" w:lineRule="auto"/>
        <w:rPr>
          <w:b/>
          <w:lang w:val="vi-VN"/>
        </w:rPr>
      </w:pPr>
      <w:r w:rsidRPr="004C6178">
        <w:rPr>
          <w:b/>
          <w:lang w:val="vi-VN"/>
        </w:rPr>
        <w:t>QU</w:t>
      </w:r>
      <w:r w:rsidR="007606F4">
        <w:rPr>
          <w:b/>
        </w:rPr>
        <w:t>Y</w:t>
      </w:r>
      <w:r w:rsidRPr="004C6178">
        <w:rPr>
          <w:b/>
          <w:lang w:val="vi-VN"/>
        </w:rPr>
        <w:t xml:space="preserve"> ĐỊNH</w:t>
      </w:r>
      <w:r w:rsidR="009D5B9A" w:rsidRPr="004C6178">
        <w:rPr>
          <w:b/>
          <w:lang w:val="vi-VN"/>
        </w:rPr>
        <w:br/>
      </w:r>
      <w:r w:rsidR="00DB7B4F" w:rsidRPr="004C6178">
        <w:rPr>
          <w:b/>
          <w:lang w:val="vi-VN"/>
        </w:rPr>
        <w:t>Về</w:t>
      </w:r>
      <w:r w:rsidR="00CC29A4" w:rsidRPr="004C6178">
        <w:rPr>
          <w:b/>
          <w:lang w:val="vi-VN"/>
        </w:rPr>
        <w:t xml:space="preserve"> </w:t>
      </w:r>
      <w:r w:rsidR="00563E77" w:rsidRPr="004C6178">
        <w:rPr>
          <w:b/>
          <w:lang w:val="vi-VN"/>
        </w:rPr>
        <w:t>công tác khảo thí</w:t>
      </w:r>
    </w:p>
    <w:p w14:paraId="0CB26E5D" w14:textId="621D45CC" w:rsidR="00256418" w:rsidRPr="004C6178" w:rsidRDefault="00256418" w:rsidP="002C5ADD">
      <w:pPr>
        <w:pStyle w:val="Center"/>
        <w:widowControl w:val="0"/>
        <w:spacing w:after="0" w:line="271" w:lineRule="auto"/>
        <w:rPr>
          <w:szCs w:val="26"/>
          <w:lang w:val="vi-VN"/>
        </w:rPr>
      </w:pPr>
      <w:r w:rsidRPr="004C6178">
        <w:rPr>
          <w:szCs w:val="26"/>
          <w:lang w:val="vi-VN"/>
        </w:rPr>
        <w:t>(</w:t>
      </w:r>
      <w:r w:rsidRPr="004C6178">
        <w:rPr>
          <w:i/>
          <w:szCs w:val="26"/>
          <w:lang w:val="vi-VN"/>
        </w:rPr>
        <w:t xml:space="preserve">Ban hành kèm theo Quyết định số </w:t>
      </w:r>
      <w:r w:rsidR="00A630A3" w:rsidRPr="004C6178">
        <w:rPr>
          <w:i/>
          <w:szCs w:val="26"/>
          <w:lang w:val="vi-VN"/>
        </w:rPr>
        <w:t xml:space="preserve">    </w:t>
      </w:r>
      <w:r w:rsidR="008438BF" w:rsidRPr="004C6178">
        <w:rPr>
          <w:i/>
          <w:szCs w:val="26"/>
          <w:lang w:val="vi-VN"/>
        </w:rPr>
        <w:t xml:space="preserve">   </w:t>
      </w:r>
      <w:r w:rsidR="00A630A3" w:rsidRPr="004C6178">
        <w:rPr>
          <w:i/>
          <w:szCs w:val="26"/>
          <w:lang w:val="vi-VN"/>
        </w:rPr>
        <w:t xml:space="preserve"> </w:t>
      </w:r>
      <w:r w:rsidRPr="004C6178">
        <w:rPr>
          <w:i/>
          <w:szCs w:val="26"/>
          <w:lang w:val="vi-VN"/>
        </w:rPr>
        <w:t xml:space="preserve">/QĐ-HVM ngày </w:t>
      </w:r>
      <w:r w:rsidR="009424BC" w:rsidRPr="004C6178">
        <w:rPr>
          <w:i/>
          <w:szCs w:val="26"/>
          <w:lang w:val="vi-VN"/>
        </w:rPr>
        <w:t xml:space="preserve"> </w:t>
      </w:r>
      <w:r w:rsidR="00A630A3" w:rsidRPr="004C6178">
        <w:rPr>
          <w:i/>
          <w:szCs w:val="26"/>
          <w:lang w:val="vi-VN"/>
        </w:rPr>
        <w:t xml:space="preserve">  </w:t>
      </w:r>
      <w:r w:rsidR="000F12D3" w:rsidRPr="004C6178">
        <w:rPr>
          <w:i/>
          <w:szCs w:val="26"/>
          <w:lang w:val="vi-VN"/>
        </w:rPr>
        <w:t xml:space="preserve"> </w:t>
      </w:r>
      <w:r w:rsidRPr="004C6178">
        <w:rPr>
          <w:i/>
          <w:szCs w:val="26"/>
          <w:lang w:val="vi-VN"/>
        </w:rPr>
        <w:t>tháng</w:t>
      </w:r>
      <w:r w:rsidR="00A630A3" w:rsidRPr="004C6178">
        <w:rPr>
          <w:i/>
          <w:szCs w:val="26"/>
          <w:lang w:val="vi-VN"/>
        </w:rPr>
        <w:t xml:space="preserve"> </w:t>
      </w:r>
      <w:r w:rsidR="00BD4F0D">
        <w:rPr>
          <w:i/>
          <w:szCs w:val="26"/>
        </w:rPr>
        <w:t>6</w:t>
      </w:r>
      <w:r w:rsidR="00A630A3" w:rsidRPr="004C6178">
        <w:rPr>
          <w:i/>
          <w:szCs w:val="26"/>
          <w:lang w:val="vi-VN"/>
        </w:rPr>
        <w:t xml:space="preserve"> </w:t>
      </w:r>
      <w:r w:rsidR="006D1CC5" w:rsidRPr="004C6178">
        <w:rPr>
          <w:i/>
          <w:szCs w:val="26"/>
          <w:lang w:val="vi-VN"/>
        </w:rPr>
        <w:t xml:space="preserve">năm </w:t>
      </w:r>
      <w:r w:rsidR="000F12D3" w:rsidRPr="004C6178">
        <w:rPr>
          <w:i/>
          <w:szCs w:val="26"/>
          <w:lang w:val="vi-VN"/>
        </w:rPr>
        <w:t>202</w:t>
      </w:r>
      <w:r w:rsidR="00115934">
        <w:rPr>
          <w:i/>
          <w:szCs w:val="26"/>
        </w:rPr>
        <w:t>5</w:t>
      </w:r>
      <w:r w:rsidRPr="004C6178">
        <w:rPr>
          <w:i/>
          <w:szCs w:val="26"/>
          <w:lang w:val="vi-VN"/>
        </w:rPr>
        <w:br/>
        <w:t>của Giám đốc Học viện Kỹ thuật mật mã</w:t>
      </w:r>
      <w:r w:rsidRPr="004C6178">
        <w:rPr>
          <w:szCs w:val="26"/>
          <w:lang w:val="vi-VN"/>
        </w:rPr>
        <w:t>)</w:t>
      </w:r>
      <w:r w:rsidRPr="004C6178">
        <w:rPr>
          <w:szCs w:val="26"/>
          <w:lang w:val="vi-VN"/>
        </w:rPr>
        <w:br/>
        <w:t>¯¯¯¯¯¯¯¯¯¯¯</w:t>
      </w:r>
    </w:p>
    <w:p w14:paraId="34409DC2" w14:textId="19CE9F87" w:rsidR="00D06874" w:rsidRPr="004C6178" w:rsidRDefault="00116CE6" w:rsidP="002C5ADD">
      <w:pPr>
        <w:pStyle w:val="Chng"/>
        <w:keepNext w:val="0"/>
        <w:widowControl w:val="0"/>
        <w:spacing w:before="0" w:line="271" w:lineRule="auto"/>
        <w:ind w:left="0"/>
      </w:pPr>
      <w:r w:rsidRPr="004C6178">
        <w:br/>
        <w:t xml:space="preserve">NHỮNG </w:t>
      </w:r>
      <w:r w:rsidR="007B0F53" w:rsidRPr="004C6178">
        <w:t>Q</w:t>
      </w:r>
      <w:r w:rsidRPr="004C6178">
        <w:t>UY ĐỊNH</w:t>
      </w:r>
      <w:r w:rsidR="007E52DB" w:rsidRPr="004C6178">
        <w:t xml:space="preserve"> CHUNG</w:t>
      </w:r>
    </w:p>
    <w:p w14:paraId="2DF0E941" w14:textId="77777777" w:rsidR="00256418" w:rsidRPr="004C6178" w:rsidRDefault="00256418" w:rsidP="002C5ADD">
      <w:pPr>
        <w:pStyle w:val="iu"/>
        <w:keepNext w:val="0"/>
        <w:widowControl w:val="0"/>
        <w:spacing w:before="0" w:line="271" w:lineRule="auto"/>
        <w:ind w:firstLine="567"/>
        <w:rPr>
          <w:lang w:val="vi-VN"/>
        </w:rPr>
      </w:pPr>
      <w:r w:rsidRPr="004C6178">
        <w:rPr>
          <w:lang w:val="vi-VN"/>
        </w:rPr>
        <w:t>Phạm vi điều chỉnh, đối tượng áp dụng</w:t>
      </w:r>
    </w:p>
    <w:p w14:paraId="0B121DE6" w14:textId="1B7AD2EC" w:rsidR="006E2CA2" w:rsidRPr="004C6178" w:rsidRDefault="00A5423C" w:rsidP="002C5ADD">
      <w:pPr>
        <w:pStyle w:val="Khon"/>
        <w:widowControl w:val="0"/>
        <w:spacing w:line="271" w:lineRule="auto"/>
        <w:ind w:left="0"/>
      </w:pPr>
      <w:r w:rsidRPr="004C6178">
        <w:t>Văn bản</w:t>
      </w:r>
      <w:r w:rsidR="00E26A2F" w:rsidRPr="004C6178">
        <w:t xml:space="preserve"> này </w:t>
      </w:r>
      <w:r w:rsidR="006E2CA2" w:rsidRPr="004C6178">
        <w:t>quy định về công tác khảo thí của Học viện Kỹ thuật mật mã</w:t>
      </w:r>
      <w:r w:rsidR="00B87C84" w:rsidRPr="004C6178">
        <w:t xml:space="preserve"> (</w:t>
      </w:r>
      <w:r w:rsidR="00B87C84" w:rsidRPr="004C6178">
        <w:rPr>
          <w:i/>
          <w:iCs/>
        </w:rPr>
        <w:t>sau đây gọi là Học viện</w:t>
      </w:r>
      <w:r w:rsidR="00B87C84" w:rsidRPr="004C6178">
        <w:t>)</w:t>
      </w:r>
      <w:r w:rsidR="006E2CA2" w:rsidRPr="004C6178">
        <w:t xml:space="preserve">, bao gồm: kiểm tra thường xuyên, thi giữa kỳ, thi kết thúc học phần, </w:t>
      </w:r>
      <w:r w:rsidR="00734C44" w:rsidRPr="004C6178">
        <w:t xml:space="preserve">thi tốt nghiệp, </w:t>
      </w:r>
      <w:r w:rsidR="006E2CA2" w:rsidRPr="004C6178">
        <w:t>đồ án/luận văn</w:t>
      </w:r>
      <w:r w:rsidR="00D06A9F" w:rsidRPr="004C6178">
        <w:t>/đề án</w:t>
      </w:r>
      <w:r w:rsidR="006E2CA2" w:rsidRPr="004C6178">
        <w:t xml:space="preserve"> tốt nghiệp </w:t>
      </w:r>
      <w:r w:rsidR="005D05DF" w:rsidRPr="004C6178">
        <w:t>trong các chương trình</w:t>
      </w:r>
      <w:r w:rsidR="006E2CA2" w:rsidRPr="004C6178">
        <w:t xml:space="preserve"> đào tạo</w:t>
      </w:r>
      <w:r w:rsidR="00111C9A" w:rsidRPr="004C6178">
        <w:t xml:space="preserve"> đại học và cao học</w:t>
      </w:r>
      <w:r w:rsidR="005D05DF" w:rsidRPr="004C6178">
        <w:t>.</w:t>
      </w:r>
    </w:p>
    <w:p w14:paraId="0F485E14" w14:textId="032589C1" w:rsidR="00256418" w:rsidRPr="004C6178" w:rsidRDefault="006E2CA2" w:rsidP="002C5ADD">
      <w:pPr>
        <w:pStyle w:val="Khon"/>
        <w:widowControl w:val="0"/>
        <w:spacing w:line="271" w:lineRule="auto"/>
        <w:ind w:left="0"/>
      </w:pPr>
      <w:r w:rsidRPr="004C6178">
        <w:t xml:space="preserve">Quy </w:t>
      </w:r>
      <w:r w:rsidR="00CF7701" w:rsidRPr="004C6178">
        <w:t>định</w:t>
      </w:r>
      <w:r w:rsidRPr="004C6178">
        <w:t xml:space="preserve"> này được áp dụng đối với các đơn vị, cá nhân có nhiệm vụ liên quan và học viên, sinh viên (HVSV) đang học tập tại Học viện</w:t>
      </w:r>
      <w:r w:rsidR="00D437F1" w:rsidRPr="004C6178">
        <w:t>, bao gồm Cơ sở chính của Học viện tại Hà Nội (</w:t>
      </w:r>
      <w:r w:rsidR="00D437F1" w:rsidRPr="004C6178">
        <w:rPr>
          <w:i/>
          <w:iCs/>
        </w:rPr>
        <w:t xml:space="preserve">sau </w:t>
      </w:r>
      <w:r w:rsidR="00A25B05" w:rsidRPr="004C6178">
        <w:rPr>
          <w:i/>
          <w:iCs/>
        </w:rPr>
        <w:t xml:space="preserve">đây </w:t>
      </w:r>
      <w:r w:rsidR="00D437F1" w:rsidRPr="004C6178">
        <w:rPr>
          <w:i/>
          <w:iCs/>
        </w:rPr>
        <w:t>gọi là Cơ sở chính</w:t>
      </w:r>
      <w:r w:rsidR="00D437F1" w:rsidRPr="004C6178">
        <w:t>) và Phân hiệu Học viện tại Thành phố Hồ Chính Minh (</w:t>
      </w:r>
      <w:r w:rsidR="00D437F1" w:rsidRPr="004C6178">
        <w:rPr>
          <w:i/>
          <w:iCs/>
        </w:rPr>
        <w:t>sau</w:t>
      </w:r>
      <w:r w:rsidR="00A25B05" w:rsidRPr="004C6178">
        <w:rPr>
          <w:i/>
          <w:iCs/>
        </w:rPr>
        <w:t xml:space="preserve"> đây</w:t>
      </w:r>
      <w:r w:rsidR="00D437F1" w:rsidRPr="004C6178">
        <w:rPr>
          <w:i/>
          <w:iCs/>
        </w:rPr>
        <w:t xml:space="preserve"> gọi là Phân hiệu</w:t>
      </w:r>
      <w:r w:rsidR="00D437F1" w:rsidRPr="004C6178">
        <w:t>).</w:t>
      </w:r>
    </w:p>
    <w:p w14:paraId="664DDD89" w14:textId="77777777" w:rsidR="007962C0" w:rsidRPr="004C6178" w:rsidRDefault="007962C0" w:rsidP="002C5ADD">
      <w:pPr>
        <w:pStyle w:val="iu"/>
        <w:keepNext w:val="0"/>
        <w:widowControl w:val="0"/>
        <w:spacing w:before="0" w:line="271" w:lineRule="auto"/>
        <w:ind w:firstLine="567"/>
        <w:rPr>
          <w:lang w:val="vi-VN"/>
        </w:rPr>
      </w:pPr>
      <w:r w:rsidRPr="004C6178">
        <w:rPr>
          <w:lang w:val="vi-VN"/>
        </w:rPr>
        <w:t>Mục đích, yêu cầu</w:t>
      </w:r>
    </w:p>
    <w:p w14:paraId="5438BA6B" w14:textId="4DB39500" w:rsidR="00F52925" w:rsidRPr="004C6178" w:rsidRDefault="00F52925" w:rsidP="002C5ADD">
      <w:pPr>
        <w:pStyle w:val="Khon"/>
        <w:widowControl w:val="0"/>
        <w:spacing w:line="271" w:lineRule="auto"/>
        <w:ind w:left="0"/>
      </w:pPr>
      <w:r w:rsidRPr="004C6178">
        <w:t>Mục đích</w:t>
      </w:r>
    </w:p>
    <w:p w14:paraId="1F54790F" w14:textId="77777777" w:rsidR="00F52925" w:rsidRPr="004C6178" w:rsidRDefault="00F52925" w:rsidP="002C5ADD">
      <w:pPr>
        <w:pStyle w:val="im"/>
        <w:widowControl w:val="0"/>
        <w:spacing w:line="271" w:lineRule="auto"/>
        <w:ind w:left="0" w:firstLine="567"/>
        <w:rPr>
          <w:lang w:val="vi-VN"/>
        </w:rPr>
      </w:pPr>
      <w:r w:rsidRPr="004C6178">
        <w:rPr>
          <w:lang w:val="vi-VN"/>
        </w:rPr>
        <w:t>Làm căn cứ để Giám đốc Học viện phân công, bố trí, sử dụng nhân lực hợp lý, tăng cường hiệu quả công tác quản lý, thanh tra, giám sát, khen thưởng, xử lý vi phạm đối với công tác khảo thí.</w:t>
      </w:r>
    </w:p>
    <w:p w14:paraId="06B4F44B" w14:textId="77777777" w:rsidR="00F52925" w:rsidRPr="004C6178" w:rsidRDefault="00F52925" w:rsidP="002C5ADD">
      <w:pPr>
        <w:pStyle w:val="im"/>
        <w:widowControl w:val="0"/>
        <w:spacing w:line="271" w:lineRule="auto"/>
        <w:ind w:left="0" w:firstLine="567"/>
        <w:rPr>
          <w:lang w:val="vi-VN"/>
        </w:rPr>
      </w:pPr>
      <w:r w:rsidRPr="004C6178">
        <w:rPr>
          <w:lang w:val="vi-VN"/>
        </w:rPr>
        <w:t>Làm cơ sở để các đơn vị, cá nhân có liên quan thực hiện tốt chức năng, nhiệm vụ trong công tác khảo thí.</w:t>
      </w:r>
    </w:p>
    <w:p w14:paraId="670C8B6E" w14:textId="7D67F2AB" w:rsidR="00F52925" w:rsidRPr="004C6178" w:rsidRDefault="00F52925" w:rsidP="002C5ADD">
      <w:pPr>
        <w:pStyle w:val="Khon"/>
        <w:widowControl w:val="0"/>
        <w:spacing w:line="271" w:lineRule="auto"/>
        <w:ind w:left="0"/>
      </w:pPr>
      <w:r w:rsidRPr="004C6178">
        <w:t>Yêu cầu</w:t>
      </w:r>
    </w:p>
    <w:p w14:paraId="674DDEEA" w14:textId="77777777" w:rsidR="001A2382" w:rsidRPr="004C6178" w:rsidRDefault="001A2382" w:rsidP="002C5ADD">
      <w:pPr>
        <w:pStyle w:val="im"/>
        <w:widowControl w:val="0"/>
        <w:spacing w:line="271" w:lineRule="auto"/>
        <w:ind w:left="0" w:firstLine="567"/>
        <w:rPr>
          <w:lang w:val="vi-VN"/>
        </w:rPr>
      </w:pPr>
      <w:r w:rsidRPr="004C6178">
        <w:rPr>
          <w:lang w:val="vi-VN"/>
        </w:rPr>
        <w:t>Đảm bảo tính nghiêm túc trong quản lý công tác thi và đánh giá kết quả học tập theo đúng quy chế của Bộ Giáo dục và Đào tạo.</w:t>
      </w:r>
    </w:p>
    <w:p w14:paraId="316D9CB0" w14:textId="601DEE5B" w:rsidR="001A2382" w:rsidRPr="004C6178" w:rsidRDefault="004E5C6D" w:rsidP="002C5ADD">
      <w:pPr>
        <w:pStyle w:val="im"/>
        <w:widowControl w:val="0"/>
        <w:spacing w:line="271" w:lineRule="auto"/>
        <w:ind w:left="0" w:firstLine="567"/>
        <w:rPr>
          <w:lang w:val="vi-VN"/>
        </w:rPr>
      </w:pPr>
      <w:r w:rsidRPr="004C6178">
        <w:rPr>
          <w:lang w:val="vi-VN"/>
        </w:rPr>
        <w:t xml:space="preserve">Đảm bảo tính độc lập giữa quá trình dạy, học và quá trình thi, kiểm tra. </w:t>
      </w:r>
      <w:r w:rsidR="001A2382" w:rsidRPr="004C6178">
        <w:rPr>
          <w:lang w:val="vi-VN"/>
        </w:rPr>
        <w:t>Đảm bảo các yêu cầu nghiêm túc, khách quan, công bằng trong việc đánh giá kết quả học tập của HVSV, góp phần nâng cao chất lượng đào tạo.</w:t>
      </w:r>
    </w:p>
    <w:p w14:paraId="606BEC13" w14:textId="7E7F8307" w:rsidR="00F03F30" w:rsidRPr="004C6178" w:rsidRDefault="00F03F30" w:rsidP="002C5ADD">
      <w:pPr>
        <w:pStyle w:val="im"/>
        <w:widowControl w:val="0"/>
        <w:spacing w:line="271" w:lineRule="auto"/>
        <w:ind w:left="0" w:firstLine="567"/>
        <w:rPr>
          <w:lang w:val="vi-VN"/>
        </w:rPr>
      </w:pPr>
      <w:r w:rsidRPr="004C6178">
        <w:rPr>
          <w:lang w:val="vi-VN"/>
        </w:rPr>
        <w:t>Tuân thủ quy định về bảo vệ bí mật nhà nước.</w:t>
      </w:r>
    </w:p>
    <w:p w14:paraId="2E2C5A66" w14:textId="5C3B8DBB" w:rsidR="00716080" w:rsidRPr="004C6178" w:rsidRDefault="00716080" w:rsidP="002C5ADD">
      <w:pPr>
        <w:pStyle w:val="iu"/>
        <w:keepNext w:val="0"/>
        <w:widowControl w:val="0"/>
        <w:spacing w:before="0" w:line="271" w:lineRule="auto"/>
        <w:ind w:firstLine="567"/>
        <w:rPr>
          <w:lang w:val="vi-VN"/>
        </w:rPr>
      </w:pPr>
      <w:r w:rsidRPr="004C6178">
        <w:rPr>
          <w:lang w:val="vi-VN"/>
        </w:rPr>
        <w:t>Căn cứ pháp lý</w:t>
      </w:r>
    </w:p>
    <w:p w14:paraId="73B937DD" w14:textId="23963672" w:rsidR="00716080" w:rsidRPr="00191E36" w:rsidRDefault="00716080" w:rsidP="002C5ADD">
      <w:pPr>
        <w:widowControl w:val="0"/>
        <w:spacing w:line="271" w:lineRule="auto"/>
        <w:ind w:firstLine="567"/>
      </w:pPr>
      <w:r w:rsidRPr="004C6178">
        <w:rPr>
          <w:lang w:val="vi-VN"/>
        </w:rPr>
        <w:t>Quy định này được xây dựng trên cơ sở các văn bản sau đây</w:t>
      </w:r>
      <w:r w:rsidR="00191E36">
        <w:t>:</w:t>
      </w:r>
    </w:p>
    <w:p w14:paraId="705300B1" w14:textId="7D5C3046" w:rsidR="007E714D" w:rsidRPr="004C6178" w:rsidRDefault="007E714D" w:rsidP="002C5ADD">
      <w:pPr>
        <w:pStyle w:val="Khon"/>
        <w:widowControl w:val="0"/>
        <w:spacing w:line="271" w:lineRule="auto"/>
        <w:ind w:left="0"/>
      </w:pPr>
      <w:r w:rsidRPr="004C6178">
        <w:t>Quy chế đào tạo trình độ đại học ban hành kèm theo Thông tư số 08/2021/TT-BGDĐT ngày 18/03/2021 của Bộ trưởng Bộ GD&amp;ĐT (</w:t>
      </w:r>
      <w:r w:rsidRPr="004C6178">
        <w:rPr>
          <w:i/>
          <w:iCs/>
        </w:rPr>
        <w:t>sau đây gọi là Quy chế 08</w:t>
      </w:r>
      <w:r w:rsidRPr="004C6178">
        <w:t>).</w:t>
      </w:r>
    </w:p>
    <w:p w14:paraId="6021346E" w14:textId="77777777" w:rsidR="007E714D" w:rsidRPr="004C6178" w:rsidRDefault="007E714D" w:rsidP="002C5ADD">
      <w:pPr>
        <w:pStyle w:val="Khon"/>
        <w:widowControl w:val="0"/>
        <w:spacing w:line="271" w:lineRule="auto"/>
        <w:ind w:left="0"/>
      </w:pPr>
      <w:r w:rsidRPr="004C6178">
        <w:t>Quy chế tuyển sinh và đào tạo trình độ thạc sĩ ban hành kèm theo Thông tư số 23/2021/TT-BGDĐT ngày 30/08/2021 của Bộ trưởng Bộ GD&amp;ĐT (</w:t>
      </w:r>
      <w:r w:rsidRPr="004C6178">
        <w:rPr>
          <w:i/>
          <w:iCs/>
        </w:rPr>
        <w:t xml:space="preserve">sau đây </w:t>
      </w:r>
      <w:r w:rsidRPr="004C6178">
        <w:rPr>
          <w:i/>
          <w:iCs/>
        </w:rPr>
        <w:lastRenderedPageBreak/>
        <w:t>gọi là Quy chế 23</w:t>
      </w:r>
      <w:r w:rsidRPr="004C6178">
        <w:t>).</w:t>
      </w:r>
    </w:p>
    <w:p w14:paraId="5B953234" w14:textId="77777777" w:rsidR="005F6EAB" w:rsidRPr="004C6178" w:rsidRDefault="005F6EAB" w:rsidP="002C5ADD">
      <w:pPr>
        <w:pStyle w:val="Khon"/>
        <w:widowControl w:val="0"/>
        <w:spacing w:line="271" w:lineRule="auto"/>
        <w:ind w:left="0"/>
      </w:pPr>
      <w:r w:rsidRPr="004C6178">
        <w:t>Thông tư số 27/2016/TT-BGDĐT ngày 30/12/2016 của Bộ trưởng Bộ GD&amp;ĐT Quy định thời hạn bảo quản tài liệu chuyên môn nghiệp vụ của ngành Giáo dục (</w:t>
      </w:r>
      <w:r w:rsidRPr="004C6178">
        <w:rPr>
          <w:i/>
          <w:iCs/>
        </w:rPr>
        <w:t>sau đây gọi là Thông tư 27</w:t>
      </w:r>
      <w:r w:rsidRPr="004C6178">
        <w:t>).</w:t>
      </w:r>
    </w:p>
    <w:p w14:paraId="61B1EADB" w14:textId="3A88EA70" w:rsidR="00716080" w:rsidRPr="004C6178" w:rsidRDefault="00716080" w:rsidP="002C5ADD">
      <w:pPr>
        <w:pStyle w:val="Khon"/>
        <w:widowControl w:val="0"/>
        <w:spacing w:line="271" w:lineRule="auto"/>
        <w:ind w:left="0"/>
      </w:pPr>
      <w:r w:rsidRPr="004C6178">
        <w:t xml:space="preserve">Quy chế đào tạo trình độ đại học của Học viện Kỹ thuật mật mã ban hành kèm theo Quyết định số </w:t>
      </w:r>
      <w:r w:rsidR="00792769">
        <w:rPr>
          <w:lang w:val="en-US"/>
        </w:rPr>
        <w:t>284</w:t>
      </w:r>
      <w:r w:rsidR="004B38D2" w:rsidRPr="004C6178">
        <w:t>/QĐ-HVM</w:t>
      </w:r>
      <w:r w:rsidRPr="004C6178">
        <w:t xml:space="preserve"> ngày 2</w:t>
      </w:r>
      <w:r w:rsidR="00792769">
        <w:rPr>
          <w:lang w:val="en-US"/>
        </w:rPr>
        <w:t>4</w:t>
      </w:r>
      <w:r w:rsidRPr="004C6178">
        <w:t>/</w:t>
      </w:r>
      <w:r w:rsidR="00792769">
        <w:rPr>
          <w:lang w:val="en-US"/>
        </w:rPr>
        <w:t>4</w:t>
      </w:r>
      <w:r w:rsidRPr="004C6178">
        <w:t>/202</w:t>
      </w:r>
      <w:r w:rsidR="00792769">
        <w:rPr>
          <w:lang w:val="en-US"/>
        </w:rPr>
        <w:t>5</w:t>
      </w:r>
      <w:r w:rsidRPr="004C6178">
        <w:t xml:space="preserve"> của Giám đốc Học viện Kỹ thuật mật mã (</w:t>
      </w:r>
      <w:r w:rsidRPr="004C6178">
        <w:rPr>
          <w:i/>
          <w:iCs/>
        </w:rPr>
        <w:t>sau đây gọi là Quy chế</w:t>
      </w:r>
      <w:r w:rsidR="006F179C">
        <w:rPr>
          <w:i/>
          <w:iCs/>
          <w:lang w:val="en-US"/>
        </w:rPr>
        <w:t xml:space="preserve"> 284</w:t>
      </w:r>
      <w:r w:rsidRPr="004C6178">
        <w:t>).</w:t>
      </w:r>
    </w:p>
    <w:p w14:paraId="1DC93C6F" w14:textId="29949243" w:rsidR="00CA7832" w:rsidRPr="004C6178" w:rsidRDefault="00461063" w:rsidP="002C5ADD">
      <w:pPr>
        <w:pStyle w:val="Khon"/>
        <w:widowControl w:val="0"/>
        <w:spacing w:line="271" w:lineRule="auto"/>
        <w:ind w:left="0"/>
      </w:pPr>
      <w:r w:rsidRPr="004C6178">
        <w:t xml:space="preserve">Quy chế tuyển sinh và đào tạo trình độ thạc sĩ của Học viện Kỹ thuật mật mã ban hành kèm theo Quyết định số </w:t>
      </w:r>
      <w:r w:rsidR="00AE4D2A" w:rsidRPr="004C6178">
        <w:t>407/QĐ-HVM ngày 06/5/2022</w:t>
      </w:r>
      <w:r w:rsidRPr="004C6178">
        <w:t xml:space="preserve"> của Giám đốc Học viện Kỹ thuật mật mã (</w:t>
      </w:r>
      <w:r w:rsidRPr="004C6178">
        <w:rPr>
          <w:i/>
          <w:iCs/>
        </w:rPr>
        <w:t xml:space="preserve">sau đây gọi là Quy chế </w:t>
      </w:r>
      <w:r w:rsidR="002A142E" w:rsidRPr="004C6178">
        <w:rPr>
          <w:i/>
          <w:iCs/>
        </w:rPr>
        <w:t>407</w:t>
      </w:r>
      <w:r w:rsidRPr="004C6178">
        <w:t>).</w:t>
      </w:r>
    </w:p>
    <w:p w14:paraId="5520D212" w14:textId="706A041A" w:rsidR="0087222A" w:rsidRPr="004C6178" w:rsidRDefault="0087222A" w:rsidP="002C5ADD">
      <w:pPr>
        <w:pStyle w:val="iu"/>
        <w:keepNext w:val="0"/>
        <w:widowControl w:val="0"/>
        <w:spacing w:before="0" w:line="271" w:lineRule="auto"/>
        <w:ind w:firstLine="567"/>
        <w:rPr>
          <w:lang w:val="vi-VN"/>
        </w:rPr>
      </w:pPr>
      <w:r w:rsidRPr="004C6178">
        <w:rPr>
          <w:lang w:val="vi-VN"/>
        </w:rPr>
        <w:t>Giải thích từ ngữ</w:t>
      </w:r>
    </w:p>
    <w:p w14:paraId="6B2E6C84" w14:textId="3E999558" w:rsidR="00D13C2E" w:rsidRPr="004C6178" w:rsidRDefault="00E64C27" w:rsidP="002C5ADD">
      <w:pPr>
        <w:pStyle w:val="Khon"/>
        <w:widowControl w:val="0"/>
        <w:spacing w:line="271" w:lineRule="auto"/>
        <w:ind w:left="0"/>
      </w:pPr>
      <w:r w:rsidRPr="00E64C27">
        <w:rPr>
          <w:rStyle w:val="Emphasis"/>
          <w:i w:val="0"/>
          <w:iCs w:val="0"/>
          <w:lang w:val="en-US"/>
        </w:rPr>
        <w:t>“</w:t>
      </w:r>
      <w:r w:rsidR="00CA739C" w:rsidRPr="00E64C27">
        <w:rPr>
          <w:rStyle w:val="Emphasis"/>
          <w:i w:val="0"/>
          <w:iCs w:val="0"/>
        </w:rPr>
        <w:t>Đơn vị khảo thí</w:t>
      </w:r>
      <w:r w:rsidRPr="00E64C27">
        <w:rPr>
          <w:rStyle w:val="Emphasis"/>
          <w:i w:val="0"/>
          <w:iCs w:val="0"/>
          <w:lang w:val="en-US"/>
        </w:rPr>
        <w:t>”</w:t>
      </w:r>
      <w:r>
        <w:rPr>
          <w:lang w:val="en-US"/>
        </w:rPr>
        <w:t xml:space="preserve"> </w:t>
      </w:r>
      <w:r w:rsidR="00D13C2E" w:rsidRPr="004C6178">
        <w:t>tại Cơ sở chính là Phòng Khảo thí và Đảm bảo chất lượng đào tạo, tại Phân hiệu là Ban Khảo thí và Đảm bảo chất lượng đào tạo.</w:t>
      </w:r>
    </w:p>
    <w:p w14:paraId="6F05E2E2" w14:textId="4F464C57" w:rsidR="00D13C2E" w:rsidRPr="004C6178" w:rsidRDefault="00E64C27" w:rsidP="002C5ADD">
      <w:pPr>
        <w:pStyle w:val="Khon"/>
        <w:widowControl w:val="0"/>
        <w:spacing w:line="271" w:lineRule="auto"/>
        <w:ind w:left="0"/>
      </w:pPr>
      <w:r w:rsidRPr="00E64C27">
        <w:rPr>
          <w:rStyle w:val="Emphasis"/>
          <w:i w:val="0"/>
          <w:iCs w:val="0"/>
          <w:lang w:val="en-US"/>
        </w:rPr>
        <w:t>“</w:t>
      </w:r>
      <w:r w:rsidR="00D13C2E" w:rsidRPr="00E64C27">
        <w:rPr>
          <w:rStyle w:val="Emphasis"/>
          <w:i w:val="0"/>
          <w:iCs w:val="0"/>
        </w:rPr>
        <w:t>Đơn vị đảm bảo chất lượng</w:t>
      </w:r>
      <w:r w:rsidRPr="00E64C27">
        <w:rPr>
          <w:rStyle w:val="Emphasis"/>
          <w:i w:val="0"/>
          <w:iCs w:val="0"/>
          <w:lang w:val="en-US"/>
        </w:rPr>
        <w:t>”</w:t>
      </w:r>
      <w:r w:rsidR="00D13C2E" w:rsidRPr="004C6178">
        <w:t xml:space="preserve"> tại Cơ sở chính là Phòng Khảo thí và Đảm </w:t>
      </w:r>
      <w:r w:rsidR="00D13C2E" w:rsidRPr="00E64C27">
        <w:rPr>
          <w:spacing w:val="-6"/>
        </w:rPr>
        <w:t>bảo chất lượng đào tạo, tại Phân hiệu là Ban Khảo thí và Đảm bảo chất lượng đào tạo.</w:t>
      </w:r>
    </w:p>
    <w:p w14:paraId="7E6F17DF" w14:textId="1D075BAA" w:rsidR="00C96A86" w:rsidRPr="004C6178" w:rsidRDefault="00E64C27" w:rsidP="002C5ADD">
      <w:pPr>
        <w:pStyle w:val="Khon"/>
        <w:widowControl w:val="0"/>
        <w:spacing w:line="271" w:lineRule="auto"/>
        <w:ind w:left="0"/>
      </w:pPr>
      <w:r w:rsidRPr="00E64C27">
        <w:rPr>
          <w:rStyle w:val="Emphasis"/>
          <w:i w:val="0"/>
          <w:iCs w:val="0"/>
          <w:lang w:val="en-US"/>
        </w:rPr>
        <w:t>“</w:t>
      </w:r>
      <w:r w:rsidR="000F416E" w:rsidRPr="00E64C27">
        <w:rPr>
          <w:rStyle w:val="Emphasis"/>
          <w:i w:val="0"/>
          <w:iCs w:val="0"/>
        </w:rPr>
        <w:t>Đơn vị quản lý đào tạo</w:t>
      </w:r>
      <w:r w:rsidRPr="00E64C27">
        <w:rPr>
          <w:rStyle w:val="Emphasis"/>
          <w:i w:val="0"/>
          <w:iCs w:val="0"/>
          <w:lang w:val="en-US"/>
        </w:rPr>
        <w:t>”</w:t>
      </w:r>
      <w:r w:rsidR="00C96A86" w:rsidRPr="004C6178">
        <w:t xml:space="preserve"> </w:t>
      </w:r>
      <w:r w:rsidR="00C43468" w:rsidRPr="004C6178">
        <w:t xml:space="preserve">tại Cơ sở chính </w:t>
      </w:r>
      <w:r w:rsidR="00C96A86" w:rsidRPr="004C6178">
        <w:t xml:space="preserve">là Phòng Đào tạo </w:t>
      </w:r>
      <w:r w:rsidR="00152DFE" w:rsidRPr="004C6178">
        <w:t>và</w:t>
      </w:r>
      <w:r w:rsidR="00C96A86" w:rsidRPr="004C6178">
        <w:t xml:space="preserve"> </w:t>
      </w:r>
      <w:r w:rsidR="00C43468" w:rsidRPr="004C6178">
        <w:t xml:space="preserve">tại Phân hiệu là </w:t>
      </w:r>
      <w:r w:rsidR="00C96A86" w:rsidRPr="004C6178">
        <w:t>Ban Đào tạo.</w:t>
      </w:r>
    </w:p>
    <w:p w14:paraId="6025D5DA" w14:textId="3A766927" w:rsidR="00F75D84" w:rsidRPr="004C6178" w:rsidRDefault="00E64C27" w:rsidP="002C5ADD">
      <w:pPr>
        <w:pStyle w:val="Khon"/>
        <w:widowControl w:val="0"/>
        <w:spacing w:line="271" w:lineRule="auto"/>
        <w:ind w:left="0"/>
      </w:pPr>
      <w:r w:rsidRPr="00E64C27">
        <w:rPr>
          <w:rStyle w:val="Emphasis"/>
          <w:i w:val="0"/>
          <w:iCs w:val="0"/>
          <w:lang w:val="en-US"/>
        </w:rPr>
        <w:t>“</w:t>
      </w:r>
      <w:r w:rsidR="00F75D84" w:rsidRPr="00E64C27">
        <w:rPr>
          <w:rStyle w:val="Emphasis"/>
          <w:i w:val="0"/>
          <w:iCs w:val="0"/>
        </w:rPr>
        <w:t>Đơn vị quản lý đào tạo sau đại học</w:t>
      </w:r>
      <w:r w:rsidRPr="00E64C27">
        <w:rPr>
          <w:rStyle w:val="Emphasis"/>
          <w:i w:val="0"/>
          <w:iCs w:val="0"/>
          <w:lang w:val="en-US"/>
        </w:rPr>
        <w:t>”</w:t>
      </w:r>
      <w:r w:rsidR="00F75D84" w:rsidRPr="004C6178">
        <w:rPr>
          <w:rStyle w:val="Emphasis"/>
          <w:i w:val="0"/>
          <w:iCs w:val="0"/>
        </w:rPr>
        <w:t xml:space="preserve"> là Phòng Đào tạo.</w:t>
      </w:r>
    </w:p>
    <w:p w14:paraId="51C5B531" w14:textId="5322BDB9" w:rsidR="00C96A86" w:rsidRPr="004C6178" w:rsidRDefault="00E64C27" w:rsidP="002C5ADD">
      <w:pPr>
        <w:pStyle w:val="Khon"/>
        <w:widowControl w:val="0"/>
        <w:spacing w:line="271" w:lineRule="auto"/>
        <w:ind w:left="0"/>
      </w:pPr>
      <w:r w:rsidRPr="00E64C27">
        <w:rPr>
          <w:rStyle w:val="Emphasis"/>
          <w:i w:val="0"/>
          <w:iCs w:val="0"/>
          <w:lang w:val="en-US"/>
        </w:rPr>
        <w:t>“</w:t>
      </w:r>
      <w:r w:rsidR="000F416E" w:rsidRPr="00E64C27">
        <w:rPr>
          <w:rStyle w:val="Emphasis"/>
          <w:i w:val="0"/>
          <w:iCs w:val="0"/>
        </w:rPr>
        <w:t>Đơn vị quản lý HVSV</w:t>
      </w:r>
      <w:r w:rsidRPr="00E64C27">
        <w:rPr>
          <w:rStyle w:val="Emphasis"/>
          <w:i w:val="0"/>
          <w:iCs w:val="0"/>
          <w:lang w:val="en-US"/>
        </w:rPr>
        <w:t>”</w:t>
      </w:r>
      <w:r w:rsidR="00C96A86" w:rsidRPr="004C6178">
        <w:t xml:space="preserve"> </w:t>
      </w:r>
      <w:r w:rsidR="00C43468" w:rsidRPr="004C6178">
        <w:t xml:space="preserve">tại Cơ sở chính </w:t>
      </w:r>
      <w:r w:rsidR="00C96A86" w:rsidRPr="004C6178">
        <w:t xml:space="preserve">là Hệ </w:t>
      </w:r>
      <w:r w:rsidR="005D78FE" w:rsidRPr="004C6178">
        <w:t>Quản lý học viên</w:t>
      </w:r>
      <w:r w:rsidR="00C43468" w:rsidRPr="004C6178">
        <w:t xml:space="preserve"> và</w:t>
      </w:r>
      <w:r w:rsidR="005D78FE" w:rsidRPr="004C6178">
        <w:t xml:space="preserve"> sinh viên</w:t>
      </w:r>
      <w:r w:rsidR="00C43468" w:rsidRPr="004C6178">
        <w:t>, tại Phân hiệu là</w:t>
      </w:r>
      <w:r w:rsidR="00C96A86" w:rsidRPr="004C6178">
        <w:t xml:space="preserve"> </w:t>
      </w:r>
      <w:r w:rsidR="004E244E" w:rsidRPr="004C6178">
        <w:t>Ban Đào tạo</w:t>
      </w:r>
      <w:r w:rsidR="00C96A86" w:rsidRPr="004C6178">
        <w:t>.</w:t>
      </w:r>
    </w:p>
    <w:p w14:paraId="28C4F5B7" w14:textId="36A25953" w:rsidR="002A112B" w:rsidRPr="004C6178" w:rsidRDefault="00E64C27" w:rsidP="002C5ADD">
      <w:pPr>
        <w:pStyle w:val="Khon"/>
        <w:widowControl w:val="0"/>
        <w:spacing w:line="271" w:lineRule="auto"/>
        <w:ind w:left="0"/>
      </w:pPr>
      <w:r w:rsidRPr="00E64C27">
        <w:rPr>
          <w:rStyle w:val="Emphasis"/>
          <w:i w:val="0"/>
          <w:iCs w:val="0"/>
          <w:lang w:val="en-US"/>
        </w:rPr>
        <w:t>“</w:t>
      </w:r>
      <w:r w:rsidR="000F416E" w:rsidRPr="00E64C27">
        <w:rPr>
          <w:rStyle w:val="Emphasis"/>
          <w:i w:val="0"/>
          <w:iCs w:val="0"/>
        </w:rPr>
        <w:t>Đơn vị tài chính</w:t>
      </w:r>
      <w:r w:rsidRPr="00E64C27">
        <w:rPr>
          <w:rStyle w:val="Emphasis"/>
          <w:i w:val="0"/>
          <w:iCs w:val="0"/>
          <w:lang w:val="en-US"/>
        </w:rPr>
        <w:t>”</w:t>
      </w:r>
      <w:r w:rsidR="002A112B" w:rsidRPr="004C6178">
        <w:t xml:space="preserve"> </w:t>
      </w:r>
      <w:r w:rsidR="00C43468" w:rsidRPr="004C6178">
        <w:t xml:space="preserve">tại Cơ sở chính </w:t>
      </w:r>
      <w:r w:rsidR="002A112B" w:rsidRPr="004C6178">
        <w:t xml:space="preserve">là Phòng Kế hoạch </w:t>
      </w:r>
      <w:r w:rsidR="00B70A01" w:rsidRPr="004C6178">
        <w:t>-</w:t>
      </w:r>
      <w:r w:rsidR="002A112B" w:rsidRPr="004C6178">
        <w:t xml:space="preserve"> Tài chính</w:t>
      </w:r>
      <w:r w:rsidR="00C43468" w:rsidRPr="004C6178">
        <w:t>, tại Phân hiệu là</w:t>
      </w:r>
      <w:r w:rsidR="00152DFE" w:rsidRPr="004C6178">
        <w:t xml:space="preserve"> </w:t>
      </w:r>
      <w:r w:rsidR="004E244E" w:rsidRPr="004C6178">
        <w:t>Phòng</w:t>
      </w:r>
      <w:r w:rsidR="00C43468" w:rsidRPr="004C6178">
        <w:t xml:space="preserve"> Tài chính</w:t>
      </w:r>
      <w:r w:rsidR="00B70A01" w:rsidRPr="004C6178">
        <w:t xml:space="preserve"> - </w:t>
      </w:r>
      <w:r w:rsidR="00C43468" w:rsidRPr="004C6178">
        <w:t>Tổng hợp</w:t>
      </w:r>
      <w:r w:rsidR="002A112B" w:rsidRPr="004C6178">
        <w:t>.</w:t>
      </w:r>
    </w:p>
    <w:p w14:paraId="271329F3" w14:textId="39105309" w:rsidR="005C7A23" w:rsidRPr="004C6178" w:rsidRDefault="00E64C27" w:rsidP="002C5ADD">
      <w:pPr>
        <w:pStyle w:val="Khon"/>
        <w:widowControl w:val="0"/>
        <w:spacing w:line="271" w:lineRule="auto"/>
        <w:ind w:left="0"/>
      </w:pPr>
      <w:r w:rsidRPr="00E64C27">
        <w:rPr>
          <w:rStyle w:val="Emphasis"/>
          <w:i w:val="0"/>
          <w:iCs w:val="0"/>
          <w:lang w:val="en-US"/>
        </w:rPr>
        <w:t>“</w:t>
      </w:r>
      <w:r w:rsidR="009470E4" w:rsidRPr="00E64C27">
        <w:rPr>
          <w:rStyle w:val="Emphasis"/>
          <w:i w:val="0"/>
          <w:iCs w:val="0"/>
        </w:rPr>
        <w:t>Khoa</w:t>
      </w:r>
      <w:r w:rsidRPr="00E64C27">
        <w:rPr>
          <w:rStyle w:val="Emphasis"/>
          <w:i w:val="0"/>
          <w:iCs w:val="0"/>
          <w:lang w:val="en-US"/>
        </w:rPr>
        <w:t>”</w:t>
      </w:r>
      <w:r w:rsidR="005C7A23" w:rsidRPr="004C6178">
        <w:t xml:space="preserve"> </w:t>
      </w:r>
      <w:r w:rsidR="0099469B" w:rsidRPr="004C6178">
        <w:t>là để chỉ các khoa giảng viên và Trung tâm Thực hành.</w:t>
      </w:r>
    </w:p>
    <w:p w14:paraId="7DB6E07B" w14:textId="496D22CF" w:rsidR="009C2840" w:rsidRPr="004C6178" w:rsidRDefault="00E64C27" w:rsidP="002C5ADD">
      <w:pPr>
        <w:pStyle w:val="Khon"/>
        <w:widowControl w:val="0"/>
        <w:spacing w:line="271" w:lineRule="auto"/>
        <w:ind w:left="0"/>
      </w:pPr>
      <w:r w:rsidRPr="00E64C27">
        <w:rPr>
          <w:rStyle w:val="Emphasis"/>
          <w:i w:val="0"/>
          <w:iCs w:val="0"/>
          <w:lang w:val="en-US"/>
        </w:rPr>
        <w:t>“</w:t>
      </w:r>
      <w:r w:rsidR="009C2840" w:rsidRPr="00E64C27">
        <w:rPr>
          <w:rStyle w:val="Emphasis"/>
          <w:i w:val="0"/>
          <w:iCs w:val="0"/>
        </w:rPr>
        <w:t>Thí sinh</w:t>
      </w:r>
      <w:r w:rsidRPr="00E64C27">
        <w:rPr>
          <w:rStyle w:val="Emphasis"/>
          <w:i w:val="0"/>
          <w:iCs w:val="0"/>
          <w:lang w:val="en-US"/>
        </w:rPr>
        <w:t>”</w:t>
      </w:r>
      <w:r w:rsidR="009C2840" w:rsidRPr="004C6178">
        <w:t xml:space="preserve"> là HVSV tham dự thi</w:t>
      </w:r>
      <w:r w:rsidR="00FC417F" w:rsidRPr="004C6178">
        <w:t>, kiểm tra</w:t>
      </w:r>
      <w:r w:rsidR="009C2840" w:rsidRPr="004C6178">
        <w:t>.</w:t>
      </w:r>
    </w:p>
    <w:p w14:paraId="16BB55E6" w14:textId="6FF6CC80" w:rsidR="00F85108" w:rsidRPr="004C6178" w:rsidRDefault="00E64C27" w:rsidP="002C5ADD">
      <w:pPr>
        <w:pStyle w:val="Khon"/>
        <w:widowControl w:val="0"/>
        <w:spacing w:line="271" w:lineRule="auto"/>
        <w:ind w:left="0"/>
      </w:pPr>
      <w:r w:rsidRPr="00E64C27">
        <w:rPr>
          <w:rStyle w:val="Emphasis"/>
          <w:i w:val="0"/>
          <w:iCs w:val="0"/>
          <w:lang w:val="en-US"/>
        </w:rPr>
        <w:t>“</w:t>
      </w:r>
      <w:r w:rsidR="00F85108" w:rsidRPr="00E64C27">
        <w:rPr>
          <w:rStyle w:val="Emphasis"/>
          <w:i w:val="0"/>
          <w:iCs w:val="0"/>
        </w:rPr>
        <w:t>Thi trên máy</w:t>
      </w:r>
      <w:r w:rsidRPr="00E64C27">
        <w:rPr>
          <w:rStyle w:val="Emphasis"/>
          <w:i w:val="0"/>
          <w:iCs w:val="0"/>
          <w:lang w:val="en-US"/>
        </w:rPr>
        <w:t>”</w:t>
      </w:r>
      <w:r w:rsidR="00F85108" w:rsidRPr="004C6178">
        <w:t xml:space="preserve"> là những trường hợp</w:t>
      </w:r>
      <w:r w:rsidR="006D2CA1" w:rsidRPr="004C6178">
        <w:t xml:space="preserve"> </w:t>
      </w:r>
      <w:r w:rsidR="003640C4" w:rsidRPr="004C6178">
        <w:t>mà thí sinh làm bài thi trên hệ thống thi trên máy của Học viện.</w:t>
      </w:r>
    </w:p>
    <w:p w14:paraId="207D62C9" w14:textId="6BBC8E62" w:rsidR="003640C4" w:rsidRPr="00116153" w:rsidRDefault="00E64C27" w:rsidP="002C5ADD">
      <w:pPr>
        <w:pStyle w:val="Khon"/>
        <w:widowControl w:val="0"/>
        <w:spacing w:line="271" w:lineRule="auto"/>
        <w:ind w:left="0"/>
        <w:rPr>
          <w:rStyle w:val="Emphasis"/>
          <w:i w:val="0"/>
          <w:iCs w:val="0"/>
          <w:spacing w:val="-2"/>
        </w:rPr>
      </w:pPr>
      <w:r w:rsidRPr="00E64C27">
        <w:rPr>
          <w:rStyle w:val="Emphasis"/>
          <w:i w:val="0"/>
          <w:iCs w:val="0"/>
          <w:spacing w:val="-2"/>
          <w:lang w:val="en-US"/>
        </w:rPr>
        <w:t>“</w:t>
      </w:r>
      <w:r w:rsidR="003640C4" w:rsidRPr="00E64C27">
        <w:rPr>
          <w:rStyle w:val="Emphasis"/>
          <w:i w:val="0"/>
          <w:iCs w:val="0"/>
          <w:spacing w:val="-2"/>
        </w:rPr>
        <w:t>Hệ thống thi trên máy của Học viện</w:t>
      </w:r>
      <w:r w:rsidRPr="00E64C27">
        <w:rPr>
          <w:rStyle w:val="Emphasis"/>
          <w:i w:val="0"/>
          <w:iCs w:val="0"/>
          <w:spacing w:val="-2"/>
          <w:lang w:val="en-US"/>
        </w:rPr>
        <w:t>”</w:t>
      </w:r>
      <w:r w:rsidR="003640C4" w:rsidRPr="00116153">
        <w:rPr>
          <w:rStyle w:val="Emphasis"/>
          <w:i w:val="0"/>
          <w:iCs w:val="0"/>
          <w:spacing w:val="-2"/>
        </w:rPr>
        <w:t xml:space="preserve"> là hệ thống công nghệ thông tin dựa trên phần mềm iTest</w:t>
      </w:r>
      <w:r w:rsidR="00F339F6" w:rsidRPr="00116153">
        <w:rPr>
          <w:rStyle w:val="Emphasis"/>
          <w:i w:val="0"/>
          <w:iCs w:val="0"/>
          <w:spacing w:val="-2"/>
        </w:rPr>
        <w:t xml:space="preserve"> với khả năng tổ chức thi trắc nghiệm, thi tự luận và thi nói.</w:t>
      </w:r>
    </w:p>
    <w:p w14:paraId="351E4CFF" w14:textId="29EF7DE6" w:rsidR="00FE79E4" w:rsidRPr="00E4006C" w:rsidRDefault="00E64C27" w:rsidP="002C5ADD">
      <w:pPr>
        <w:pStyle w:val="Khon"/>
        <w:widowControl w:val="0"/>
        <w:spacing w:line="271" w:lineRule="auto"/>
        <w:ind w:left="0"/>
        <w:rPr>
          <w:spacing w:val="-2"/>
        </w:rPr>
      </w:pPr>
      <w:r w:rsidRPr="00E64C27">
        <w:rPr>
          <w:rStyle w:val="Emphasis"/>
          <w:i w:val="0"/>
          <w:iCs w:val="0"/>
          <w:spacing w:val="-2"/>
          <w:lang w:val="en-US"/>
        </w:rPr>
        <w:t>“</w:t>
      </w:r>
      <w:r w:rsidR="00FE79E4" w:rsidRPr="00E64C27">
        <w:rPr>
          <w:rStyle w:val="Emphasis"/>
          <w:i w:val="0"/>
          <w:iCs w:val="0"/>
          <w:spacing w:val="-2"/>
        </w:rPr>
        <w:t>Thi trực tuyến</w:t>
      </w:r>
      <w:r w:rsidRPr="00E64C27">
        <w:rPr>
          <w:rStyle w:val="Emphasis"/>
          <w:i w:val="0"/>
          <w:iCs w:val="0"/>
          <w:spacing w:val="-2"/>
          <w:lang w:val="en-US"/>
        </w:rPr>
        <w:t>”</w:t>
      </w:r>
      <w:r w:rsidR="00FE79E4" w:rsidRPr="00E4006C">
        <w:rPr>
          <w:rStyle w:val="Emphasis"/>
          <w:i w:val="0"/>
          <w:iCs w:val="0"/>
          <w:spacing w:val="-2"/>
        </w:rPr>
        <w:t xml:space="preserve"> là</w:t>
      </w:r>
      <w:r w:rsidR="00557E13" w:rsidRPr="00E4006C">
        <w:rPr>
          <w:rStyle w:val="Emphasis"/>
          <w:i w:val="0"/>
          <w:iCs w:val="0"/>
          <w:spacing w:val="-2"/>
        </w:rPr>
        <w:t xml:space="preserve"> phương thức tổ chức thi</w:t>
      </w:r>
      <w:r w:rsidR="007603F5" w:rsidRPr="00E4006C">
        <w:rPr>
          <w:rStyle w:val="Emphasis"/>
          <w:i w:val="0"/>
          <w:iCs w:val="0"/>
          <w:spacing w:val="-2"/>
        </w:rPr>
        <w:t xml:space="preserve"> thông qua việc sử dụng môi trường kết nối là mạng Internet và các giải pháp công nghệ thông tin;</w:t>
      </w:r>
      <w:r w:rsidR="00557E13" w:rsidRPr="00E4006C">
        <w:rPr>
          <w:rStyle w:val="Emphasis"/>
          <w:i w:val="0"/>
          <w:iCs w:val="0"/>
          <w:spacing w:val="-2"/>
        </w:rPr>
        <w:t xml:space="preserve"> thí sinh không cần có mặt tại Học viện, có thể dự thi từ bất kỳ nơi đâu đáp ứng yêu cầu kỹ thuật thi trực tuyến.</w:t>
      </w:r>
    </w:p>
    <w:p w14:paraId="5C868B46" w14:textId="77777777" w:rsidR="00B01002" w:rsidRPr="004C6178" w:rsidRDefault="00B01002" w:rsidP="002C5ADD">
      <w:pPr>
        <w:pStyle w:val="iu"/>
        <w:keepNext w:val="0"/>
        <w:widowControl w:val="0"/>
        <w:spacing w:before="0" w:line="271" w:lineRule="auto"/>
        <w:ind w:firstLine="567"/>
        <w:rPr>
          <w:lang w:val="vi-VN"/>
        </w:rPr>
      </w:pPr>
      <w:r w:rsidRPr="004C6178">
        <w:rPr>
          <w:lang w:val="vi-VN"/>
        </w:rPr>
        <w:t>Đánh giá học phần</w:t>
      </w:r>
    </w:p>
    <w:p w14:paraId="513812D6" w14:textId="47343977" w:rsidR="00EF6DE3" w:rsidRPr="00116153" w:rsidRDefault="00A770A4" w:rsidP="002C5ADD">
      <w:pPr>
        <w:pStyle w:val="Khon"/>
        <w:widowControl w:val="0"/>
        <w:spacing w:line="271" w:lineRule="auto"/>
        <w:ind w:left="0"/>
        <w:rPr>
          <w:spacing w:val="-4"/>
        </w:rPr>
      </w:pPr>
      <w:r w:rsidRPr="00116153">
        <w:rPr>
          <w:spacing w:val="-4"/>
        </w:rPr>
        <w:t>Đánh giá học phần là việc đánh giá mức độ người học đạt được các chuẩn đầu ra của học phần</w:t>
      </w:r>
      <w:r w:rsidR="00B74EC2" w:rsidRPr="00116153">
        <w:rPr>
          <w:spacing w:val="-4"/>
        </w:rPr>
        <w:t>.</w:t>
      </w:r>
      <w:r w:rsidR="004C1655" w:rsidRPr="00116153">
        <w:rPr>
          <w:spacing w:val="-4"/>
        </w:rPr>
        <w:t xml:space="preserve"> Kết quả đánh giá học phần được thể hiện bằng điểm học phần.</w:t>
      </w:r>
    </w:p>
    <w:p w14:paraId="29BCB190" w14:textId="17D589E0" w:rsidR="00611178" w:rsidRPr="004C6178" w:rsidRDefault="00611178" w:rsidP="002C5ADD">
      <w:pPr>
        <w:pStyle w:val="Khon"/>
        <w:widowControl w:val="0"/>
        <w:spacing w:line="271" w:lineRule="auto"/>
        <w:ind w:left="0"/>
      </w:pPr>
      <w:r w:rsidRPr="004C6178">
        <w:t>Các thành phần trong đánh giá học phần</w:t>
      </w:r>
    </w:p>
    <w:p w14:paraId="17C3D5E1" w14:textId="7BF9235B" w:rsidR="00611178" w:rsidRPr="004C6178" w:rsidRDefault="009F60CE" w:rsidP="002C5ADD">
      <w:pPr>
        <w:pStyle w:val="im"/>
        <w:widowControl w:val="0"/>
        <w:spacing w:line="271" w:lineRule="auto"/>
        <w:ind w:left="0" w:firstLine="567"/>
        <w:rPr>
          <w:lang w:val="vi-VN"/>
        </w:rPr>
      </w:pPr>
      <w:r w:rsidRPr="004C6178">
        <w:rPr>
          <w:lang w:val="vi-VN"/>
        </w:rPr>
        <w:t>Việc đánh giá học phần được thực hiện thông qua một hoặc một số bài thi, kiểm tra</w:t>
      </w:r>
      <w:r w:rsidR="00611178" w:rsidRPr="004C6178">
        <w:rPr>
          <w:lang w:val="vi-VN"/>
        </w:rPr>
        <w:t xml:space="preserve"> thành phần</w:t>
      </w:r>
      <w:r w:rsidRPr="004C6178">
        <w:rPr>
          <w:lang w:val="vi-VN"/>
        </w:rPr>
        <w:t xml:space="preserve">, bao gồm: thi kết thúc học phần, </w:t>
      </w:r>
      <w:r w:rsidR="00B74EC2" w:rsidRPr="004C6178">
        <w:rPr>
          <w:lang w:val="vi-VN"/>
        </w:rPr>
        <w:t>thi giữa kỳ và các bài kiểm tra đánh giá thường xuyên. Cụ thể các bài thi, kiểm tra được xác định bởi đề cương chi tiết học</w:t>
      </w:r>
      <w:r w:rsidR="00223EFF" w:rsidRPr="004C6178">
        <w:rPr>
          <w:lang w:val="vi-VN"/>
        </w:rPr>
        <w:t xml:space="preserve"> phần</w:t>
      </w:r>
      <w:r w:rsidR="00B74EC2" w:rsidRPr="004C6178">
        <w:rPr>
          <w:lang w:val="vi-VN"/>
        </w:rPr>
        <w:t xml:space="preserve">. </w:t>
      </w:r>
    </w:p>
    <w:p w14:paraId="10DC513F" w14:textId="77777777" w:rsidR="001A30C9" w:rsidRPr="004C6178" w:rsidRDefault="00166C5E" w:rsidP="002C5ADD">
      <w:pPr>
        <w:pStyle w:val="im"/>
        <w:widowControl w:val="0"/>
        <w:spacing w:line="271" w:lineRule="auto"/>
        <w:ind w:left="0" w:firstLine="567"/>
        <w:rPr>
          <w:lang w:val="vi-VN"/>
        </w:rPr>
      </w:pPr>
      <w:r w:rsidRPr="004C6178">
        <w:rPr>
          <w:lang w:val="vi-VN"/>
        </w:rPr>
        <w:lastRenderedPageBreak/>
        <w:t xml:space="preserve">Mỗi bài thi, kiểm tra thành phần được thiết kế để đánh giá một hoặc một số chuẩn đầu ra </w:t>
      </w:r>
      <w:r w:rsidRPr="009D0B70">
        <w:t>học</w:t>
      </w:r>
      <w:r w:rsidRPr="004C6178">
        <w:rPr>
          <w:lang w:val="vi-VN"/>
        </w:rPr>
        <w:t xml:space="preserve"> phần.</w:t>
      </w:r>
    </w:p>
    <w:p w14:paraId="44449E36" w14:textId="3E2AF3EB" w:rsidR="001A30C9" w:rsidRPr="004C6178" w:rsidRDefault="001A30C9" w:rsidP="002C5ADD">
      <w:pPr>
        <w:pStyle w:val="im"/>
        <w:widowControl w:val="0"/>
        <w:spacing w:line="271" w:lineRule="auto"/>
        <w:ind w:left="0" w:firstLine="567"/>
        <w:rPr>
          <w:lang w:val="vi-VN"/>
        </w:rPr>
      </w:pPr>
      <w:r w:rsidRPr="004C6178">
        <w:rPr>
          <w:lang w:val="vi-VN"/>
        </w:rPr>
        <w:t xml:space="preserve">Học phần tốt nghiệp được đánh giá bởi 01 điểm thành phần, là điểm thi tốt nghiệp hoặc </w:t>
      </w:r>
      <w:r w:rsidRPr="009D0B70">
        <w:t>điểm</w:t>
      </w:r>
      <w:r w:rsidRPr="004C6178">
        <w:rPr>
          <w:lang w:val="vi-VN"/>
        </w:rPr>
        <w:t xml:space="preserve"> bảo vệ đồ án tốt nghiệp.</w:t>
      </w:r>
    </w:p>
    <w:p w14:paraId="1B99A1CA" w14:textId="3436F766" w:rsidR="00611178" w:rsidRPr="004C6178" w:rsidRDefault="00611178" w:rsidP="002C5ADD">
      <w:pPr>
        <w:pStyle w:val="Khon"/>
        <w:widowControl w:val="0"/>
        <w:spacing w:line="271" w:lineRule="auto"/>
        <w:ind w:left="0"/>
      </w:pPr>
      <w:r w:rsidRPr="004C6178">
        <w:t xml:space="preserve">Việc đánh giá quá trình do giảng viên phụ trách học phần thực hiện theo kế hoạch của </w:t>
      </w:r>
      <w:r w:rsidR="007E19BB">
        <w:rPr>
          <w:lang w:val="en-US"/>
        </w:rPr>
        <w:t>khoa</w:t>
      </w:r>
      <w:r w:rsidRPr="004C6178">
        <w:t>, phù hợp với đề cương chi tiết học</w:t>
      </w:r>
      <w:r w:rsidR="00223EFF" w:rsidRPr="004C6178">
        <w:t xml:space="preserve"> phần</w:t>
      </w:r>
      <w:r w:rsidRPr="004C6178">
        <w:t>. Việc tổ chức thi kết thúc học phần</w:t>
      </w:r>
      <w:r w:rsidR="00362023" w:rsidRPr="004C6178">
        <w:t>, thi tốt nghiệp, làm và bảo vệ đồ án/luận văn tốt nghiệp</w:t>
      </w:r>
      <w:r w:rsidRPr="004C6178">
        <w:t xml:space="preserve"> được thực hiện theo kế hoạch của Học viện.</w:t>
      </w:r>
    </w:p>
    <w:p w14:paraId="40BEB581" w14:textId="4A8754B4" w:rsidR="00246226" w:rsidRPr="004C6178" w:rsidRDefault="00CA5E2F" w:rsidP="002C5ADD">
      <w:pPr>
        <w:pStyle w:val="Khon"/>
        <w:widowControl w:val="0"/>
        <w:spacing w:line="271" w:lineRule="auto"/>
        <w:ind w:left="0"/>
      </w:pPr>
      <w:r w:rsidRPr="004C6178">
        <w:t>Công thức tính điểm học phần</w:t>
      </w:r>
      <w:r w:rsidR="00A550DE" w:rsidRPr="004C6178">
        <w:t xml:space="preserve"> </w:t>
      </w:r>
      <w:r w:rsidRPr="004C6178">
        <w:t>thực hiện theo Điều 14 Quy chế 1194.</w:t>
      </w:r>
    </w:p>
    <w:p w14:paraId="58398C3F" w14:textId="4A0484C7" w:rsidR="00166062" w:rsidRPr="004C6178" w:rsidRDefault="00166062" w:rsidP="002C5ADD">
      <w:pPr>
        <w:pStyle w:val="iu"/>
        <w:keepNext w:val="0"/>
        <w:widowControl w:val="0"/>
        <w:spacing w:before="0" w:line="271" w:lineRule="auto"/>
        <w:ind w:firstLine="567"/>
        <w:rPr>
          <w:lang w:val="vi-VN"/>
        </w:rPr>
      </w:pPr>
      <w:r w:rsidRPr="004C6178">
        <w:rPr>
          <w:lang w:val="vi-VN"/>
        </w:rPr>
        <w:t>Hình thức thi, thời gian ôn thi</w:t>
      </w:r>
    </w:p>
    <w:p w14:paraId="32C630C4" w14:textId="761724AC" w:rsidR="00166062" w:rsidRPr="004C6178" w:rsidRDefault="00166062" w:rsidP="002C5ADD">
      <w:pPr>
        <w:pStyle w:val="Khon"/>
        <w:widowControl w:val="0"/>
        <w:spacing w:line="271" w:lineRule="auto"/>
        <w:ind w:left="0"/>
      </w:pPr>
      <w:r w:rsidRPr="004C6178">
        <w:t>Thi, kiểm tra đánh giá quá trình</w:t>
      </w:r>
    </w:p>
    <w:p w14:paraId="7849ADE9" w14:textId="04AEA83F" w:rsidR="00166062" w:rsidRPr="004C6178" w:rsidRDefault="00166062" w:rsidP="002C5ADD">
      <w:pPr>
        <w:pStyle w:val="im"/>
        <w:widowControl w:val="0"/>
        <w:spacing w:line="271" w:lineRule="auto"/>
        <w:ind w:left="0" w:firstLine="567"/>
        <w:rPr>
          <w:lang w:val="vi-VN"/>
        </w:rPr>
      </w:pPr>
      <w:r w:rsidRPr="004C6178">
        <w:rPr>
          <w:lang w:val="vi-VN"/>
        </w:rPr>
        <w:t>Để thực hiện kiểm tra thường xuyên, thi giữa kỳ có thể sử dụng một trong các hình thức sau đây: tự luận, trắc nghiệm, thực hành, viết tiểu luận, làm bài tập lớn hoặc kết hợp giữa các hình thức trên nhưng phải phù hợp với đề cương chi tiết của học</w:t>
      </w:r>
      <w:r w:rsidR="009128BB" w:rsidRPr="004C6178">
        <w:rPr>
          <w:lang w:val="vi-VN"/>
        </w:rPr>
        <w:t xml:space="preserve"> phần</w:t>
      </w:r>
      <w:r w:rsidRPr="004C6178">
        <w:rPr>
          <w:lang w:val="vi-VN"/>
        </w:rPr>
        <w:t>.</w:t>
      </w:r>
    </w:p>
    <w:p w14:paraId="3DA1B443" w14:textId="4DAAA9E3" w:rsidR="00166062" w:rsidRPr="004C6178" w:rsidRDefault="00166062" w:rsidP="002C5ADD">
      <w:pPr>
        <w:pStyle w:val="im"/>
        <w:widowControl w:val="0"/>
        <w:spacing w:line="271" w:lineRule="auto"/>
        <w:ind w:left="0" w:firstLine="567"/>
        <w:rPr>
          <w:lang w:val="vi-VN"/>
        </w:rPr>
      </w:pPr>
      <w:r w:rsidRPr="004C6178">
        <w:rPr>
          <w:lang w:val="vi-VN"/>
        </w:rPr>
        <w:t xml:space="preserve">Hình thức, thời lượng bài thi, kiểm tra đánh giá quá trình do Chủ nhiệm </w:t>
      </w:r>
      <w:r w:rsidR="007E19BB">
        <w:t>khoa</w:t>
      </w:r>
      <w:r w:rsidRPr="004C6178">
        <w:rPr>
          <w:lang w:val="vi-VN"/>
        </w:rPr>
        <w:t xml:space="preserve"> quyết định, áp dụng thống nhất cho mọi lớp học phần, thông báo cho HVSV ở buổi học đầu tiên.</w:t>
      </w:r>
    </w:p>
    <w:p w14:paraId="7F8D487A" w14:textId="77777777" w:rsidR="00166062" w:rsidRPr="00116153" w:rsidRDefault="00166062" w:rsidP="002C5ADD">
      <w:pPr>
        <w:pStyle w:val="im"/>
        <w:widowControl w:val="0"/>
        <w:spacing w:line="271" w:lineRule="auto"/>
        <w:ind w:left="0" w:firstLine="567"/>
        <w:rPr>
          <w:spacing w:val="-4"/>
          <w:lang w:val="vi-VN"/>
        </w:rPr>
      </w:pPr>
      <w:r w:rsidRPr="00116153">
        <w:rPr>
          <w:spacing w:val="-4"/>
          <w:lang w:val="vi-VN"/>
        </w:rPr>
        <w:t>Không cần bố trí thời gian ôn thi cho các bài thi, kiểm tra đánh giá quá trình.</w:t>
      </w:r>
    </w:p>
    <w:p w14:paraId="6A225DDD" w14:textId="70E6D391" w:rsidR="00166062" w:rsidRPr="004C6178" w:rsidRDefault="00166062" w:rsidP="002C5ADD">
      <w:pPr>
        <w:pStyle w:val="Khon"/>
        <w:widowControl w:val="0"/>
        <w:spacing w:line="271" w:lineRule="auto"/>
        <w:ind w:left="0"/>
      </w:pPr>
      <w:r w:rsidRPr="004C6178">
        <w:t>Thi kết thúc học phần</w:t>
      </w:r>
    </w:p>
    <w:p w14:paraId="4377D6B4" w14:textId="77777777" w:rsidR="00166062" w:rsidRPr="004C6178" w:rsidRDefault="00166062" w:rsidP="002C5ADD">
      <w:pPr>
        <w:pStyle w:val="im"/>
        <w:widowControl w:val="0"/>
        <w:spacing w:line="271" w:lineRule="auto"/>
        <w:ind w:left="0" w:firstLine="567"/>
        <w:rPr>
          <w:lang w:val="vi-VN"/>
        </w:rPr>
      </w:pPr>
      <w:r w:rsidRPr="004C6178">
        <w:rPr>
          <w:lang w:val="vi-VN"/>
        </w:rPr>
        <w:t>Để tổ chức thi kết thúc học phần có thể sử dụng một trong các hình thức sau đây: tự luận, trắc nghiệm, thực hành, vấn đáp, viết tiểu luận, làm đồ án môn học hoặc kết hợp giữa các hình thức trên.</w:t>
      </w:r>
    </w:p>
    <w:p w14:paraId="6774950D" w14:textId="1B7602D7" w:rsidR="00166062" w:rsidRPr="00116153" w:rsidRDefault="00166062" w:rsidP="002C5ADD">
      <w:pPr>
        <w:pStyle w:val="im"/>
        <w:widowControl w:val="0"/>
        <w:spacing w:line="271" w:lineRule="auto"/>
        <w:ind w:left="0" w:firstLine="567"/>
        <w:rPr>
          <w:spacing w:val="-2"/>
          <w:lang w:val="vi-VN"/>
        </w:rPr>
      </w:pPr>
      <w:r w:rsidRPr="00116153">
        <w:rPr>
          <w:spacing w:val="-2"/>
          <w:lang w:val="vi-VN"/>
        </w:rPr>
        <w:t xml:space="preserve">Hình thức thi kết thúc học phần do </w:t>
      </w:r>
      <w:r w:rsidR="00D73786" w:rsidRPr="00116153">
        <w:rPr>
          <w:spacing w:val="-2"/>
          <w:lang w:val="vi-VN"/>
        </w:rPr>
        <w:t>khoa</w:t>
      </w:r>
      <w:r w:rsidRPr="00116153">
        <w:rPr>
          <w:spacing w:val="-2"/>
          <w:lang w:val="vi-VN"/>
        </w:rPr>
        <w:t xml:space="preserve"> quyết định phù hợp với đề cương chi tiết </w:t>
      </w:r>
      <w:r w:rsidR="009128BB" w:rsidRPr="00116153">
        <w:rPr>
          <w:spacing w:val="-2"/>
          <w:lang w:val="vi-VN"/>
        </w:rPr>
        <w:t>học phần</w:t>
      </w:r>
      <w:r w:rsidRPr="00116153">
        <w:rPr>
          <w:spacing w:val="-2"/>
          <w:lang w:val="vi-VN"/>
        </w:rPr>
        <w:t xml:space="preserve">, trường hợp </w:t>
      </w:r>
      <w:r w:rsidR="00BA4620" w:rsidRPr="00116153">
        <w:rPr>
          <w:spacing w:val="-2"/>
          <w:lang w:val="vi-VN"/>
        </w:rPr>
        <w:t>đặc biệt</w:t>
      </w:r>
      <w:r w:rsidRPr="00116153">
        <w:rPr>
          <w:spacing w:val="-2"/>
          <w:lang w:val="vi-VN"/>
        </w:rPr>
        <w:t xml:space="preserve"> do Giám đốc Học viện quyết định; giảng viên phải thông báo cho HVSV ở buổi học đầu tiên. Nếu có sự thay đổi hình thức thi so với kỳ thi trước đó, </w:t>
      </w:r>
      <w:r w:rsidR="002E7D2F" w:rsidRPr="00116153">
        <w:rPr>
          <w:spacing w:val="-2"/>
          <w:lang w:val="vi-VN"/>
        </w:rPr>
        <w:t>khoa</w:t>
      </w:r>
      <w:r w:rsidRPr="00116153">
        <w:rPr>
          <w:spacing w:val="-2"/>
          <w:lang w:val="vi-VN"/>
        </w:rPr>
        <w:t xml:space="preserve"> kịp thời thông báo cho </w:t>
      </w:r>
      <w:r w:rsidR="00CA739C" w:rsidRPr="00116153">
        <w:rPr>
          <w:spacing w:val="-2"/>
          <w:lang w:val="vi-VN"/>
        </w:rPr>
        <w:t xml:space="preserve">Đơn vị khảo thí </w:t>
      </w:r>
      <w:r w:rsidRPr="00116153">
        <w:rPr>
          <w:spacing w:val="-2"/>
          <w:lang w:val="vi-VN"/>
        </w:rPr>
        <w:t xml:space="preserve"> bằng văn bản.</w:t>
      </w:r>
    </w:p>
    <w:p w14:paraId="7E86EF82" w14:textId="79C42304" w:rsidR="00166062" w:rsidRPr="004C6178" w:rsidRDefault="00166062" w:rsidP="002C5ADD">
      <w:pPr>
        <w:pStyle w:val="im"/>
        <w:widowControl w:val="0"/>
        <w:spacing w:line="271" w:lineRule="auto"/>
        <w:ind w:left="0" w:firstLine="567"/>
        <w:rPr>
          <w:lang w:val="vi-VN"/>
        </w:rPr>
      </w:pPr>
      <w:r w:rsidRPr="004C6178">
        <w:rPr>
          <w:lang w:val="vi-VN"/>
        </w:rPr>
        <w:t>Thời gian dành cho ôn thi mỗi học phần phụ thuộc số tín chỉ của học phần đó, ít nhất là 2/3 ngày cho m</w:t>
      </w:r>
      <w:r w:rsidR="009128BB" w:rsidRPr="004C6178">
        <w:rPr>
          <w:lang w:val="vi-VN"/>
        </w:rPr>
        <w:t>ột</w:t>
      </w:r>
      <w:r w:rsidRPr="004C6178">
        <w:rPr>
          <w:lang w:val="vi-VN"/>
        </w:rPr>
        <w:t xml:space="preserve"> tín chỉ.</w:t>
      </w:r>
    </w:p>
    <w:p w14:paraId="04D3E81C" w14:textId="77777777" w:rsidR="003F2550" w:rsidRPr="004C6178" w:rsidRDefault="003F2550" w:rsidP="002C5ADD">
      <w:pPr>
        <w:pStyle w:val="iu"/>
        <w:keepNext w:val="0"/>
        <w:widowControl w:val="0"/>
        <w:spacing w:before="0" w:line="271" w:lineRule="auto"/>
        <w:ind w:firstLine="567"/>
        <w:rPr>
          <w:lang w:val="vi-VN"/>
        </w:rPr>
      </w:pPr>
      <w:bookmarkStart w:id="1" w:name="_Ref59449213"/>
      <w:bookmarkStart w:id="2" w:name="_Ref58198128"/>
      <w:r w:rsidRPr="004C6178">
        <w:rPr>
          <w:lang w:val="vi-VN"/>
        </w:rPr>
        <w:t>Điều kiện và số lần dự thi kết thúc học phần</w:t>
      </w:r>
      <w:bookmarkEnd w:id="1"/>
    </w:p>
    <w:p w14:paraId="507C2E3F" w14:textId="624F4FE5" w:rsidR="003F2550" w:rsidRPr="00E4006C" w:rsidRDefault="003F2550" w:rsidP="002C5ADD">
      <w:pPr>
        <w:pStyle w:val="Khon"/>
        <w:widowControl w:val="0"/>
        <w:spacing w:line="271" w:lineRule="auto"/>
        <w:ind w:left="0"/>
        <w:rPr>
          <w:spacing w:val="-6"/>
        </w:rPr>
      </w:pPr>
      <w:r w:rsidRPr="00E4006C">
        <w:rPr>
          <w:spacing w:val="-6"/>
        </w:rPr>
        <w:t>HVSV được phép dự thi kết thúc học phần khi đáp ứng đồng thời các điều kiện sau</w:t>
      </w:r>
    </w:p>
    <w:p w14:paraId="470709F1" w14:textId="533818E4" w:rsidR="003F2550" w:rsidRPr="004C6178" w:rsidRDefault="00CF2F5E" w:rsidP="002C5ADD">
      <w:pPr>
        <w:widowControl w:val="0"/>
        <w:spacing w:line="271" w:lineRule="auto"/>
        <w:ind w:firstLine="567"/>
        <w:rPr>
          <w:lang w:val="vi-VN"/>
        </w:rPr>
      </w:pPr>
      <w:r>
        <w:rPr>
          <w:lang w:val="vi-VN"/>
        </w:rPr>
        <w:t xml:space="preserve">a) </w:t>
      </w:r>
      <w:r w:rsidR="003F2550" w:rsidRPr="004C6178">
        <w:rPr>
          <w:lang w:val="vi-VN"/>
        </w:rPr>
        <w:t>Đóng học phí, lệ phí đầy đủ.</w:t>
      </w:r>
    </w:p>
    <w:p w14:paraId="74154155" w14:textId="096CF058" w:rsidR="003F2550" w:rsidRPr="00116153" w:rsidRDefault="00CF2F5E" w:rsidP="002C5ADD">
      <w:pPr>
        <w:widowControl w:val="0"/>
        <w:spacing w:line="271" w:lineRule="auto"/>
        <w:ind w:firstLine="567"/>
        <w:rPr>
          <w:spacing w:val="-4"/>
          <w:lang w:val="vi-VN"/>
        </w:rPr>
      </w:pPr>
      <w:r>
        <w:rPr>
          <w:spacing w:val="-4"/>
          <w:lang w:val="vi-VN"/>
        </w:rPr>
        <w:t xml:space="preserve">b) </w:t>
      </w:r>
      <w:r w:rsidR="00420147" w:rsidRPr="00116153">
        <w:rPr>
          <w:spacing w:val="-4"/>
          <w:lang w:val="vi-VN"/>
        </w:rPr>
        <w:t>Đ</w:t>
      </w:r>
      <w:r w:rsidR="003F2550" w:rsidRPr="00116153">
        <w:rPr>
          <w:spacing w:val="-4"/>
          <w:lang w:val="vi-VN"/>
        </w:rPr>
        <w:t xml:space="preserve">iểm quá trình </w:t>
      </w:r>
      <w:r w:rsidR="00420147" w:rsidRPr="00116153">
        <w:rPr>
          <w:spacing w:val="-4"/>
          <w:lang w:val="vi-VN"/>
        </w:rPr>
        <w:t xml:space="preserve">đạt ngưỡng đảm bảo chất lượng theo quy định tại </w:t>
      </w:r>
      <w:r w:rsidR="00420147" w:rsidRPr="00116153">
        <w:rPr>
          <w:spacing w:val="-4"/>
          <w:lang w:val="vi-VN"/>
        </w:rPr>
        <w:fldChar w:fldCharType="begin"/>
      </w:r>
      <w:r w:rsidR="00420147" w:rsidRPr="00116153">
        <w:rPr>
          <w:spacing w:val="-4"/>
          <w:lang w:val="vi-VN"/>
        </w:rPr>
        <w:instrText xml:space="preserve"> REF _Ref112578548 \n \h  \* MERGEFORMAT </w:instrText>
      </w:r>
      <w:r w:rsidR="00420147" w:rsidRPr="00116153">
        <w:rPr>
          <w:spacing w:val="-4"/>
          <w:lang w:val="vi-VN"/>
        </w:rPr>
      </w:r>
      <w:r w:rsidR="00420147" w:rsidRPr="00116153">
        <w:rPr>
          <w:spacing w:val="-4"/>
          <w:lang w:val="vi-VN"/>
        </w:rPr>
        <w:fldChar w:fldCharType="separate"/>
      </w:r>
      <w:r w:rsidR="001C63F0">
        <w:rPr>
          <w:spacing w:val="-4"/>
          <w:lang w:val="vi-VN"/>
        </w:rPr>
        <w:t>Điều 32</w:t>
      </w:r>
      <w:r w:rsidR="00420147" w:rsidRPr="00116153">
        <w:rPr>
          <w:spacing w:val="-4"/>
          <w:lang w:val="vi-VN"/>
        </w:rPr>
        <w:fldChar w:fldCharType="end"/>
      </w:r>
      <w:r w:rsidR="003F2550" w:rsidRPr="00116153">
        <w:rPr>
          <w:spacing w:val="-4"/>
          <w:lang w:val="vi-VN"/>
        </w:rPr>
        <w:t>.</w:t>
      </w:r>
    </w:p>
    <w:p w14:paraId="6E785176" w14:textId="5625790C" w:rsidR="003F2550" w:rsidRPr="004C6178" w:rsidRDefault="00CF2F5E" w:rsidP="002C5ADD">
      <w:pPr>
        <w:widowControl w:val="0"/>
        <w:spacing w:line="271" w:lineRule="auto"/>
        <w:ind w:firstLine="567"/>
        <w:rPr>
          <w:lang w:val="vi-VN"/>
        </w:rPr>
      </w:pPr>
      <w:r>
        <w:rPr>
          <w:lang w:val="vi-VN"/>
        </w:rPr>
        <w:t xml:space="preserve">c) </w:t>
      </w:r>
      <w:r w:rsidR="003F2550" w:rsidRPr="004C6178">
        <w:rPr>
          <w:lang w:val="vi-VN"/>
        </w:rPr>
        <w:t>Tham gia tối thiểu 75% số giờ học trên lớp theo thời khóa biểu, bao gồm giờ học truyền thống và giờ học trực tuyến.</w:t>
      </w:r>
    </w:p>
    <w:p w14:paraId="18DA182D" w14:textId="0BE3B2FE" w:rsidR="003F2550" w:rsidRPr="004C6178" w:rsidRDefault="00CF2F5E" w:rsidP="002C5ADD">
      <w:pPr>
        <w:widowControl w:val="0"/>
        <w:spacing w:line="271" w:lineRule="auto"/>
        <w:ind w:firstLine="567"/>
        <w:rPr>
          <w:lang w:val="vi-VN"/>
        </w:rPr>
      </w:pPr>
      <w:r>
        <w:rPr>
          <w:lang w:val="vi-VN"/>
        </w:rPr>
        <w:t xml:space="preserve">d) </w:t>
      </w:r>
      <w:r w:rsidR="003F2550" w:rsidRPr="004C6178">
        <w:rPr>
          <w:lang w:val="vi-VN"/>
        </w:rPr>
        <w:t>Chưa được công nhận thi đạt.</w:t>
      </w:r>
    </w:p>
    <w:p w14:paraId="01DE3704" w14:textId="2801701E" w:rsidR="003F2550" w:rsidRPr="004C6178" w:rsidRDefault="00CF2F5E" w:rsidP="002C5ADD">
      <w:pPr>
        <w:widowControl w:val="0"/>
        <w:spacing w:line="271" w:lineRule="auto"/>
        <w:ind w:firstLine="567"/>
        <w:rPr>
          <w:lang w:val="vi-VN"/>
        </w:rPr>
      </w:pPr>
      <w:r>
        <w:rPr>
          <w:lang w:val="vi-VN"/>
        </w:rPr>
        <w:t xml:space="preserve">đ) </w:t>
      </w:r>
      <w:r w:rsidR="003F2550" w:rsidRPr="004C6178">
        <w:rPr>
          <w:lang w:val="vi-VN"/>
        </w:rPr>
        <w:t>Chưa sử dụng hết số lần dự thi.</w:t>
      </w:r>
    </w:p>
    <w:p w14:paraId="44F13E90" w14:textId="77777777" w:rsidR="003F2550" w:rsidRPr="004C6178" w:rsidRDefault="003F2550" w:rsidP="002C5ADD">
      <w:pPr>
        <w:pStyle w:val="Khon"/>
        <w:widowControl w:val="0"/>
        <w:spacing w:line="271" w:lineRule="auto"/>
        <w:ind w:left="0"/>
      </w:pPr>
      <w:r w:rsidRPr="004C6178">
        <w:t>Số lần dự thi kết thúc học phần</w:t>
      </w:r>
    </w:p>
    <w:p w14:paraId="75F9F74C" w14:textId="413476A5" w:rsidR="003F2550" w:rsidRPr="004C6178" w:rsidRDefault="00AD634D" w:rsidP="002C5ADD">
      <w:pPr>
        <w:widowControl w:val="0"/>
        <w:spacing w:line="271" w:lineRule="auto"/>
        <w:ind w:firstLine="567"/>
        <w:rPr>
          <w:lang w:val="vi-VN"/>
        </w:rPr>
      </w:pPr>
      <w:r>
        <w:rPr>
          <w:lang w:val="vi-VN"/>
        </w:rPr>
        <w:t xml:space="preserve">a) </w:t>
      </w:r>
      <w:r w:rsidR="003F2550" w:rsidRPr="004C6178">
        <w:rPr>
          <w:lang w:val="vi-VN"/>
        </w:rPr>
        <w:t xml:space="preserve">Với mỗi học phần, mỗi HVSV được phép dự thi kết thúc học phần tối đa </w:t>
      </w:r>
      <w:r w:rsidR="003F2550" w:rsidRPr="004C6178">
        <w:rPr>
          <w:lang w:val="vi-VN"/>
        </w:rPr>
        <w:lastRenderedPageBreak/>
        <w:t>2 lần.</w:t>
      </w:r>
      <w:r w:rsidR="00D90D35" w:rsidRPr="004C6178">
        <w:rPr>
          <w:lang w:val="vi-VN"/>
        </w:rPr>
        <w:t xml:space="preserve"> Trong trường hợp HVSV có ý thức rèn luyện kém,</w:t>
      </w:r>
      <w:r w:rsidR="00114DA3" w:rsidRPr="004C6178">
        <w:rPr>
          <w:lang w:val="vi-VN"/>
        </w:rPr>
        <w:t xml:space="preserve"> đạt điểm rèn luyện từ mức trung bình trở xuống,</w:t>
      </w:r>
      <w:r w:rsidR="00D90D35" w:rsidRPr="004C6178">
        <w:rPr>
          <w:lang w:val="vi-VN"/>
        </w:rPr>
        <w:t xml:space="preserve"> theo đề nghị của Đơn vị quản lý HVSV, Giám đốc Học viện quyết định tước quyền dự thi lần 2 của HVSV.</w:t>
      </w:r>
    </w:p>
    <w:p w14:paraId="11911F6A" w14:textId="27C740EA" w:rsidR="003F2550" w:rsidRPr="004C6178" w:rsidRDefault="00AD634D" w:rsidP="002C5ADD">
      <w:pPr>
        <w:widowControl w:val="0"/>
        <w:spacing w:line="271" w:lineRule="auto"/>
        <w:ind w:firstLine="567"/>
        <w:rPr>
          <w:lang w:val="vi-VN"/>
        </w:rPr>
      </w:pPr>
      <w:r>
        <w:rPr>
          <w:lang w:val="vi-VN"/>
        </w:rPr>
        <w:t xml:space="preserve">b) </w:t>
      </w:r>
      <w:r w:rsidR="003F2550" w:rsidRPr="004C6178">
        <w:rPr>
          <w:lang w:val="vi-VN"/>
        </w:rPr>
        <w:t>HVSV đủ điều kiện tham dự kỳ thi nhưng vắng thi không có lý do chính đáng (theo quy định tại khoản 3</w:t>
      </w:r>
      <w:r w:rsidR="00891ADA" w:rsidRPr="004C6178">
        <w:rPr>
          <w:lang w:val="vi-VN"/>
        </w:rPr>
        <w:t xml:space="preserve"> Điều này</w:t>
      </w:r>
      <w:r w:rsidR="003F2550" w:rsidRPr="004C6178">
        <w:rPr>
          <w:lang w:val="vi-VN"/>
        </w:rPr>
        <w:t>), hoặc không được tham dự kỳ thi vì không đáp ứng điều kiện quy định tại điểm a khoản 1</w:t>
      </w:r>
      <w:r w:rsidR="00891ADA" w:rsidRPr="004C6178">
        <w:rPr>
          <w:lang w:val="vi-VN"/>
        </w:rPr>
        <w:t xml:space="preserve"> Điều này</w:t>
      </w:r>
      <w:r w:rsidR="003F2550" w:rsidRPr="004C6178">
        <w:rPr>
          <w:lang w:val="vi-VN"/>
        </w:rPr>
        <w:t xml:space="preserve"> hoặc vì lý do đến muộn thì coi như đã tham dự kỳ thi đó và phải nhận điểm 0.</w:t>
      </w:r>
    </w:p>
    <w:p w14:paraId="076EE247" w14:textId="450FA9D5" w:rsidR="003F2550" w:rsidRPr="004C6178" w:rsidRDefault="00AD634D" w:rsidP="002C5ADD">
      <w:pPr>
        <w:widowControl w:val="0"/>
        <w:spacing w:line="271" w:lineRule="auto"/>
        <w:ind w:firstLine="567"/>
        <w:rPr>
          <w:lang w:val="vi-VN"/>
        </w:rPr>
      </w:pPr>
      <w:r>
        <w:rPr>
          <w:lang w:val="vi-VN"/>
        </w:rPr>
        <w:t xml:space="preserve">c) </w:t>
      </w:r>
      <w:r w:rsidR="003F2550" w:rsidRPr="004C6178">
        <w:rPr>
          <w:lang w:val="vi-VN"/>
        </w:rPr>
        <w:t>HVSV tham dự kỳ thi chính có kết quả không đạt phải đóng lệ phí thi lại và tham dự kỳ thi phụ ngay sau đó.</w:t>
      </w:r>
    </w:p>
    <w:p w14:paraId="43EB7D2F" w14:textId="17885FC5" w:rsidR="003F2550" w:rsidRPr="004C6178" w:rsidRDefault="00AD634D" w:rsidP="002C5ADD">
      <w:pPr>
        <w:widowControl w:val="0"/>
        <w:spacing w:line="271" w:lineRule="auto"/>
        <w:ind w:firstLine="567"/>
        <w:rPr>
          <w:lang w:val="vi-VN"/>
        </w:rPr>
      </w:pPr>
      <w:r>
        <w:rPr>
          <w:lang w:val="vi-VN"/>
        </w:rPr>
        <w:t xml:space="preserve">d) </w:t>
      </w:r>
      <w:r w:rsidR="003F2550" w:rsidRPr="004C6178">
        <w:rPr>
          <w:lang w:val="vi-VN"/>
        </w:rPr>
        <w:t xml:space="preserve">HVSV đủ điều kiện tham dự kỳ thi chính nhưng </w:t>
      </w:r>
      <w:r w:rsidR="00995EF8" w:rsidRPr="004C6178">
        <w:rPr>
          <w:lang w:val="vi-VN"/>
        </w:rPr>
        <w:t>vắng thi</w:t>
      </w:r>
      <w:r w:rsidR="003F2550" w:rsidRPr="004C6178">
        <w:rPr>
          <w:lang w:val="vi-VN"/>
        </w:rPr>
        <w:t xml:space="preserve"> có lý do chính đáng (theo quy định tại khoản 3</w:t>
      </w:r>
      <w:r w:rsidR="00891ADA" w:rsidRPr="004C6178">
        <w:rPr>
          <w:lang w:val="vi-VN"/>
        </w:rPr>
        <w:t xml:space="preserve"> Điều này</w:t>
      </w:r>
      <w:r w:rsidR="003F2550" w:rsidRPr="004C6178">
        <w:rPr>
          <w:lang w:val="vi-VN"/>
        </w:rPr>
        <w:t>) thì phải tham gia kỳ thi phụ ngay sau đó, không cần đóng lệ phí thi lại, kết quả thi được tính là thi lần 1.</w:t>
      </w:r>
    </w:p>
    <w:p w14:paraId="558731AA" w14:textId="0358371A" w:rsidR="003F2550" w:rsidRPr="004C6178" w:rsidRDefault="00AD634D" w:rsidP="002C5ADD">
      <w:pPr>
        <w:widowControl w:val="0"/>
        <w:spacing w:line="271" w:lineRule="auto"/>
        <w:ind w:firstLine="567"/>
        <w:rPr>
          <w:lang w:val="vi-VN"/>
        </w:rPr>
      </w:pPr>
      <w:bookmarkStart w:id="3" w:name="_Ref99600799"/>
      <w:r>
        <w:rPr>
          <w:lang w:val="vi-VN"/>
        </w:rPr>
        <w:t xml:space="preserve">đ) </w:t>
      </w:r>
      <w:r w:rsidR="003F2550" w:rsidRPr="004C6178">
        <w:rPr>
          <w:lang w:val="vi-VN"/>
        </w:rPr>
        <w:t xml:space="preserve">HVSV đủ điều kiện tham dự kỳ thi phụ nhưng </w:t>
      </w:r>
      <w:r w:rsidR="00995EF8" w:rsidRPr="004C6178">
        <w:rPr>
          <w:lang w:val="vi-VN"/>
        </w:rPr>
        <w:t>vắng thi</w:t>
      </w:r>
      <w:r w:rsidR="003F2550" w:rsidRPr="004C6178">
        <w:rPr>
          <w:lang w:val="vi-VN"/>
        </w:rPr>
        <w:t xml:space="preserve"> có lý do chính đáng (theo quy định tại khoản 3</w:t>
      </w:r>
      <w:r w:rsidR="003C2F1F" w:rsidRPr="004C6178">
        <w:rPr>
          <w:lang w:val="vi-VN"/>
        </w:rPr>
        <w:t xml:space="preserve"> Điều này</w:t>
      </w:r>
      <w:r w:rsidR="003F2550" w:rsidRPr="004C6178">
        <w:rPr>
          <w:lang w:val="vi-VN"/>
        </w:rPr>
        <w:t>), hoặc HVSV có kết quả không đạt ở kỳ thi phụ nhưng chưa sử dụng hết 2 lượt thi thì có thể tham gia thi trả nợ trong các kỳ thi được tổ chức cho các khóa học sau. Trong trường hợp này, HVSV cần làm Đơn dự thi, nộp về cho Đơn vị quản lý HVSV chậm nhất 10 ngày</w:t>
      </w:r>
      <w:r w:rsidR="0094341A" w:rsidRPr="004C6178">
        <w:rPr>
          <w:lang w:val="vi-VN"/>
        </w:rPr>
        <w:t xml:space="preserve"> làm việc</w:t>
      </w:r>
      <w:r w:rsidR="003F2550" w:rsidRPr="004C6178">
        <w:rPr>
          <w:lang w:val="vi-VN"/>
        </w:rPr>
        <w:t xml:space="preserve"> trước ngày thi.</w:t>
      </w:r>
      <w:bookmarkEnd w:id="3"/>
    </w:p>
    <w:p w14:paraId="3E892A30" w14:textId="2F5A294D" w:rsidR="003F2550" w:rsidRPr="004C6178" w:rsidRDefault="00AD634D" w:rsidP="002C5ADD">
      <w:pPr>
        <w:widowControl w:val="0"/>
        <w:spacing w:line="271" w:lineRule="auto"/>
        <w:ind w:firstLine="567"/>
        <w:rPr>
          <w:lang w:val="vi-VN"/>
        </w:rPr>
      </w:pPr>
      <w:r>
        <w:rPr>
          <w:lang w:val="vi-VN"/>
        </w:rPr>
        <w:t xml:space="preserve">e) </w:t>
      </w:r>
      <w:r w:rsidR="003F2550" w:rsidRPr="004C6178">
        <w:rPr>
          <w:lang w:val="vi-VN"/>
        </w:rPr>
        <w:t xml:space="preserve">HVSV bị xử lý kỷ luật ở mức "Đình chỉ thi" theo khoản 3 </w:t>
      </w:r>
      <w:r w:rsidR="003F2550" w:rsidRPr="004C6178">
        <w:rPr>
          <w:lang w:val="vi-VN"/>
        </w:rPr>
        <w:fldChar w:fldCharType="begin"/>
      </w:r>
      <w:r w:rsidR="003F2550" w:rsidRPr="004C6178">
        <w:rPr>
          <w:lang w:val="vi-VN"/>
        </w:rPr>
        <w:instrText xml:space="preserve"> REF _Ref59447393 \n \h </w:instrText>
      </w:r>
      <w:r w:rsidR="0047691A" w:rsidRPr="004C6178">
        <w:rPr>
          <w:lang w:val="vi-VN"/>
        </w:rPr>
        <w:instrText xml:space="preserve"> \* MERGEFORMAT </w:instrText>
      </w:r>
      <w:r w:rsidR="003F2550" w:rsidRPr="004C6178">
        <w:rPr>
          <w:lang w:val="vi-VN"/>
        </w:rPr>
      </w:r>
      <w:r w:rsidR="003F2550" w:rsidRPr="004C6178">
        <w:rPr>
          <w:lang w:val="vi-VN"/>
        </w:rPr>
        <w:fldChar w:fldCharType="separate"/>
      </w:r>
      <w:r w:rsidR="001C63F0">
        <w:rPr>
          <w:lang w:val="vi-VN"/>
        </w:rPr>
        <w:t>Điều 48</w:t>
      </w:r>
      <w:r w:rsidR="003F2550" w:rsidRPr="004C6178">
        <w:rPr>
          <w:lang w:val="vi-VN"/>
        </w:rPr>
        <w:fldChar w:fldCharType="end"/>
      </w:r>
      <w:r w:rsidR="003F2550" w:rsidRPr="004C6178">
        <w:rPr>
          <w:lang w:val="vi-VN"/>
        </w:rPr>
        <w:t xml:space="preserve"> thì coi như đã sử dụng hết tất cả các lượt thi.</w:t>
      </w:r>
    </w:p>
    <w:p w14:paraId="2F244EB4" w14:textId="17B8E587" w:rsidR="003F2550" w:rsidRPr="004C6178" w:rsidRDefault="003F2550" w:rsidP="002C5ADD">
      <w:pPr>
        <w:pStyle w:val="Khon"/>
        <w:widowControl w:val="0"/>
        <w:spacing w:line="271" w:lineRule="auto"/>
        <w:ind w:left="0"/>
      </w:pPr>
      <w:r w:rsidRPr="004C6178">
        <w:t xml:space="preserve">Điều kiện và thủ tục </w:t>
      </w:r>
      <w:r w:rsidR="009128BB" w:rsidRPr="004C6178">
        <w:t>hoãn thi</w:t>
      </w:r>
    </w:p>
    <w:p w14:paraId="1EEC0C03" w14:textId="2CF395DA" w:rsidR="003F2550" w:rsidRPr="00116153" w:rsidRDefault="00973481" w:rsidP="002C5ADD">
      <w:pPr>
        <w:pStyle w:val="im"/>
        <w:widowControl w:val="0"/>
        <w:spacing w:line="271" w:lineRule="auto"/>
        <w:ind w:left="0" w:firstLine="567"/>
        <w:rPr>
          <w:lang w:val="vi-VN"/>
        </w:rPr>
      </w:pPr>
      <w:r>
        <w:t xml:space="preserve">Điều kiện hoãn thi: </w:t>
      </w:r>
      <w:r w:rsidR="003F2550" w:rsidRPr="00116153">
        <w:t>HVSV</w:t>
      </w:r>
      <w:r w:rsidR="003F2550" w:rsidRPr="00116153">
        <w:rPr>
          <w:lang w:val="vi-VN"/>
        </w:rPr>
        <w:t xml:space="preserve"> được coi là </w:t>
      </w:r>
      <w:r w:rsidR="0094341A" w:rsidRPr="00116153">
        <w:rPr>
          <w:lang w:val="vi-VN"/>
        </w:rPr>
        <w:t>hoãn</w:t>
      </w:r>
      <w:r w:rsidR="003F2550" w:rsidRPr="00116153">
        <w:rPr>
          <w:lang w:val="vi-VN"/>
        </w:rPr>
        <w:t xml:space="preserve"> thi có lý do chính đáng nếu thuộc một trong các trường hợp</w:t>
      </w:r>
    </w:p>
    <w:p w14:paraId="6095808A" w14:textId="64A72608" w:rsidR="003F2550" w:rsidRPr="00E672A8" w:rsidRDefault="00CA0B47" w:rsidP="002C5ADD">
      <w:pPr>
        <w:widowControl w:val="0"/>
        <w:spacing w:line="271" w:lineRule="auto"/>
        <w:ind w:firstLine="567"/>
      </w:pPr>
      <w:r w:rsidRPr="004C6178">
        <w:rPr>
          <w:lang w:val="vi-VN"/>
        </w:rPr>
        <w:t xml:space="preserve">- </w:t>
      </w:r>
      <w:r w:rsidR="003F2550" w:rsidRPr="004C6178">
        <w:rPr>
          <w:lang w:val="vi-VN"/>
        </w:rPr>
        <w:t>Đang điều trị nội trú ở cơ sở y tế trong thời gian thi</w:t>
      </w:r>
      <w:r w:rsidR="00E672A8">
        <w:t>.</w:t>
      </w:r>
    </w:p>
    <w:p w14:paraId="627129D6" w14:textId="4FF1850E" w:rsidR="003F2550" w:rsidRPr="00E672A8" w:rsidRDefault="00CA0B47" w:rsidP="002C5ADD">
      <w:pPr>
        <w:widowControl w:val="0"/>
        <w:spacing w:line="271" w:lineRule="auto"/>
        <w:ind w:firstLine="567"/>
      </w:pPr>
      <w:r w:rsidRPr="004C6178">
        <w:rPr>
          <w:lang w:val="vi-VN"/>
        </w:rPr>
        <w:t xml:space="preserve">- </w:t>
      </w:r>
      <w:r w:rsidR="003F2550" w:rsidRPr="004C6178">
        <w:rPr>
          <w:lang w:val="vi-VN"/>
        </w:rPr>
        <w:t>Bị tai nạn vào ngày thi, trước thời gian thi</w:t>
      </w:r>
      <w:r w:rsidR="00E672A8">
        <w:t>.</w:t>
      </w:r>
    </w:p>
    <w:p w14:paraId="2A5EF2AD" w14:textId="76C4281C" w:rsidR="003F2550" w:rsidRPr="00E672A8" w:rsidRDefault="00CA0B47" w:rsidP="002C5ADD">
      <w:pPr>
        <w:widowControl w:val="0"/>
        <w:spacing w:line="271" w:lineRule="auto"/>
        <w:ind w:firstLine="567"/>
      </w:pPr>
      <w:r w:rsidRPr="004C6178">
        <w:rPr>
          <w:lang w:val="vi-VN"/>
        </w:rPr>
        <w:t xml:space="preserve">- </w:t>
      </w:r>
      <w:r w:rsidR="003F2550" w:rsidRPr="004C6178">
        <w:rPr>
          <w:lang w:val="vi-VN"/>
        </w:rPr>
        <w:t>Có người thân qua đời trong vòng 3 ngày trước ngày thi</w:t>
      </w:r>
      <w:r w:rsidR="00E672A8">
        <w:t>.</w:t>
      </w:r>
    </w:p>
    <w:p w14:paraId="40D348D2" w14:textId="7D49A152" w:rsidR="00C52E83" w:rsidRPr="004C6178" w:rsidRDefault="00CA0B47" w:rsidP="002C5ADD">
      <w:pPr>
        <w:widowControl w:val="0"/>
        <w:spacing w:line="271" w:lineRule="auto"/>
        <w:ind w:firstLine="567"/>
        <w:rPr>
          <w:lang w:val="vi-VN"/>
        </w:rPr>
      </w:pPr>
      <w:r w:rsidRPr="004C6178">
        <w:rPr>
          <w:lang w:val="vi-VN"/>
        </w:rPr>
        <w:t xml:space="preserve">- </w:t>
      </w:r>
      <w:r w:rsidR="00C52E83" w:rsidRPr="004C6178">
        <w:rPr>
          <w:lang w:val="vi-VN"/>
        </w:rPr>
        <w:t>Các trường hợp khác do Học viện xem xét, quyết định.</w:t>
      </w:r>
    </w:p>
    <w:p w14:paraId="5AFBD391" w14:textId="34636FDA" w:rsidR="00973481" w:rsidRPr="00973481" w:rsidRDefault="00973481" w:rsidP="002C5ADD">
      <w:pPr>
        <w:pStyle w:val="im"/>
        <w:widowControl w:val="0"/>
        <w:spacing w:line="271" w:lineRule="auto"/>
        <w:ind w:left="0" w:firstLine="567"/>
        <w:rPr>
          <w:lang w:val="vi-VN"/>
        </w:rPr>
      </w:pPr>
      <w:r>
        <w:t>Thủ tục hoãn thi</w:t>
      </w:r>
      <w:r w:rsidR="009A6BC9">
        <w:t xml:space="preserve">: </w:t>
      </w:r>
      <w:r w:rsidR="009A6BC9" w:rsidRPr="004C6178">
        <w:rPr>
          <w:lang w:val="vi-VN"/>
        </w:rPr>
        <w:t>HVSV hoãn thi phải làm đơn hoãn thi nêu rõ lý do, kèm theo hồ sơ có liên quan</w:t>
      </w:r>
      <w:r w:rsidR="009A6BC9">
        <w:t xml:space="preserve"> và nộp </w:t>
      </w:r>
      <w:r w:rsidR="009A6BC9" w:rsidRPr="004C6178">
        <w:rPr>
          <w:lang w:val="vi-VN"/>
        </w:rPr>
        <w:t>chậm nhất 03 ngày làm việc trước ngày thi; trường hợp đặc biệt, chậm nhất 03 ngày làm việc sau ngày thi</w:t>
      </w:r>
    </w:p>
    <w:p w14:paraId="17909AF6" w14:textId="4BBD2471" w:rsidR="003F2550" w:rsidRPr="009A6BC9" w:rsidRDefault="00973481" w:rsidP="002C5ADD">
      <w:pPr>
        <w:pStyle w:val="im"/>
        <w:widowControl w:val="0"/>
        <w:numPr>
          <w:ilvl w:val="0"/>
          <w:numId w:val="0"/>
        </w:numPr>
        <w:spacing w:line="271" w:lineRule="auto"/>
        <w:ind w:firstLine="567"/>
      </w:pPr>
      <w:r>
        <w:t>- Đối với HVSV</w:t>
      </w:r>
      <w:r w:rsidR="00EA3D3A">
        <w:t xml:space="preserve"> đại học</w:t>
      </w:r>
      <w:r>
        <w:t xml:space="preserve">: </w:t>
      </w:r>
      <w:r w:rsidR="003F2550" w:rsidRPr="004C6178">
        <w:rPr>
          <w:lang w:val="vi-VN"/>
        </w:rPr>
        <w:t>nộp về Đơn vị quản lý HVSV</w:t>
      </w:r>
      <w:r w:rsidR="009A6BC9">
        <w:t>.</w:t>
      </w:r>
    </w:p>
    <w:p w14:paraId="6B59CBB8" w14:textId="4123849B" w:rsidR="00973481" w:rsidRPr="00973481" w:rsidRDefault="00973481" w:rsidP="002C5ADD">
      <w:pPr>
        <w:pStyle w:val="im"/>
        <w:widowControl w:val="0"/>
        <w:numPr>
          <w:ilvl w:val="0"/>
          <w:numId w:val="0"/>
        </w:numPr>
        <w:spacing w:line="271" w:lineRule="auto"/>
        <w:ind w:firstLine="567"/>
      </w:pPr>
      <w:r>
        <w:t xml:space="preserve">- </w:t>
      </w:r>
      <w:r w:rsidR="00EA3D3A">
        <w:t>Các đối tượng khác</w:t>
      </w:r>
      <w:r w:rsidR="009A6BC9">
        <w:t xml:space="preserve">: </w:t>
      </w:r>
      <w:r w:rsidRPr="004C6178">
        <w:rPr>
          <w:lang w:val="vi-VN"/>
        </w:rPr>
        <w:t xml:space="preserve">nộp về </w:t>
      </w:r>
      <w:r w:rsidR="00EA3D3A">
        <w:t>Đơn vị Khảo thí</w:t>
      </w:r>
      <w:r w:rsidRPr="004C6178">
        <w:rPr>
          <w:lang w:val="vi-VN"/>
        </w:rPr>
        <w:t>.</w:t>
      </w:r>
    </w:p>
    <w:p w14:paraId="2195871E" w14:textId="51E29D86" w:rsidR="003F2550" w:rsidRPr="004C6178" w:rsidRDefault="003F2550" w:rsidP="002C5ADD">
      <w:pPr>
        <w:pStyle w:val="im"/>
        <w:widowControl w:val="0"/>
        <w:spacing w:line="271" w:lineRule="auto"/>
        <w:ind w:left="0" w:firstLine="567"/>
        <w:rPr>
          <w:lang w:val="vi-VN"/>
        </w:rPr>
      </w:pPr>
      <w:r w:rsidRPr="004C6178">
        <w:rPr>
          <w:lang w:val="vi-VN"/>
        </w:rPr>
        <w:t xml:space="preserve">Hết thời hạn tiếp nhận đơn </w:t>
      </w:r>
      <w:r w:rsidR="009128BB" w:rsidRPr="004C6178">
        <w:rPr>
          <w:lang w:val="vi-VN"/>
        </w:rPr>
        <w:t>hoãn</w:t>
      </w:r>
      <w:r w:rsidRPr="004C6178">
        <w:rPr>
          <w:lang w:val="vi-VN"/>
        </w:rPr>
        <w:t xml:space="preserve"> thi, Đơn vị quản lý HVSV tổng hợp và thông báo cho </w:t>
      </w:r>
      <w:r w:rsidR="00CA739C" w:rsidRPr="004C6178">
        <w:rPr>
          <w:lang w:val="vi-VN"/>
        </w:rPr>
        <w:t xml:space="preserve">Đơn vị khảo thí </w:t>
      </w:r>
      <w:r w:rsidRPr="004C6178">
        <w:rPr>
          <w:lang w:val="vi-VN"/>
        </w:rPr>
        <w:t xml:space="preserve"> danh sách HVSV </w:t>
      </w:r>
      <w:r w:rsidR="009128BB" w:rsidRPr="004C6178">
        <w:rPr>
          <w:lang w:val="vi-VN"/>
        </w:rPr>
        <w:t xml:space="preserve">hoãn </w:t>
      </w:r>
      <w:r w:rsidRPr="004C6178">
        <w:rPr>
          <w:lang w:val="vi-VN"/>
        </w:rPr>
        <w:t>thi có lý do chính đáng.</w:t>
      </w:r>
    </w:p>
    <w:p w14:paraId="7FC0A552" w14:textId="77777777" w:rsidR="00D53F41" w:rsidRPr="004C6178" w:rsidRDefault="00D53F41" w:rsidP="002C5ADD">
      <w:pPr>
        <w:pStyle w:val="iu"/>
        <w:keepNext w:val="0"/>
        <w:widowControl w:val="0"/>
        <w:spacing w:before="0" w:line="271" w:lineRule="auto"/>
        <w:ind w:firstLine="567"/>
        <w:rPr>
          <w:lang w:val="vi-VN"/>
        </w:rPr>
      </w:pPr>
      <w:r w:rsidRPr="004C6178">
        <w:rPr>
          <w:lang w:val="vi-VN"/>
        </w:rPr>
        <w:t>Đề thi</w:t>
      </w:r>
    </w:p>
    <w:p w14:paraId="1C933BD1" w14:textId="0FE7DBB5" w:rsidR="00D53F41" w:rsidRPr="004C6178" w:rsidRDefault="00D53F41" w:rsidP="002C5ADD">
      <w:pPr>
        <w:pStyle w:val="Khon"/>
        <w:widowControl w:val="0"/>
        <w:spacing w:line="271" w:lineRule="auto"/>
        <w:ind w:left="0"/>
      </w:pPr>
      <w:r w:rsidRPr="004C6178">
        <w:t>Nội dung đề thi phải đảm bảo tính khoa học, chính xác, chặt chẽ và phải nằm trong khối lượng kiến thức và kỹ năng quy định trong đề cương môn học.</w:t>
      </w:r>
      <w:r w:rsidR="00470E84" w:rsidRPr="004C6178">
        <w:t xml:space="preserve"> Đề th</w:t>
      </w:r>
      <w:r w:rsidR="00470E84" w:rsidRPr="008D336C">
        <w:rPr>
          <w:spacing w:val="-4"/>
        </w:rPr>
        <w:t>i phải phù hợp với việc đánh giá chuẩn đầu ra học phần được xác định cho bài thi.</w:t>
      </w:r>
    </w:p>
    <w:p w14:paraId="576A92AC" w14:textId="0AF25792" w:rsidR="00D53F41" w:rsidRPr="004C6178" w:rsidRDefault="00D53F41" w:rsidP="002C5ADD">
      <w:pPr>
        <w:pStyle w:val="Khon"/>
        <w:widowControl w:val="0"/>
        <w:spacing w:line="271" w:lineRule="auto"/>
        <w:ind w:left="0"/>
      </w:pPr>
      <w:r w:rsidRPr="004C6178">
        <w:t>Đề thi phải đúng và chuẩn mực về từ ngữ phổ thông, ngữ pháp, số liệu, công thức</w:t>
      </w:r>
      <w:r w:rsidR="00337830" w:rsidRPr="004C6178">
        <w:t>;</w:t>
      </w:r>
      <w:r w:rsidRPr="004C6178">
        <w:t xml:space="preserve"> các biểu mẫu, kí hiệu, hình ảnh phải rõ ràng, chính xác; thuật ngữ phải </w:t>
      </w:r>
      <w:r w:rsidRPr="004C6178">
        <w:lastRenderedPageBreak/>
        <w:t>đảm bảo tính khoa học, chính xác và thống nhất.</w:t>
      </w:r>
    </w:p>
    <w:p w14:paraId="2E89B0D8" w14:textId="1E0C787D" w:rsidR="00D53F41" w:rsidRPr="004C6178" w:rsidRDefault="00D53F41" w:rsidP="002C5ADD">
      <w:pPr>
        <w:pStyle w:val="Khon"/>
        <w:widowControl w:val="0"/>
        <w:spacing w:line="271" w:lineRule="auto"/>
        <w:ind w:left="0"/>
      </w:pPr>
      <w:r w:rsidRPr="004C6178">
        <w:t>Tương ứng với đề thi phả</w:t>
      </w:r>
      <w:r w:rsidR="00AA02AF" w:rsidRPr="004C6178">
        <w:t>i có đáp án hoặc hướng dẫn chấm</w:t>
      </w:r>
      <w:r w:rsidRPr="004C6178">
        <w:t>.</w:t>
      </w:r>
      <w:r w:rsidR="009455F6" w:rsidRPr="004C6178">
        <w:t xml:space="preserve"> Đề thi dạng bài tập lớn, tiểu luận, đồ án phải có rub</w:t>
      </w:r>
      <w:r w:rsidR="00E06D73" w:rsidRPr="004C6178">
        <w:t>r</w:t>
      </w:r>
      <w:r w:rsidR="009455F6" w:rsidRPr="004C6178">
        <w:t>ic đánh giá</w:t>
      </w:r>
      <w:r w:rsidR="009B7790">
        <w:rPr>
          <w:lang w:val="en-US"/>
        </w:rPr>
        <w:t>;</w:t>
      </w:r>
      <w:r w:rsidR="006F5A51">
        <w:rPr>
          <w:lang w:val="en-US"/>
        </w:rPr>
        <w:t xml:space="preserve"> </w:t>
      </w:r>
      <w:r w:rsidR="009455F6" w:rsidRPr="004C6178">
        <w:t>rubric đánh giá phải được công khai cho thí sinh khi giao đề thi.</w:t>
      </w:r>
    </w:p>
    <w:p w14:paraId="535D7E6E" w14:textId="6FA3A963" w:rsidR="00EB4329" w:rsidRPr="004C6178" w:rsidRDefault="00EB4329" w:rsidP="002C5ADD">
      <w:pPr>
        <w:pStyle w:val="Khon"/>
        <w:widowControl w:val="0"/>
        <w:spacing w:line="271" w:lineRule="auto"/>
        <w:ind w:left="0"/>
      </w:pPr>
      <w:r w:rsidRPr="004C6178">
        <w:t>Đề thi phải được bảo mật theo quy định.</w:t>
      </w:r>
    </w:p>
    <w:p w14:paraId="12B8B059" w14:textId="77777777" w:rsidR="00E07BA3" w:rsidRPr="004C6178" w:rsidRDefault="00E07BA3" w:rsidP="002C5ADD">
      <w:pPr>
        <w:pStyle w:val="iu"/>
        <w:keepNext w:val="0"/>
        <w:widowControl w:val="0"/>
        <w:spacing w:before="0" w:line="271" w:lineRule="auto"/>
        <w:ind w:firstLine="567"/>
        <w:rPr>
          <w:lang w:val="vi-VN"/>
        </w:rPr>
      </w:pPr>
      <w:bookmarkStart w:id="4" w:name="_Ref58386146"/>
      <w:bookmarkEnd w:id="2"/>
      <w:r w:rsidRPr="004C6178">
        <w:rPr>
          <w:lang w:val="vi-VN"/>
        </w:rPr>
        <w:t>Ngân hàng câu hỏi thi và ma trận đề thi</w:t>
      </w:r>
    </w:p>
    <w:p w14:paraId="5251FE61" w14:textId="39331154" w:rsidR="00E07BA3" w:rsidRPr="004C6178" w:rsidRDefault="00E07BA3" w:rsidP="002C5ADD">
      <w:pPr>
        <w:pStyle w:val="Khon"/>
        <w:widowControl w:val="0"/>
        <w:spacing w:line="271" w:lineRule="auto"/>
        <w:ind w:left="0"/>
      </w:pPr>
      <w:r w:rsidRPr="004C6178">
        <w:t>Một ngân hàng câu hỏi thi được xây dựng thống nhất cho</w:t>
      </w:r>
      <w:r w:rsidR="002B61F7">
        <w:rPr>
          <w:lang w:val="en-US"/>
        </w:rPr>
        <w:t xml:space="preserve"> mỗi hình thức thi của</w:t>
      </w:r>
      <w:r w:rsidRPr="004C6178">
        <w:t xml:space="preserve"> mỗi học phần để sử dụng chung cho mọi chương trình đào tạo có học phần đó.</w:t>
      </w:r>
      <w:r w:rsidR="00010747" w:rsidRPr="004C6178">
        <w:t xml:space="preserve"> Trường hợp đặc biệt do Giám đốc Học viện quyết định.</w:t>
      </w:r>
    </w:p>
    <w:p w14:paraId="2E98A3FC" w14:textId="77777777" w:rsidR="00E07BA3" w:rsidRPr="00116153" w:rsidRDefault="00E07BA3" w:rsidP="002C5ADD">
      <w:pPr>
        <w:pStyle w:val="Khon"/>
        <w:widowControl w:val="0"/>
        <w:spacing w:line="271" w:lineRule="auto"/>
        <w:ind w:left="0"/>
        <w:rPr>
          <w:spacing w:val="-2"/>
        </w:rPr>
      </w:pPr>
      <w:r w:rsidRPr="00116153">
        <w:rPr>
          <w:spacing w:val="-2"/>
        </w:rPr>
        <w:t>Cùng một ngân hàng câu hỏi thi có thể có các ma trận đề thi khác nhau cho các chương trình đào tạo khác nhau, cho các mục đích thi/kiểm tra khác nhau.</w:t>
      </w:r>
    </w:p>
    <w:p w14:paraId="30D7BEBC" w14:textId="614966F5" w:rsidR="00E07BA3" w:rsidRPr="004C6178" w:rsidRDefault="00E07BA3" w:rsidP="002C5ADD">
      <w:pPr>
        <w:pStyle w:val="Khon"/>
        <w:widowControl w:val="0"/>
        <w:spacing w:line="271" w:lineRule="auto"/>
        <w:ind w:left="0"/>
      </w:pPr>
      <w:r w:rsidRPr="004C6178">
        <w:t>Số lượng câu hỏi thi trong ngân hàng câu hỏi thi phải tương ứng với số tín chỉ của học phần. Tối thiểu là 100 câu hỏi/tín chỉ đối với thi trắc nghiệm, 10 câu hỏi/tín chỉ đối với các hình thức thi khác.</w:t>
      </w:r>
    </w:p>
    <w:p w14:paraId="1EC9B44F" w14:textId="78F13F1B" w:rsidR="0069663B" w:rsidRPr="004C6178" w:rsidRDefault="0069663B" w:rsidP="002C5ADD">
      <w:pPr>
        <w:pStyle w:val="Khon"/>
        <w:widowControl w:val="0"/>
        <w:spacing w:line="271" w:lineRule="auto"/>
        <w:ind w:left="0"/>
      </w:pPr>
      <w:r w:rsidRPr="004C6178">
        <w:t xml:space="preserve">Với mỗi </w:t>
      </w:r>
      <w:r w:rsidR="00223EFF" w:rsidRPr="004C6178">
        <w:t>học phần</w:t>
      </w:r>
      <w:r w:rsidRPr="004C6178">
        <w:t xml:space="preserve"> có ngân hàng câu hỏi thi, cần công </w:t>
      </w:r>
      <w:r w:rsidR="00EA060D" w:rsidRPr="004C6178">
        <w:t>bố</w:t>
      </w:r>
      <w:r w:rsidRPr="004C6178">
        <w:t xml:space="preserve"> cho HVSV tất cả các ma trận đề thi và 01 đề thi mẫu.</w:t>
      </w:r>
      <w:r w:rsidR="00C15B65" w:rsidRPr="004C6178">
        <w:t xml:space="preserve"> Khi có số lượng câu hỏi đủ lớn, </w:t>
      </w:r>
      <w:r w:rsidR="004A7444" w:rsidRPr="004C6178">
        <w:t xml:space="preserve">theo đề nghị của </w:t>
      </w:r>
      <w:r w:rsidR="002E7D2F" w:rsidRPr="004C6178">
        <w:t>khoa</w:t>
      </w:r>
      <w:r w:rsidR="00CE0301" w:rsidRPr="004C6178">
        <w:t xml:space="preserve"> phụ trách học phần</w:t>
      </w:r>
      <w:r w:rsidR="004A7444" w:rsidRPr="004C6178">
        <w:t>,</w:t>
      </w:r>
      <w:r w:rsidR="00C15B65" w:rsidRPr="004C6178">
        <w:t xml:space="preserve"> Giám đốc Học viện</w:t>
      </w:r>
      <w:r w:rsidR="00F61A69" w:rsidRPr="004C6178">
        <w:t xml:space="preserve"> quyết định</w:t>
      </w:r>
      <w:r w:rsidR="00C15B65" w:rsidRPr="004C6178">
        <w:t xml:space="preserve"> công </w:t>
      </w:r>
      <w:r w:rsidR="00EA060D" w:rsidRPr="004C6178">
        <w:t>bố</w:t>
      </w:r>
      <w:r w:rsidR="00C15B65" w:rsidRPr="004C6178">
        <w:t xml:space="preserve"> ngân hàng câu hỏi thi</w:t>
      </w:r>
      <w:r w:rsidR="00EA060D" w:rsidRPr="004C6178">
        <w:t xml:space="preserve"> cho HVSV. Việc công bố thông tin đối với các môn chuyên ngành kỹ thuật mật mã không được vi phạm quy định về bảo vệ bí mật nhà nước.</w:t>
      </w:r>
    </w:p>
    <w:p w14:paraId="5FBCF103" w14:textId="77F6383A" w:rsidR="00E07BA3" w:rsidRPr="004C6178" w:rsidRDefault="00E07BA3" w:rsidP="002C5ADD">
      <w:pPr>
        <w:pStyle w:val="Khon"/>
        <w:widowControl w:val="0"/>
        <w:spacing w:line="271" w:lineRule="auto"/>
        <w:ind w:left="0"/>
      </w:pPr>
      <w:r w:rsidRPr="004C6178">
        <w:t xml:space="preserve">Học viện thuê mời chuyên gia hoặc giao nhiệm vụ cho các </w:t>
      </w:r>
      <w:r w:rsidR="002E7D2F" w:rsidRPr="004C6178">
        <w:t>khoa</w:t>
      </w:r>
      <w:r w:rsidRPr="004C6178">
        <w:t xml:space="preserve"> xây dựng</w:t>
      </w:r>
      <w:r w:rsidR="004A3D91" w:rsidRPr="004C6178">
        <w:t>, cập nhật</w:t>
      </w:r>
      <w:r w:rsidRPr="004C6178">
        <w:t xml:space="preserve"> các ngân hàng câu hỏi thi và ma trận đề thi; giao cho </w:t>
      </w:r>
      <w:r w:rsidR="00CA739C" w:rsidRPr="004C6178">
        <w:t xml:space="preserve">Đơn vị khảo thí </w:t>
      </w:r>
      <w:r w:rsidRPr="004C6178">
        <w:t>quản lý các ngân hàng câu hỏi thi và ma trận đề thi.</w:t>
      </w:r>
    </w:p>
    <w:p w14:paraId="7A1F5B15" w14:textId="77777777" w:rsidR="00B84303" w:rsidRPr="004C6178" w:rsidRDefault="00B84303" w:rsidP="002C5ADD">
      <w:pPr>
        <w:pStyle w:val="iu"/>
        <w:keepNext w:val="0"/>
        <w:widowControl w:val="0"/>
        <w:spacing w:before="0" w:line="271" w:lineRule="auto"/>
        <w:ind w:firstLine="567"/>
        <w:rPr>
          <w:lang w:val="vi-VN"/>
        </w:rPr>
      </w:pPr>
      <w:r w:rsidRPr="004C6178">
        <w:rPr>
          <w:lang w:val="vi-VN"/>
        </w:rPr>
        <w:t>Đảm bảo chất lượng trong công tác khảo thí</w:t>
      </w:r>
    </w:p>
    <w:p w14:paraId="1FF62878" w14:textId="71C8165F" w:rsidR="00B84303" w:rsidRPr="004C6178" w:rsidRDefault="00B84303" w:rsidP="002C5ADD">
      <w:pPr>
        <w:pStyle w:val="Khon"/>
        <w:widowControl w:val="0"/>
        <w:spacing w:line="271" w:lineRule="auto"/>
        <w:ind w:left="0"/>
      </w:pPr>
      <w:r w:rsidRPr="004C6178">
        <w:t>Sau mỗi kỳ thi kết thúc học phần, kỳ đồ án</w:t>
      </w:r>
      <w:r w:rsidR="00D13C2E" w:rsidRPr="004C6178">
        <w:t xml:space="preserve">, đề án, </w:t>
      </w:r>
      <w:r w:rsidRPr="004C6178">
        <w:t>luận văn tốt nghiệp, Đơn vị Đảm bảo chất lượng tổ chức khảo sát sự hài lòng, ý kiến khác của các bên liên quan; căn cứ kết quả khảo sát đề xuất giải pháp nâng cao chất lượng công tác khảo thí của Học viện.</w:t>
      </w:r>
    </w:p>
    <w:p w14:paraId="240F358C" w14:textId="7C53448B" w:rsidR="0034401E" w:rsidRPr="004C6178" w:rsidRDefault="0034401E" w:rsidP="002C5ADD">
      <w:pPr>
        <w:pStyle w:val="Khon"/>
        <w:widowControl w:val="0"/>
        <w:spacing w:line="271" w:lineRule="auto"/>
        <w:ind w:left="0"/>
      </w:pPr>
      <w:r w:rsidRPr="004C6178">
        <w:t>Sau mỗi kỳ thi kết thúc học phần, Đơn vị Đảm bảo chất lượng chủ trì, các khoa phối hợp phân tích kết quả thi nhằm phát hiện những điểm bất cập và có biện pháp khắc phục.</w:t>
      </w:r>
    </w:p>
    <w:bookmarkEnd w:id="4"/>
    <w:p w14:paraId="14B4BE1F" w14:textId="77777777" w:rsidR="008F7EA6" w:rsidRPr="004C6178" w:rsidRDefault="008F7EA6" w:rsidP="002C5ADD">
      <w:pPr>
        <w:pStyle w:val="iu"/>
        <w:keepNext w:val="0"/>
        <w:widowControl w:val="0"/>
        <w:spacing w:before="0" w:line="271" w:lineRule="auto"/>
        <w:ind w:firstLine="567"/>
        <w:rPr>
          <w:lang w:val="vi-VN"/>
        </w:rPr>
      </w:pPr>
      <w:r w:rsidRPr="004C6178">
        <w:rPr>
          <w:lang w:val="vi-VN"/>
        </w:rPr>
        <w:t>Thanh tra các kỳ thi</w:t>
      </w:r>
    </w:p>
    <w:p w14:paraId="711D636B" w14:textId="575BCF21" w:rsidR="002C5ADD" w:rsidRPr="002C5ADD" w:rsidRDefault="008F7EA6" w:rsidP="002C5ADD">
      <w:pPr>
        <w:widowControl w:val="0"/>
        <w:spacing w:line="271" w:lineRule="auto"/>
        <w:ind w:firstLine="567"/>
      </w:pPr>
      <w:r w:rsidRPr="004C6178">
        <w:rPr>
          <w:lang w:val="vi-VN"/>
        </w:rPr>
        <w:t xml:space="preserve">Công tác thanh tra các kỳ thi thực hiện theo Quy </w:t>
      </w:r>
      <w:r w:rsidR="00881348" w:rsidRPr="004C6178">
        <w:rPr>
          <w:lang w:val="vi-VN"/>
        </w:rPr>
        <w:t>định về</w:t>
      </w:r>
      <w:r w:rsidRPr="004C6178">
        <w:rPr>
          <w:lang w:val="vi-VN"/>
        </w:rPr>
        <w:t xml:space="preserve"> </w:t>
      </w:r>
      <w:r w:rsidR="00881348" w:rsidRPr="004C6178">
        <w:rPr>
          <w:lang w:val="vi-VN"/>
        </w:rPr>
        <w:t>t</w:t>
      </w:r>
      <w:r w:rsidRPr="004C6178">
        <w:rPr>
          <w:lang w:val="vi-VN"/>
        </w:rPr>
        <w:t>hanh tra các kỳ thi của Học viện.</w:t>
      </w:r>
    </w:p>
    <w:p w14:paraId="4B455182" w14:textId="75AF0CD4" w:rsidR="003403A7" w:rsidRPr="00191E36" w:rsidRDefault="007B0F53" w:rsidP="002C5ADD">
      <w:pPr>
        <w:pStyle w:val="Chng"/>
        <w:keepNext w:val="0"/>
        <w:widowControl w:val="0"/>
        <w:spacing w:before="120" w:line="271" w:lineRule="auto"/>
        <w:ind w:left="0"/>
      </w:pPr>
      <w:r w:rsidRPr="004C6178">
        <w:br/>
      </w:r>
      <w:r w:rsidR="002E3434" w:rsidRPr="004C6178">
        <w:t>THI</w:t>
      </w:r>
      <w:r w:rsidR="00A23290" w:rsidRPr="004C6178">
        <w:t xml:space="preserve"> KẾT THÚC HỌC PHẦN</w:t>
      </w:r>
    </w:p>
    <w:p w14:paraId="7B754E95" w14:textId="0F4F1128" w:rsidR="003403A7" w:rsidRPr="004C6178" w:rsidRDefault="009D0B70" w:rsidP="002C5ADD">
      <w:pPr>
        <w:pStyle w:val="Center"/>
        <w:widowControl w:val="0"/>
        <w:spacing w:after="0" w:line="271" w:lineRule="auto"/>
        <w:outlineLvl w:val="0"/>
        <w:rPr>
          <w:rStyle w:val="Strong"/>
          <w:lang w:val="vi-VN"/>
        </w:rPr>
      </w:pPr>
      <w:r>
        <w:rPr>
          <w:rStyle w:val="Strong"/>
          <w:lang w:val="vi-VN"/>
        </w:rPr>
        <w:t xml:space="preserve">Mục </w:t>
      </w:r>
      <w:r w:rsidR="003403A7" w:rsidRPr="004C6178">
        <w:rPr>
          <w:rStyle w:val="Strong"/>
          <w:lang w:val="vi-VN"/>
        </w:rPr>
        <w:t>1</w:t>
      </w:r>
      <w:r>
        <w:rPr>
          <w:rStyle w:val="Strong"/>
          <w:lang w:val="vi-VN"/>
        </w:rPr>
        <w:br/>
      </w:r>
      <w:r w:rsidR="006F7931" w:rsidRPr="004C6178">
        <w:rPr>
          <w:rStyle w:val="Strong"/>
          <w:lang w:val="vi-VN"/>
        </w:rPr>
        <w:t xml:space="preserve">CHUẨN BỊ </w:t>
      </w:r>
      <w:r w:rsidR="003403A7" w:rsidRPr="004C6178">
        <w:rPr>
          <w:rStyle w:val="Strong"/>
          <w:lang w:val="vi-VN"/>
        </w:rPr>
        <w:t>THI</w:t>
      </w:r>
    </w:p>
    <w:p w14:paraId="3A7DA675" w14:textId="60BF66EF" w:rsidR="00AE3475" w:rsidRPr="004C6178" w:rsidRDefault="00AE3475" w:rsidP="002C5ADD">
      <w:pPr>
        <w:pStyle w:val="iu"/>
        <w:keepNext w:val="0"/>
        <w:widowControl w:val="0"/>
        <w:spacing w:line="271" w:lineRule="auto"/>
        <w:ind w:firstLine="567"/>
        <w:rPr>
          <w:lang w:val="vi-VN"/>
        </w:rPr>
      </w:pPr>
      <w:r w:rsidRPr="004C6178">
        <w:rPr>
          <w:lang w:val="vi-VN"/>
        </w:rPr>
        <w:t>Kỳ thi</w:t>
      </w:r>
      <w:r w:rsidR="008350AA" w:rsidRPr="004C6178">
        <w:rPr>
          <w:lang w:val="vi-VN"/>
        </w:rPr>
        <w:t xml:space="preserve"> kết thúc học phần</w:t>
      </w:r>
    </w:p>
    <w:p w14:paraId="04964934" w14:textId="16430E09" w:rsidR="00A23290" w:rsidRPr="004C6178" w:rsidRDefault="00AE3475" w:rsidP="002C5ADD">
      <w:pPr>
        <w:pStyle w:val="Khon"/>
        <w:widowControl w:val="0"/>
        <w:spacing w:line="271" w:lineRule="auto"/>
        <w:ind w:left="0"/>
      </w:pPr>
      <w:r w:rsidRPr="004C6178">
        <w:t>Với mỗi học kỳ,</w:t>
      </w:r>
      <w:r w:rsidR="000360E4" w:rsidRPr="004C6178">
        <w:t xml:space="preserve"> ở mỗi trình độ đào tạo,</w:t>
      </w:r>
      <w:r w:rsidRPr="004C6178">
        <w:t xml:space="preserve"> Học viện tổ chức một kỳ thi chính </w:t>
      </w:r>
      <w:r w:rsidRPr="004C6178">
        <w:lastRenderedPageBreak/>
        <w:t xml:space="preserve">và một kỳ thi phụ để thi kết thúc học phần. </w:t>
      </w:r>
    </w:p>
    <w:p w14:paraId="0167A02A" w14:textId="1E21751B" w:rsidR="00AE3475" w:rsidRPr="004C6178" w:rsidRDefault="00AE3475" w:rsidP="002C5ADD">
      <w:pPr>
        <w:pStyle w:val="Khon"/>
        <w:widowControl w:val="0"/>
        <w:spacing w:line="271" w:lineRule="auto"/>
        <w:ind w:left="0"/>
      </w:pPr>
      <w:r w:rsidRPr="004C6178">
        <w:t>Kỳ thi phụ được tổ chức sớm nhất là hai tuần sau kỳ thi chính.</w:t>
      </w:r>
    </w:p>
    <w:p w14:paraId="679CD0D5" w14:textId="77777777" w:rsidR="003F2550" w:rsidRPr="004C6178" w:rsidRDefault="003F2550" w:rsidP="002C5ADD">
      <w:pPr>
        <w:pStyle w:val="iu"/>
        <w:keepNext w:val="0"/>
        <w:widowControl w:val="0"/>
        <w:spacing w:line="271" w:lineRule="auto"/>
        <w:ind w:firstLine="567"/>
        <w:rPr>
          <w:lang w:val="vi-VN"/>
        </w:rPr>
      </w:pPr>
      <w:r w:rsidRPr="004C6178">
        <w:rPr>
          <w:lang w:val="vi-VN"/>
        </w:rPr>
        <w:t>Kế hoạch thi kết thúc học phần</w:t>
      </w:r>
    </w:p>
    <w:p w14:paraId="0604578B" w14:textId="77777777" w:rsidR="003F2550" w:rsidRPr="00116153" w:rsidRDefault="003F2550" w:rsidP="002C5ADD">
      <w:pPr>
        <w:pStyle w:val="Khon"/>
        <w:widowControl w:val="0"/>
        <w:spacing w:line="271" w:lineRule="auto"/>
        <w:ind w:left="0"/>
        <w:rPr>
          <w:spacing w:val="-4"/>
        </w:rPr>
      </w:pPr>
      <w:r w:rsidRPr="00116153">
        <w:rPr>
          <w:spacing w:val="-4"/>
        </w:rPr>
        <w:t>Kỳ thi chính có thể bao gồm 1 hoặc nhiều đợt thi. Kỳ thi phụ gồm 1 đợt thi.</w:t>
      </w:r>
    </w:p>
    <w:p w14:paraId="6F9F3301" w14:textId="72379DD6" w:rsidR="003F2550" w:rsidRPr="004C6178" w:rsidRDefault="00745C2E" w:rsidP="002C5ADD">
      <w:pPr>
        <w:pStyle w:val="Khon"/>
        <w:widowControl w:val="0"/>
        <w:spacing w:line="271" w:lineRule="auto"/>
        <w:ind w:left="0"/>
      </w:pPr>
      <w:r w:rsidRPr="004C6178">
        <w:t>K</w:t>
      </w:r>
      <w:r w:rsidR="003F2550" w:rsidRPr="004C6178">
        <w:t>ế hoạch thi cho từng đợt thi</w:t>
      </w:r>
      <w:r w:rsidRPr="004C6178">
        <w:t xml:space="preserve"> được</w:t>
      </w:r>
      <w:r w:rsidR="003F2550" w:rsidRPr="004C6178">
        <w:t xml:space="preserve"> công bố cho </w:t>
      </w:r>
      <w:r w:rsidR="00797D70" w:rsidRPr="004C6178">
        <w:t>các bên liên quan</w:t>
      </w:r>
      <w:r w:rsidR="003F2550" w:rsidRPr="004C6178">
        <w:t xml:space="preserve"> chậm nhất 14 ngày trước ngày thi đầu tiên của đợt thi.</w:t>
      </w:r>
    </w:p>
    <w:p w14:paraId="28105253" w14:textId="77777777" w:rsidR="003F2550" w:rsidRPr="004C6178" w:rsidRDefault="003F2550" w:rsidP="002C5ADD">
      <w:pPr>
        <w:pStyle w:val="iu"/>
        <w:keepNext w:val="0"/>
        <w:widowControl w:val="0"/>
        <w:spacing w:line="271" w:lineRule="auto"/>
        <w:ind w:firstLine="567"/>
        <w:rPr>
          <w:lang w:val="vi-VN"/>
        </w:rPr>
      </w:pPr>
      <w:bookmarkStart w:id="5" w:name="_Ref98331350"/>
      <w:r w:rsidRPr="004C6178">
        <w:rPr>
          <w:lang w:val="vi-VN"/>
        </w:rPr>
        <w:t>Cán bộ coi thi</w:t>
      </w:r>
      <w:bookmarkEnd w:id="5"/>
    </w:p>
    <w:p w14:paraId="153309CE" w14:textId="671A374A" w:rsidR="003F2550" w:rsidRPr="004C6178" w:rsidRDefault="003F2550" w:rsidP="002C5ADD">
      <w:pPr>
        <w:pStyle w:val="Khon"/>
        <w:widowControl w:val="0"/>
        <w:spacing w:line="271" w:lineRule="auto"/>
        <w:ind w:left="0"/>
      </w:pPr>
      <w:r w:rsidRPr="004C6178">
        <w:t xml:space="preserve">Cán bộ coi thi (CBCT) </w:t>
      </w:r>
      <w:r w:rsidR="00387A94" w:rsidRPr="004C6178">
        <w:t xml:space="preserve">phải tốt nghiệp đại học trở lên, </w:t>
      </w:r>
      <w:r w:rsidRPr="004C6178">
        <w:t>có đủ phẩm chất, năng lực để thực hiện công tác coi thi.</w:t>
      </w:r>
    </w:p>
    <w:p w14:paraId="620BDA88" w14:textId="38908CD9" w:rsidR="003F2550" w:rsidRPr="004C6178" w:rsidRDefault="003F2550" w:rsidP="002C5ADD">
      <w:pPr>
        <w:pStyle w:val="Khon"/>
        <w:widowControl w:val="0"/>
        <w:spacing w:line="271" w:lineRule="auto"/>
        <w:ind w:left="0"/>
      </w:pPr>
      <w:r w:rsidRPr="004C6178">
        <w:t xml:space="preserve">Các </w:t>
      </w:r>
      <w:r w:rsidR="002E7D2F" w:rsidRPr="004C6178">
        <w:t>khoa</w:t>
      </w:r>
      <w:r w:rsidRPr="004C6178">
        <w:t xml:space="preserve"> cử cán bộ, giảng viên tham gia công tác coi thi theo kế hoạch thi. Các cá nhân từ các đơn vị khác có thể được mời tham gia công tác coi thi để đảm bảo đủ số lượng CBCT theo quy định.</w:t>
      </w:r>
    </w:p>
    <w:p w14:paraId="7BCB842C" w14:textId="77777777" w:rsidR="003F2550" w:rsidRPr="004C6178" w:rsidRDefault="003F2550" w:rsidP="002C5ADD">
      <w:pPr>
        <w:pStyle w:val="Khon"/>
        <w:widowControl w:val="0"/>
        <w:spacing w:line="271" w:lineRule="auto"/>
        <w:ind w:left="0"/>
      </w:pPr>
      <w:r w:rsidRPr="004C6178">
        <w:t>Trách nhiệm chung của CBCT:</w:t>
      </w:r>
    </w:p>
    <w:p w14:paraId="499A73FC" w14:textId="77777777" w:rsidR="003F2550" w:rsidRPr="004C6178" w:rsidRDefault="003F2550" w:rsidP="002C5ADD">
      <w:pPr>
        <w:pStyle w:val="im"/>
        <w:widowControl w:val="0"/>
        <w:spacing w:line="271" w:lineRule="auto"/>
        <w:ind w:left="0" w:firstLine="567"/>
        <w:rPr>
          <w:lang w:val="vi-VN"/>
        </w:rPr>
      </w:pPr>
      <w:r w:rsidRPr="004C6178">
        <w:rPr>
          <w:lang w:val="vi-VN"/>
        </w:rPr>
        <w:t>Có mặt đúng thời gian, địa điểm quy định để nhận phân công nhiệm vụ coi thi, nhận bàn giao tài liệu phòng thi.</w:t>
      </w:r>
    </w:p>
    <w:p w14:paraId="456068E2" w14:textId="77777777" w:rsidR="003F2550" w:rsidRPr="004C6178" w:rsidRDefault="003F2550" w:rsidP="002C5ADD">
      <w:pPr>
        <w:pStyle w:val="im"/>
        <w:widowControl w:val="0"/>
        <w:spacing w:line="271" w:lineRule="auto"/>
        <w:ind w:left="0" w:firstLine="567"/>
        <w:rPr>
          <w:lang w:val="vi-VN"/>
        </w:rPr>
      </w:pPr>
      <w:r w:rsidRPr="004C6178">
        <w:rPr>
          <w:lang w:val="vi-VN"/>
        </w:rPr>
        <w:t>Coi thi nghiêm túc, đúng quy định. Khi thí sinh hỏi điều gì, CBCT chỉ được trả lời công khai trong phạm vi quy định. Trường hợp thí sinh vi phạm kỷ luật thì xử lý hoặc đề nghị xử lý theo quy định.</w:t>
      </w:r>
    </w:p>
    <w:p w14:paraId="1EA473E1" w14:textId="77777777" w:rsidR="003F2550" w:rsidRPr="004C6178" w:rsidRDefault="003F2550" w:rsidP="002C5ADD">
      <w:pPr>
        <w:pStyle w:val="im"/>
        <w:widowControl w:val="0"/>
        <w:spacing w:line="271" w:lineRule="auto"/>
        <w:ind w:left="0" w:firstLine="567"/>
        <w:rPr>
          <w:lang w:val="vi-VN"/>
        </w:rPr>
      </w:pPr>
      <w:r w:rsidRPr="004C6178">
        <w:rPr>
          <w:lang w:val="vi-VN"/>
        </w:rPr>
        <w:t>Không hút thuốc, không sử dụng đồ uống có cồn, không sử dụng điện thoại, không làm việc riêng trong thời gian làm nhiệm vụ coi thi. Có thái độ, tác phong, lời nói phù hợp chuẩn mực sư phạm.</w:t>
      </w:r>
    </w:p>
    <w:p w14:paraId="25FE470C" w14:textId="77777777" w:rsidR="003F2550" w:rsidRPr="004C6178" w:rsidRDefault="003F2550" w:rsidP="002C5ADD">
      <w:pPr>
        <w:pStyle w:val="im"/>
        <w:widowControl w:val="0"/>
        <w:spacing w:line="271" w:lineRule="auto"/>
        <w:ind w:left="0" w:firstLine="567"/>
        <w:rPr>
          <w:lang w:val="vi-VN"/>
        </w:rPr>
      </w:pPr>
      <w:r w:rsidRPr="004C6178">
        <w:rPr>
          <w:lang w:val="vi-VN"/>
        </w:rPr>
        <w:t>Sau khi kết thúc ca thi, bàn giao tài liệu phòng thi theo quy định.</w:t>
      </w:r>
    </w:p>
    <w:p w14:paraId="18A3D776" w14:textId="77777777" w:rsidR="003F2550" w:rsidRPr="004C6178" w:rsidRDefault="003F2550" w:rsidP="002C5ADD">
      <w:pPr>
        <w:pStyle w:val="iu"/>
        <w:keepNext w:val="0"/>
        <w:widowControl w:val="0"/>
        <w:spacing w:line="271" w:lineRule="auto"/>
        <w:ind w:firstLine="567"/>
        <w:rPr>
          <w:lang w:val="vi-VN"/>
        </w:rPr>
      </w:pPr>
      <w:r w:rsidRPr="004C6178">
        <w:rPr>
          <w:lang w:val="vi-VN"/>
        </w:rPr>
        <w:t>Cán bộ giám sát phòng thi</w:t>
      </w:r>
    </w:p>
    <w:p w14:paraId="608D7A32" w14:textId="753BE5F9" w:rsidR="003F2550" w:rsidRPr="004C6178" w:rsidRDefault="003F2550" w:rsidP="002C5ADD">
      <w:pPr>
        <w:pStyle w:val="Khon"/>
        <w:widowControl w:val="0"/>
        <w:spacing w:line="271" w:lineRule="auto"/>
        <w:ind w:left="0"/>
      </w:pPr>
      <w:bookmarkStart w:id="6" w:name="_Hlk150952089"/>
      <w:r w:rsidRPr="004C6178">
        <w:t xml:space="preserve">Cán bộ giám sát phòng thi (CBGS) </w:t>
      </w:r>
      <w:r w:rsidR="00387A94" w:rsidRPr="004C6178">
        <w:t xml:space="preserve">phải tốt nghiệp đại học trở lên, </w:t>
      </w:r>
      <w:r w:rsidRPr="004C6178">
        <w:t>có đủ phẩm chất, năng lực để thực hiện công tác giám sát phòng thi.</w:t>
      </w:r>
    </w:p>
    <w:bookmarkEnd w:id="6"/>
    <w:p w14:paraId="2E95B013" w14:textId="77777777" w:rsidR="003F2550" w:rsidRPr="004C6178" w:rsidRDefault="003F2550" w:rsidP="002C5ADD">
      <w:pPr>
        <w:pStyle w:val="Khon"/>
        <w:widowControl w:val="0"/>
        <w:spacing w:line="271" w:lineRule="auto"/>
        <w:ind w:left="0"/>
      </w:pPr>
      <w:r w:rsidRPr="004C6178">
        <w:t>CBGS có trách nhiệm giám sát việc tuân thủ Quy định của CBCT và HVSV; kiểm tra và nhắc nhở CBCT và HVSV thực hiện đúng Quy định; phối hợp với CBCT hoặc những cá nhân có trách nhiệm giải quyết các sự cố xảy ra trong kỳ thi, phòng thi.</w:t>
      </w:r>
    </w:p>
    <w:p w14:paraId="3F908F8F" w14:textId="77777777" w:rsidR="003F2550" w:rsidRPr="004C6178" w:rsidRDefault="003F2550" w:rsidP="002C5ADD">
      <w:pPr>
        <w:pStyle w:val="Khon"/>
        <w:widowControl w:val="0"/>
        <w:spacing w:line="271" w:lineRule="auto"/>
        <w:ind w:left="0"/>
      </w:pPr>
      <w:r w:rsidRPr="004C6178">
        <w:t>Mỗi CBGS thực hiện giám sát không quá 10 phòng thi.</w:t>
      </w:r>
    </w:p>
    <w:p w14:paraId="4E1BAB7B" w14:textId="77777777" w:rsidR="003F2550" w:rsidRPr="004C6178" w:rsidRDefault="003F2550" w:rsidP="002C5ADD">
      <w:pPr>
        <w:pStyle w:val="iu"/>
        <w:keepNext w:val="0"/>
        <w:widowControl w:val="0"/>
        <w:spacing w:line="271" w:lineRule="auto"/>
        <w:ind w:firstLine="567"/>
        <w:rPr>
          <w:lang w:val="vi-VN"/>
        </w:rPr>
      </w:pPr>
      <w:r w:rsidRPr="004C6178">
        <w:rPr>
          <w:lang w:val="vi-VN"/>
        </w:rPr>
        <w:t>Cán bộ chấm thi</w:t>
      </w:r>
    </w:p>
    <w:p w14:paraId="168E7277" w14:textId="77777777" w:rsidR="003F2550" w:rsidRPr="004C6178" w:rsidRDefault="003F2550" w:rsidP="002C5ADD">
      <w:pPr>
        <w:pStyle w:val="Table"/>
        <w:widowControl w:val="0"/>
        <w:spacing w:line="271" w:lineRule="auto"/>
        <w:ind w:firstLine="567"/>
        <w:jc w:val="both"/>
      </w:pPr>
      <w:r w:rsidRPr="004C6178">
        <w:t>Cán bộ chấm thi (CBChT) là người có trình độ chuyên môn phù hợp với bài thi, có năng lực và phẩm chất đạo đức để thực hiện chấm thi.</w:t>
      </w:r>
    </w:p>
    <w:p w14:paraId="71C9FE78" w14:textId="7194DB08" w:rsidR="003F2550" w:rsidRPr="004C6178" w:rsidRDefault="003F2550" w:rsidP="002C5ADD">
      <w:pPr>
        <w:pStyle w:val="Khon"/>
        <w:widowControl w:val="0"/>
        <w:spacing w:line="271" w:lineRule="auto"/>
        <w:ind w:left="0"/>
      </w:pPr>
      <w:r w:rsidRPr="004C6178">
        <w:t xml:space="preserve">Các </w:t>
      </w:r>
      <w:r w:rsidR="002E7D2F" w:rsidRPr="004C6178">
        <w:t>khoa</w:t>
      </w:r>
      <w:r w:rsidRPr="004C6178">
        <w:t xml:space="preserve"> cử cán bộ tham gia chấm thi theo kế hoạch thi.</w:t>
      </w:r>
    </w:p>
    <w:p w14:paraId="6D34271F" w14:textId="4728A4C5" w:rsidR="003F2550" w:rsidRPr="004C6178" w:rsidRDefault="003F2550" w:rsidP="002C5ADD">
      <w:pPr>
        <w:pStyle w:val="Khon"/>
        <w:widowControl w:val="0"/>
        <w:spacing w:line="271" w:lineRule="auto"/>
        <w:ind w:left="0"/>
      </w:pPr>
      <w:r w:rsidRPr="004C6178">
        <w:t>Trách nhiệm của CBChT</w:t>
      </w:r>
    </w:p>
    <w:p w14:paraId="04CDAEE6" w14:textId="77777777" w:rsidR="003F2550" w:rsidRPr="004C6178" w:rsidRDefault="003F2550" w:rsidP="002C5ADD">
      <w:pPr>
        <w:pStyle w:val="im"/>
        <w:widowControl w:val="0"/>
        <w:spacing w:line="271" w:lineRule="auto"/>
        <w:ind w:left="0" w:firstLine="567"/>
        <w:rPr>
          <w:lang w:val="vi-VN"/>
        </w:rPr>
      </w:pPr>
      <w:r w:rsidRPr="004C6178">
        <w:rPr>
          <w:lang w:val="vi-VN"/>
        </w:rPr>
        <w:t>Chấm thi chính xác, khách quan và đúng thời hạn theo kế hoạch thi;</w:t>
      </w:r>
    </w:p>
    <w:p w14:paraId="61BB70EA" w14:textId="77777777" w:rsidR="003F2550" w:rsidRPr="004C6178" w:rsidRDefault="003F2550" w:rsidP="002C5ADD">
      <w:pPr>
        <w:pStyle w:val="im"/>
        <w:widowControl w:val="0"/>
        <w:spacing w:line="271" w:lineRule="auto"/>
        <w:ind w:left="0" w:firstLine="567"/>
        <w:rPr>
          <w:lang w:val="vi-VN"/>
        </w:rPr>
      </w:pPr>
      <w:r w:rsidRPr="004C6178">
        <w:rPr>
          <w:lang w:val="vi-VN"/>
        </w:rPr>
        <w:t>Bàn giao kết quả chấm thi đúng thời hạn theo kế hoạch thi.</w:t>
      </w:r>
    </w:p>
    <w:p w14:paraId="65EE1157" w14:textId="77777777" w:rsidR="003F2550" w:rsidRPr="004C6178" w:rsidRDefault="003F2550" w:rsidP="002C5ADD">
      <w:pPr>
        <w:pStyle w:val="iu"/>
        <w:keepNext w:val="0"/>
        <w:widowControl w:val="0"/>
        <w:spacing w:line="271" w:lineRule="auto"/>
        <w:ind w:firstLine="567"/>
        <w:rPr>
          <w:lang w:val="vi-VN"/>
        </w:rPr>
      </w:pPr>
      <w:r w:rsidRPr="004C6178">
        <w:rPr>
          <w:lang w:val="vi-VN"/>
        </w:rPr>
        <w:t>Cán bộ coi thi kiêm chấm thi</w:t>
      </w:r>
    </w:p>
    <w:p w14:paraId="791C2E90" w14:textId="77777777" w:rsidR="003F2550" w:rsidRPr="004C6178" w:rsidRDefault="003F2550" w:rsidP="002C5ADD">
      <w:pPr>
        <w:pStyle w:val="Khon"/>
        <w:widowControl w:val="0"/>
        <w:spacing w:line="271" w:lineRule="auto"/>
        <w:ind w:left="0"/>
      </w:pPr>
      <w:r w:rsidRPr="004C6178">
        <w:lastRenderedPageBreak/>
        <w:t>Đối với các hình thức thi vấn đáp và thực hành, mỗi phòng thi được bố trí một số cán bộ coi thi kiêm chấm thi (CBCT-ChT).</w:t>
      </w:r>
    </w:p>
    <w:p w14:paraId="49334319" w14:textId="77777777" w:rsidR="003F2550" w:rsidRPr="004C6178" w:rsidRDefault="003F2550" w:rsidP="002C5ADD">
      <w:pPr>
        <w:pStyle w:val="Khon"/>
        <w:widowControl w:val="0"/>
        <w:spacing w:line="271" w:lineRule="auto"/>
        <w:ind w:left="0"/>
      </w:pPr>
      <w:r w:rsidRPr="004C6178">
        <w:t>CBCT-ChT phải đáp ứng đồng thời yêu cầu đối với CBCT và CBChT.</w:t>
      </w:r>
    </w:p>
    <w:p w14:paraId="4EA1E86D" w14:textId="77777777" w:rsidR="003F2550" w:rsidRPr="004C6178" w:rsidRDefault="003F2550" w:rsidP="002C5ADD">
      <w:pPr>
        <w:pStyle w:val="Khon"/>
        <w:widowControl w:val="0"/>
        <w:spacing w:line="271" w:lineRule="auto"/>
        <w:ind w:left="0"/>
      </w:pPr>
      <w:r w:rsidRPr="004C6178">
        <w:t>CBCT-ChT có trách nhiệm như CBCT, đồng thời có trách nhiệm chấm điểm bài thi của thí sinh trong quá trình coi thi.</w:t>
      </w:r>
    </w:p>
    <w:p w14:paraId="345E8F57" w14:textId="77777777" w:rsidR="003F2550" w:rsidRPr="004C6178" w:rsidRDefault="003F2550" w:rsidP="002C5ADD">
      <w:pPr>
        <w:pStyle w:val="Khon"/>
        <w:widowControl w:val="0"/>
        <w:spacing w:line="271" w:lineRule="auto"/>
        <w:ind w:left="0"/>
      </w:pPr>
      <w:r w:rsidRPr="004C6178">
        <w:t>CBCT-ChT được hưởng chế độ quy định cho CBChT.</w:t>
      </w:r>
    </w:p>
    <w:p w14:paraId="13BE3F05" w14:textId="77777777" w:rsidR="0077476E" w:rsidRPr="004C6178" w:rsidRDefault="0077476E" w:rsidP="002C5ADD">
      <w:pPr>
        <w:pStyle w:val="iu"/>
        <w:keepNext w:val="0"/>
        <w:widowControl w:val="0"/>
        <w:spacing w:line="271" w:lineRule="auto"/>
        <w:ind w:firstLine="567"/>
        <w:rPr>
          <w:lang w:val="vi-VN"/>
        </w:rPr>
      </w:pPr>
      <w:r w:rsidRPr="004C6178">
        <w:rPr>
          <w:lang w:val="vi-VN"/>
        </w:rPr>
        <w:t>Chuẩn bị bộ đề thi kết thúc học phần</w:t>
      </w:r>
    </w:p>
    <w:p w14:paraId="04845FE3" w14:textId="73C33865" w:rsidR="0077476E" w:rsidRPr="004C6178" w:rsidRDefault="0077476E" w:rsidP="002C5ADD">
      <w:pPr>
        <w:pStyle w:val="Khon"/>
        <w:widowControl w:val="0"/>
        <w:spacing w:line="271" w:lineRule="auto"/>
        <w:ind w:left="0"/>
      </w:pPr>
      <w:r w:rsidRPr="004C6178">
        <w:t xml:space="preserve">Những học phần đã có ngân hàng câu hỏi thi và ma trận đề thi thì đề thi được sinh từ ngân hàng câu hỏi thi theo ma trận đề thi. Trường hợp còn lại, </w:t>
      </w:r>
      <w:r w:rsidR="007E19BB">
        <w:rPr>
          <w:lang w:val="en-US"/>
        </w:rPr>
        <w:t>khoa</w:t>
      </w:r>
      <w:r w:rsidRPr="004C6178">
        <w:t xml:space="preserve"> phụ trách học phần có trách nhiệm biên soạn đề thi kết thúc học phần.</w:t>
      </w:r>
    </w:p>
    <w:p w14:paraId="655F3C5D" w14:textId="7D45E52A" w:rsidR="0077476E" w:rsidRPr="004C6178" w:rsidRDefault="0077476E" w:rsidP="002C5ADD">
      <w:pPr>
        <w:pStyle w:val="Khon"/>
        <w:widowControl w:val="0"/>
        <w:spacing w:line="271" w:lineRule="auto"/>
        <w:ind w:left="0"/>
      </w:pPr>
      <w:r w:rsidRPr="004C6178">
        <w:t>Số lượng đề thi trong bộ đề thi</w:t>
      </w:r>
    </w:p>
    <w:p w14:paraId="119B9EC5" w14:textId="7D758706" w:rsidR="0077476E" w:rsidRPr="004C6178" w:rsidRDefault="0077476E" w:rsidP="002C5ADD">
      <w:pPr>
        <w:pStyle w:val="im"/>
        <w:widowControl w:val="0"/>
        <w:spacing w:line="271" w:lineRule="auto"/>
        <w:ind w:left="0" w:firstLine="567"/>
        <w:rPr>
          <w:lang w:val="vi-VN"/>
        </w:rPr>
      </w:pPr>
      <w:bookmarkStart w:id="7" w:name="_Hlk150952194"/>
      <w:r w:rsidRPr="004C6178">
        <w:rPr>
          <w:lang w:val="vi-VN"/>
        </w:rPr>
        <w:t>Đối với hình thức thi tự luận, mỗi ca thi sử dụng một bộ đề thi khác nhau. Mỗi bộ đề thi gồm</w:t>
      </w:r>
    </w:p>
    <w:p w14:paraId="1A269D06" w14:textId="17031305" w:rsidR="0077476E" w:rsidRPr="004C6178" w:rsidRDefault="00FA32E1" w:rsidP="002C5ADD">
      <w:pPr>
        <w:widowControl w:val="0"/>
        <w:spacing w:line="271" w:lineRule="auto"/>
        <w:ind w:firstLine="567"/>
        <w:rPr>
          <w:lang w:val="vi-VN"/>
        </w:rPr>
      </w:pPr>
      <w:r w:rsidRPr="004C6178">
        <w:rPr>
          <w:lang w:val="vi-VN"/>
        </w:rPr>
        <w:t xml:space="preserve">- </w:t>
      </w:r>
      <w:r w:rsidR="0077476E" w:rsidRPr="004C6178">
        <w:rPr>
          <w:lang w:val="vi-VN"/>
        </w:rPr>
        <w:t xml:space="preserve">02 đề thi nếu phòng thi dưới </w:t>
      </w:r>
      <w:r w:rsidR="0005114C" w:rsidRPr="004C6178">
        <w:rPr>
          <w:lang w:val="vi-VN"/>
        </w:rPr>
        <w:t>3</w:t>
      </w:r>
      <w:r w:rsidR="0077476E" w:rsidRPr="004C6178">
        <w:rPr>
          <w:lang w:val="vi-VN"/>
        </w:rPr>
        <w:t>0 thí sinh;</w:t>
      </w:r>
    </w:p>
    <w:p w14:paraId="56629E29" w14:textId="5C04D352" w:rsidR="0077476E" w:rsidRPr="004C6178" w:rsidRDefault="00FA32E1" w:rsidP="002C5ADD">
      <w:pPr>
        <w:widowControl w:val="0"/>
        <w:spacing w:line="271" w:lineRule="auto"/>
        <w:ind w:firstLine="567"/>
        <w:rPr>
          <w:lang w:val="vi-VN"/>
        </w:rPr>
      </w:pPr>
      <w:r w:rsidRPr="004C6178">
        <w:rPr>
          <w:lang w:val="vi-VN"/>
        </w:rPr>
        <w:t xml:space="preserve">- </w:t>
      </w:r>
      <w:r w:rsidR="0077476E" w:rsidRPr="004C6178">
        <w:rPr>
          <w:lang w:val="vi-VN"/>
        </w:rPr>
        <w:t xml:space="preserve">03 đề thi nếu phòng thi có nhiều hơn </w:t>
      </w:r>
      <w:r w:rsidR="0005114C" w:rsidRPr="004C6178">
        <w:rPr>
          <w:lang w:val="vi-VN"/>
        </w:rPr>
        <w:t>3</w:t>
      </w:r>
      <w:r w:rsidR="0077476E" w:rsidRPr="004C6178">
        <w:rPr>
          <w:lang w:val="vi-VN"/>
        </w:rPr>
        <w:t>0 thí sinh.</w:t>
      </w:r>
    </w:p>
    <w:bookmarkEnd w:id="7"/>
    <w:p w14:paraId="205A6077" w14:textId="77777777" w:rsidR="0077476E" w:rsidRPr="004C6178" w:rsidRDefault="0077476E" w:rsidP="002C5ADD">
      <w:pPr>
        <w:pStyle w:val="im"/>
        <w:widowControl w:val="0"/>
        <w:spacing w:line="271" w:lineRule="auto"/>
        <w:ind w:left="0" w:firstLine="567"/>
        <w:rPr>
          <w:lang w:val="vi-VN"/>
        </w:rPr>
      </w:pPr>
      <w:r w:rsidRPr="004C6178">
        <w:rPr>
          <w:lang w:val="vi-VN"/>
        </w:rPr>
        <w:t>Đối với hình thức thi trắc nghiệm: tối thiểu 04 mã đề, khác nhau về nội dung hoặc trật tự các câu hỏi. Nếu số lượng thí sinh dự thi nhỏ hơn 4 thì chuẩn bị số lượng mã đề thi bằng số lượng thí sinh.</w:t>
      </w:r>
    </w:p>
    <w:p w14:paraId="46337957" w14:textId="77777777" w:rsidR="0077476E" w:rsidRPr="00116153" w:rsidRDefault="0077476E" w:rsidP="002C5ADD">
      <w:pPr>
        <w:pStyle w:val="im"/>
        <w:widowControl w:val="0"/>
        <w:spacing w:line="271" w:lineRule="auto"/>
        <w:ind w:left="0" w:firstLine="567"/>
        <w:rPr>
          <w:spacing w:val="-4"/>
          <w:lang w:val="vi-VN"/>
        </w:rPr>
      </w:pPr>
      <w:r w:rsidRPr="00116153">
        <w:rPr>
          <w:spacing w:val="-4"/>
          <w:lang w:val="vi-VN"/>
        </w:rPr>
        <w:t>Đối với hình thức thi vấn đáp, thực hành: tối thiểu 10 đề thi trên mỗi tín chỉ.</w:t>
      </w:r>
    </w:p>
    <w:p w14:paraId="3FC2DCB7" w14:textId="73E51F3D" w:rsidR="0077476E" w:rsidRPr="004C6178" w:rsidRDefault="0077476E" w:rsidP="002C5ADD">
      <w:pPr>
        <w:pStyle w:val="Khon"/>
        <w:widowControl w:val="0"/>
        <w:spacing w:line="271" w:lineRule="auto"/>
        <w:ind w:left="0"/>
      </w:pPr>
      <w:r w:rsidRPr="004C6178">
        <w:t xml:space="preserve">Trường hợp </w:t>
      </w:r>
      <w:r w:rsidR="007E19BB">
        <w:rPr>
          <w:lang w:val="en-US"/>
        </w:rPr>
        <w:t>khoa</w:t>
      </w:r>
      <w:r w:rsidRPr="004C6178">
        <w:t xml:space="preserve"> biên soạn đề thi thì gửi bộ đề thi kèm theo đáp án</w:t>
      </w:r>
      <w:r w:rsidR="00EF3F71" w:rsidRPr="004C6178">
        <w:t xml:space="preserve"> (hoặc hướng dẫn chấm)</w:t>
      </w:r>
      <w:r w:rsidR="00EB1390" w:rsidRPr="004C6178">
        <w:t xml:space="preserve"> </w:t>
      </w:r>
      <w:r w:rsidRPr="004C6178">
        <w:t xml:space="preserve">về </w:t>
      </w:r>
      <w:r w:rsidR="00CA739C" w:rsidRPr="004C6178">
        <w:t>Đơn vị khảo thí</w:t>
      </w:r>
      <w:r w:rsidRPr="004C6178">
        <w:t xml:space="preserve"> chậm nhất 07 ngày trước ngày thi.</w:t>
      </w:r>
    </w:p>
    <w:p w14:paraId="45AAF7C6" w14:textId="6250FCF4" w:rsidR="0077476E" w:rsidRPr="004C6178" w:rsidRDefault="00482ECA" w:rsidP="002C5ADD">
      <w:pPr>
        <w:pStyle w:val="iu"/>
        <w:keepNext w:val="0"/>
        <w:widowControl w:val="0"/>
        <w:spacing w:line="271" w:lineRule="auto"/>
        <w:ind w:firstLine="567"/>
        <w:rPr>
          <w:lang w:val="vi-VN"/>
        </w:rPr>
      </w:pPr>
      <w:bookmarkStart w:id="8" w:name="_Ref59465788"/>
      <w:r w:rsidRPr="004C6178">
        <w:rPr>
          <w:lang w:val="vi-VN"/>
        </w:rPr>
        <w:t>Chuẩn bị c</w:t>
      </w:r>
      <w:r w:rsidR="0077476E" w:rsidRPr="004C6178">
        <w:rPr>
          <w:lang w:val="vi-VN"/>
        </w:rPr>
        <w:t xml:space="preserve">hủ đề tiểu luận môn học, </w:t>
      </w:r>
      <w:r w:rsidR="002C7A47" w:rsidRPr="004C6178">
        <w:rPr>
          <w:lang w:val="vi-VN"/>
        </w:rPr>
        <w:t xml:space="preserve">đề tài </w:t>
      </w:r>
      <w:r w:rsidR="0077476E" w:rsidRPr="004C6178">
        <w:rPr>
          <w:lang w:val="vi-VN"/>
        </w:rPr>
        <w:t>đồ án môn học</w:t>
      </w:r>
      <w:bookmarkEnd w:id="8"/>
    </w:p>
    <w:p w14:paraId="618F1918" w14:textId="458250D3" w:rsidR="006F5A51" w:rsidRPr="00C03DC2" w:rsidRDefault="006F5A51" w:rsidP="002C5ADD">
      <w:pPr>
        <w:pStyle w:val="Khon"/>
        <w:widowControl w:val="0"/>
        <w:spacing w:line="271" w:lineRule="auto"/>
        <w:ind w:left="0"/>
      </w:pPr>
      <w:r>
        <w:rPr>
          <w:lang w:val="en-US"/>
        </w:rPr>
        <w:t>Với mỗi học</w:t>
      </w:r>
      <w:r w:rsidR="00934E05">
        <w:rPr>
          <w:lang w:val="en-US"/>
        </w:rPr>
        <w:t xml:space="preserve"> phần</w:t>
      </w:r>
      <w:r>
        <w:rPr>
          <w:lang w:val="en-US"/>
        </w:rPr>
        <w:t xml:space="preserve"> có hình thức thi kết thúc học phần </w:t>
      </w:r>
      <w:r w:rsidR="00934E05">
        <w:rPr>
          <w:lang w:val="en-US"/>
        </w:rPr>
        <w:t>là làm</w:t>
      </w:r>
      <w:r>
        <w:rPr>
          <w:lang w:val="en-US"/>
        </w:rPr>
        <w:t xml:space="preserve"> tiểu luận, đồ án môn học, Chủ nhiệm khoa phụ trách học phần phê duyệt danh sách chủ đề tiểu luận môn học, đề tài đồ án môn học cùng rubric đánh giá tương ứng.</w:t>
      </w:r>
      <w:r w:rsidR="00C03DC2">
        <w:rPr>
          <w:lang w:val="en-US"/>
        </w:rPr>
        <w:t xml:space="preserve"> Có thể xây dựng một rubric áp dụng chung cho tất cả chủ đề, đề tài; có thể xây dựng nhiều rubric, trong đó mỗi rubric áp dụng cho một hoặc một nhóm chủ đề, đề tài.</w:t>
      </w:r>
    </w:p>
    <w:p w14:paraId="33639AB3" w14:textId="169A1955" w:rsidR="00C03DC2" w:rsidRDefault="00C03DC2" w:rsidP="002C5ADD">
      <w:pPr>
        <w:pStyle w:val="Khon"/>
        <w:widowControl w:val="0"/>
        <w:spacing w:line="271" w:lineRule="auto"/>
        <w:ind w:left="0"/>
      </w:pPr>
      <w:r>
        <w:rPr>
          <w:lang w:val="en-US"/>
        </w:rPr>
        <w:t>Mỗi khi phê duyệt danh sách chủ đề tiểu luận môn học, đề tài đồ án môn học và rubric đánh giá theo khoản 1 Điều này,</w:t>
      </w:r>
      <w:r w:rsidR="00830162">
        <w:rPr>
          <w:lang w:val="en-US"/>
        </w:rPr>
        <w:t xml:space="preserve"> bao gồm cả trường hợp phê duyệt lần đầu và trường hợp cập nhật danh sách,</w:t>
      </w:r>
      <w:r>
        <w:rPr>
          <w:lang w:val="en-US"/>
        </w:rPr>
        <w:t xml:space="preserve"> khoa phụ trách học phần gửi một bản về Đơn vị khảo thí</w:t>
      </w:r>
      <w:r w:rsidR="00DB6A27">
        <w:rPr>
          <w:lang w:val="en-US"/>
        </w:rPr>
        <w:t xml:space="preserve"> để theo dõi.</w:t>
      </w:r>
    </w:p>
    <w:p w14:paraId="625651A8" w14:textId="4570B97E" w:rsidR="00830162" w:rsidRDefault="002E287C" w:rsidP="002C5ADD">
      <w:pPr>
        <w:pStyle w:val="Khon"/>
        <w:widowControl w:val="0"/>
        <w:spacing w:line="271" w:lineRule="auto"/>
        <w:ind w:left="0"/>
      </w:pPr>
      <w:r>
        <w:rPr>
          <w:lang w:val="en-US"/>
        </w:rPr>
        <w:t>Giảng viên giảng dạy học phần lựa chọn chủ đề, đề tài trong danh sách đã được Chủ nhiệm khoa phê duyệt để giao nhiệm vụ làm tiểu luận môn học, đồ án môn học cho HVSV.</w:t>
      </w:r>
      <w:r w:rsidR="00083058">
        <w:rPr>
          <w:lang w:val="en-US"/>
        </w:rPr>
        <w:t xml:space="preserve"> Việc giao nhiệm vụ làm tiểu luận môn học</w:t>
      </w:r>
      <w:r w:rsidR="0008348A">
        <w:rPr>
          <w:lang w:val="en-US"/>
        </w:rPr>
        <w:t>, đồ án môn học</w:t>
      </w:r>
      <w:r w:rsidR="00083058">
        <w:rPr>
          <w:lang w:val="en-US"/>
        </w:rPr>
        <w:t xml:space="preserve"> </w:t>
      </w:r>
      <w:r w:rsidR="0008348A">
        <w:rPr>
          <w:lang w:val="en-US"/>
        </w:rPr>
        <w:t xml:space="preserve">cho HVSV </w:t>
      </w:r>
      <w:r w:rsidR="00083058">
        <w:rPr>
          <w:lang w:val="en-US"/>
        </w:rPr>
        <w:t>phải được thực hiện chậm nhất 30 ngày trước ngày kết thúc học phần phải kèm theo rubric đánh giá tương ứng và được Chủ nhiệm khoa phê duyệt.</w:t>
      </w:r>
    </w:p>
    <w:p w14:paraId="01081588" w14:textId="4215819B" w:rsidR="002C7A47" w:rsidRPr="004C6178" w:rsidRDefault="0008348A" w:rsidP="002C5ADD">
      <w:pPr>
        <w:pStyle w:val="Khon"/>
        <w:widowControl w:val="0"/>
        <w:spacing w:line="271" w:lineRule="auto"/>
        <w:ind w:left="0"/>
      </w:pPr>
      <w:r>
        <w:rPr>
          <w:lang w:val="en-US"/>
        </w:rPr>
        <w:t>Khoa phụ trách học phần kịp thời gửi một bản danh sách</w:t>
      </w:r>
      <w:r w:rsidR="00CA739C" w:rsidRPr="004C6178">
        <w:t xml:space="preserve"> </w:t>
      </w:r>
      <w:r>
        <w:rPr>
          <w:lang w:val="en-US"/>
        </w:rPr>
        <w:t>giao nhiệm vụ làm tiểu luận môn học, đồ án môn học cho HVSV theo khoản 3 Điều này về Đơn vị khảo thí để theo dõi</w:t>
      </w:r>
      <w:r w:rsidR="00FE4F40" w:rsidRPr="004C6178">
        <w:t>.</w:t>
      </w:r>
    </w:p>
    <w:p w14:paraId="0B49AD14" w14:textId="149ED6A0" w:rsidR="00D940A4" w:rsidRPr="004C6178" w:rsidRDefault="000E0C5C" w:rsidP="002C5ADD">
      <w:pPr>
        <w:pStyle w:val="iu"/>
        <w:keepNext w:val="0"/>
        <w:widowControl w:val="0"/>
        <w:spacing w:line="271" w:lineRule="auto"/>
        <w:ind w:firstLine="567"/>
        <w:rPr>
          <w:lang w:val="vi-VN"/>
        </w:rPr>
      </w:pPr>
      <w:r w:rsidRPr="004C6178">
        <w:rPr>
          <w:lang w:val="vi-VN"/>
        </w:rPr>
        <w:lastRenderedPageBreak/>
        <w:t>Điểm</w:t>
      </w:r>
      <w:r w:rsidR="00D940A4" w:rsidRPr="004C6178">
        <w:rPr>
          <w:lang w:val="vi-VN"/>
        </w:rPr>
        <w:t xml:space="preserve"> đánh giá quá trình</w:t>
      </w:r>
    </w:p>
    <w:p w14:paraId="11642548" w14:textId="0A73B99B" w:rsidR="00D940A4" w:rsidRPr="004C6178" w:rsidRDefault="00BF0FD0" w:rsidP="002C5ADD">
      <w:pPr>
        <w:pStyle w:val="Khon"/>
        <w:widowControl w:val="0"/>
        <w:spacing w:line="271" w:lineRule="auto"/>
        <w:ind w:left="0"/>
      </w:pPr>
      <w:r w:rsidRPr="004C6178">
        <w:t>Giảng viên thông báo k</w:t>
      </w:r>
      <w:r w:rsidR="00D940A4" w:rsidRPr="004C6178">
        <w:t>ết quả đánh giá</w:t>
      </w:r>
      <w:r w:rsidR="001D1808" w:rsidRPr="004C6178">
        <w:t xml:space="preserve"> quá trình</w:t>
      </w:r>
      <w:r w:rsidR="00D940A4" w:rsidRPr="004C6178">
        <w:t xml:space="preserve"> cho HVSV chậm nhất vào </w:t>
      </w:r>
      <w:r w:rsidR="0093598C" w:rsidRPr="004C6178">
        <w:t>buổi học cuối của</w:t>
      </w:r>
      <w:r w:rsidR="00D940A4" w:rsidRPr="004C6178">
        <w:t xml:space="preserve"> học phần.</w:t>
      </w:r>
    </w:p>
    <w:p w14:paraId="2C9C774B" w14:textId="689B0F32" w:rsidR="00D940A4" w:rsidRPr="004C6178" w:rsidRDefault="0005114C" w:rsidP="002C5ADD">
      <w:pPr>
        <w:pStyle w:val="Khon"/>
        <w:widowControl w:val="0"/>
        <w:spacing w:line="271" w:lineRule="auto"/>
        <w:ind w:left="0"/>
      </w:pPr>
      <w:bookmarkStart w:id="9" w:name="_Hlk150952281"/>
      <w:r w:rsidRPr="004C6178">
        <w:t>Khoa phụ trách học phần chịu trách nhiệm đảm bảo</w:t>
      </w:r>
      <w:r w:rsidR="00847686" w:rsidRPr="004C6178">
        <w:t xml:space="preserve"> </w:t>
      </w:r>
      <w:r w:rsidR="00FA32E1" w:rsidRPr="004C6178">
        <w:t>đánh giá quá trình</w:t>
      </w:r>
      <w:r w:rsidR="00847686" w:rsidRPr="004C6178">
        <w:t xml:space="preserve"> phải đượ</w:t>
      </w:r>
      <w:r w:rsidR="00FA32E1" w:rsidRPr="004C6178">
        <w:t>c cập nhật</w:t>
      </w:r>
      <w:r w:rsidR="00F1796B" w:rsidRPr="004C6178">
        <w:t xml:space="preserve"> vào hệ thống quản lý đào tạo của Học viện.</w:t>
      </w:r>
      <w:r w:rsidR="0056419E" w:rsidRPr="004C6178">
        <w:t xml:space="preserve"> Trường hợp </w:t>
      </w:r>
      <w:r w:rsidRPr="004C6178">
        <w:t>học phần</w:t>
      </w:r>
      <w:r w:rsidR="0056419E" w:rsidRPr="004C6178">
        <w:t xml:space="preserve"> chưa có tr</w:t>
      </w:r>
      <w:r w:rsidR="00DA4F7E" w:rsidRPr="004C6178">
        <w:t>ong</w:t>
      </w:r>
      <w:r w:rsidR="0056419E" w:rsidRPr="004C6178">
        <w:t xml:space="preserve"> hệ thống quản lý đào tạo th</w:t>
      </w:r>
      <w:r w:rsidR="00096BD1" w:rsidRPr="004C6178">
        <w:t>ì</w:t>
      </w:r>
      <w:r w:rsidR="0056419E" w:rsidRPr="004C6178">
        <w:t xml:space="preserve"> gửi bảng tổng hợp điểm cho </w:t>
      </w:r>
      <w:r w:rsidR="00CA739C" w:rsidRPr="004C6178">
        <w:t xml:space="preserve">Đơn vị khảo thí </w:t>
      </w:r>
      <w:r w:rsidR="0056419E" w:rsidRPr="004C6178">
        <w:t>.</w:t>
      </w:r>
    </w:p>
    <w:bookmarkEnd w:id="9"/>
    <w:p w14:paraId="740D42BA" w14:textId="615F1FD7" w:rsidR="000E0C5C" w:rsidRPr="004C6178" w:rsidRDefault="000F3F32" w:rsidP="002C5ADD">
      <w:pPr>
        <w:pStyle w:val="iu"/>
        <w:keepNext w:val="0"/>
        <w:widowControl w:val="0"/>
        <w:spacing w:line="271" w:lineRule="auto"/>
        <w:ind w:firstLine="567"/>
        <w:rPr>
          <w:lang w:val="vi-VN"/>
        </w:rPr>
      </w:pPr>
      <w:r w:rsidRPr="004C6178">
        <w:rPr>
          <w:lang w:val="vi-VN"/>
        </w:rPr>
        <w:t>D</w:t>
      </w:r>
      <w:r w:rsidR="000E0C5C" w:rsidRPr="004C6178">
        <w:rPr>
          <w:lang w:val="vi-VN"/>
        </w:rPr>
        <w:t>anh sách HVSV</w:t>
      </w:r>
      <w:r w:rsidRPr="004C6178">
        <w:rPr>
          <w:lang w:val="vi-VN"/>
        </w:rPr>
        <w:t xml:space="preserve"> đủ điều kiện</w:t>
      </w:r>
      <w:r w:rsidR="000E0C5C" w:rsidRPr="004C6178">
        <w:rPr>
          <w:lang w:val="vi-VN"/>
        </w:rPr>
        <w:t xml:space="preserve"> dự thi</w:t>
      </w:r>
      <w:r w:rsidR="004C76E7" w:rsidRPr="004C6178">
        <w:rPr>
          <w:lang w:val="vi-VN"/>
        </w:rPr>
        <w:t xml:space="preserve"> kết thúc học phần</w:t>
      </w:r>
    </w:p>
    <w:p w14:paraId="5290534F" w14:textId="2C86F1EA" w:rsidR="0028726A" w:rsidRPr="004C6178" w:rsidRDefault="0028726A" w:rsidP="002C5ADD">
      <w:pPr>
        <w:pStyle w:val="Khon"/>
        <w:widowControl w:val="0"/>
        <w:spacing w:line="271" w:lineRule="auto"/>
        <w:ind w:left="0"/>
      </w:pPr>
      <w:r w:rsidRPr="004C6178">
        <w:t xml:space="preserve">Chậm nhất 02 ngày trước ngày thi, Đơn vị quản lý HVSV tổng hợp và gửi về </w:t>
      </w:r>
      <w:r w:rsidR="00CA739C" w:rsidRPr="004C6178">
        <w:t>Đơn vị khảo thí</w:t>
      </w:r>
      <w:r w:rsidR="00847686" w:rsidRPr="004C6178">
        <w:t xml:space="preserve"> </w:t>
      </w:r>
      <w:r w:rsidRPr="004C6178">
        <w:t xml:space="preserve">danh sách </w:t>
      </w:r>
      <w:r w:rsidR="00AA2AD0" w:rsidRPr="004C6178">
        <w:t>H</w:t>
      </w:r>
      <w:r w:rsidRPr="004C6178">
        <w:t xml:space="preserve">VSV </w:t>
      </w:r>
      <w:r w:rsidR="00AA2AD0" w:rsidRPr="004C6178">
        <w:t xml:space="preserve">đủ điều kiện dự thi trong số HVSV </w:t>
      </w:r>
      <w:r w:rsidRPr="004C6178">
        <w:t xml:space="preserve">có </w:t>
      </w:r>
      <w:r w:rsidR="00CE2044" w:rsidRPr="004C6178">
        <w:t>đ</w:t>
      </w:r>
      <w:r w:rsidRPr="004C6178">
        <w:t>ơn dự thi</w:t>
      </w:r>
      <w:r w:rsidR="00161022" w:rsidRPr="004C6178">
        <w:t xml:space="preserve"> theo quy định tại điểm </w:t>
      </w:r>
      <w:r w:rsidR="008C1C86" w:rsidRPr="004C6178">
        <w:t xml:space="preserve">e khoản 2 </w:t>
      </w:r>
      <w:r w:rsidR="008C1C86" w:rsidRPr="004C6178">
        <w:fldChar w:fldCharType="begin"/>
      </w:r>
      <w:r w:rsidR="008C1C86" w:rsidRPr="004C6178">
        <w:instrText xml:space="preserve"> REF _Ref59449213 \n \h </w:instrText>
      </w:r>
      <w:r w:rsidR="00670335" w:rsidRPr="004C6178">
        <w:instrText xml:space="preserve"> \* MERGEFORMAT </w:instrText>
      </w:r>
      <w:r w:rsidR="008C1C86" w:rsidRPr="004C6178">
        <w:fldChar w:fldCharType="separate"/>
      </w:r>
      <w:r w:rsidR="001C63F0">
        <w:t>Điều 7</w:t>
      </w:r>
      <w:r w:rsidR="008C1C86" w:rsidRPr="004C6178">
        <w:fldChar w:fldCharType="end"/>
      </w:r>
      <w:r w:rsidRPr="004C6178">
        <w:t>.</w:t>
      </w:r>
    </w:p>
    <w:p w14:paraId="7CF3D6CB" w14:textId="608DE44B" w:rsidR="00BE62F5" w:rsidRPr="006B19B1" w:rsidRDefault="00C14EDB" w:rsidP="002C5ADD">
      <w:pPr>
        <w:pStyle w:val="Khon"/>
        <w:widowControl w:val="0"/>
        <w:spacing w:line="271" w:lineRule="auto"/>
        <w:ind w:left="0"/>
      </w:pPr>
      <w:r w:rsidRPr="004C6178">
        <w:t xml:space="preserve">Chậm nhất 01 ngày làm việc trước ngày thi, Đơn vị khảo thí tổng hợp, </w:t>
      </w:r>
      <w:r w:rsidRPr="008D336C">
        <w:rPr>
          <w:spacing w:val="-6"/>
        </w:rPr>
        <w:t>công bố danh sách HVSV đủ điều kiện dự thi và danh sách phân chia ca thi, phòng thi.</w:t>
      </w:r>
    </w:p>
    <w:p w14:paraId="29E86D65" w14:textId="1B5D4E73" w:rsidR="00854314" w:rsidRPr="004C6178" w:rsidRDefault="009D0B70" w:rsidP="002C5ADD">
      <w:pPr>
        <w:pStyle w:val="Center"/>
        <w:widowControl w:val="0"/>
        <w:spacing w:before="120" w:line="271" w:lineRule="auto"/>
        <w:outlineLvl w:val="0"/>
        <w:rPr>
          <w:rStyle w:val="Strong"/>
          <w:lang w:val="vi-VN"/>
        </w:rPr>
      </w:pPr>
      <w:r>
        <w:rPr>
          <w:rStyle w:val="Strong"/>
          <w:lang w:val="vi-VN"/>
        </w:rPr>
        <w:t>Mục 2</w:t>
      </w:r>
      <w:r>
        <w:rPr>
          <w:rStyle w:val="Strong"/>
          <w:lang w:val="vi-VN"/>
        </w:rPr>
        <w:br/>
      </w:r>
      <w:r w:rsidR="007B0F53" w:rsidRPr="004C6178">
        <w:rPr>
          <w:rStyle w:val="Strong"/>
          <w:lang w:val="vi-VN"/>
        </w:rPr>
        <w:t>COI THI VÀ CHẤM THI</w:t>
      </w:r>
    </w:p>
    <w:p w14:paraId="75592BF8" w14:textId="77777777" w:rsidR="003F2550" w:rsidRPr="004C6178" w:rsidRDefault="003F2550" w:rsidP="002C5ADD">
      <w:pPr>
        <w:pStyle w:val="iu"/>
        <w:keepNext w:val="0"/>
        <w:widowControl w:val="0"/>
        <w:spacing w:line="271" w:lineRule="auto"/>
        <w:ind w:firstLine="567"/>
        <w:rPr>
          <w:lang w:val="vi-VN"/>
        </w:rPr>
      </w:pPr>
      <w:bookmarkStart w:id="10" w:name="_Ref58476530"/>
      <w:r w:rsidRPr="004C6178">
        <w:rPr>
          <w:lang w:val="vi-VN"/>
        </w:rPr>
        <w:t>Trách nhiệm của thí sinh</w:t>
      </w:r>
      <w:bookmarkEnd w:id="10"/>
    </w:p>
    <w:p w14:paraId="78F8BCEE" w14:textId="77777777" w:rsidR="003F2550" w:rsidRPr="004C6178" w:rsidRDefault="003F2550" w:rsidP="002C5ADD">
      <w:pPr>
        <w:pStyle w:val="Khon"/>
        <w:widowControl w:val="0"/>
        <w:spacing w:line="271" w:lineRule="auto"/>
        <w:ind w:left="0"/>
      </w:pPr>
      <w:r w:rsidRPr="004C6178">
        <w:t>Nắm được kế hoạch thi của Học viện để chuẩn bị cho kỳ thi.</w:t>
      </w:r>
    </w:p>
    <w:p w14:paraId="7974EFC4" w14:textId="77777777" w:rsidR="003F2550" w:rsidRPr="004C6178" w:rsidRDefault="003F2550" w:rsidP="002C5ADD">
      <w:pPr>
        <w:pStyle w:val="Khon"/>
        <w:widowControl w:val="0"/>
        <w:spacing w:line="271" w:lineRule="auto"/>
        <w:ind w:left="0"/>
      </w:pPr>
      <w:r w:rsidRPr="004C6178">
        <w:t>Đóng đủ học phí, lệ phí theo quy định trước kỳ thi.</w:t>
      </w:r>
    </w:p>
    <w:p w14:paraId="161F3568" w14:textId="198D95E0" w:rsidR="003F2550" w:rsidRPr="004C6178" w:rsidRDefault="003F2550" w:rsidP="002C5ADD">
      <w:pPr>
        <w:pStyle w:val="Khon"/>
        <w:widowControl w:val="0"/>
        <w:spacing w:line="271" w:lineRule="auto"/>
        <w:ind w:left="0"/>
      </w:pPr>
      <w:r w:rsidRPr="004C6178">
        <w:t xml:space="preserve">Nắm được danh sách HVSV đủ điều kiện dự thi, danh sách phân chia ca thi, phòng thi. Nếu thấy có sai sót thì liên hệ </w:t>
      </w:r>
      <w:r w:rsidR="00CA739C" w:rsidRPr="004C6178">
        <w:t xml:space="preserve">Đơn vị khảo thí </w:t>
      </w:r>
      <w:r w:rsidRPr="004C6178">
        <w:t xml:space="preserve"> chậm nhất 01 ngày trước ngày thi để được giải quyết.</w:t>
      </w:r>
    </w:p>
    <w:p w14:paraId="46508C5B" w14:textId="0F87AD8D" w:rsidR="003F2550" w:rsidRPr="004C6178" w:rsidRDefault="003F2550" w:rsidP="002C5ADD">
      <w:pPr>
        <w:pStyle w:val="Khon"/>
        <w:widowControl w:val="0"/>
        <w:spacing w:line="271" w:lineRule="auto"/>
        <w:ind w:left="0"/>
      </w:pPr>
      <w:r w:rsidRPr="004C6178">
        <w:t>Có mặt tại phòng thi đúng thời gian quy định</w:t>
      </w:r>
      <w:r w:rsidR="00B74CA8" w:rsidRPr="004C6178">
        <w:t xml:space="preserve"> với trang phục lịch sự</w:t>
      </w:r>
      <w:r w:rsidRPr="004C6178">
        <w:t xml:space="preserve"> để dự thi.</w:t>
      </w:r>
      <w:r w:rsidR="00583C44" w:rsidRPr="004C6178">
        <w:t xml:space="preserve"> Thí sinh đến muộn so với thời gian bắt đầu làm bài thi trên máy hoặc đến muộn quá 15 phút sau thời gian phát đề đối với hình thức thi khác sẽ không được dự thi.</w:t>
      </w:r>
    </w:p>
    <w:p w14:paraId="1B255408" w14:textId="49F5EB11" w:rsidR="003F2550" w:rsidRPr="004C6178" w:rsidRDefault="003F2550" w:rsidP="002C5ADD">
      <w:pPr>
        <w:pStyle w:val="Khon"/>
        <w:widowControl w:val="0"/>
        <w:spacing w:line="271" w:lineRule="auto"/>
        <w:ind w:left="0"/>
      </w:pPr>
      <w:r w:rsidRPr="004C6178">
        <w:t xml:space="preserve">Khi vào phòng thi phải xuất trình thẻ HVSV để CBCT kiểm tra. </w:t>
      </w:r>
      <w:r w:rsidR="00583C44" w:rsidRPr="004C6178">
        <w:t>Nếu không thể xuất trình thẻ HVSV thì phải có xác nhận của Đơn vị quản lý HVSV</w:t>
      </w:r>
      <w:r w:rsidRPr="004C6178">
        <w:t>.</w:t>
      </w:r>
    </w:p>
    <w:p w14:paraId="021569A3" w14:textId="77777777" w:rsidR="003F2550" w:rsidRPr="00116153" w:rsidRDefault="003F2550" w:rsidP="002C5ADD">
      <w:pPr>
        <w:pStyle w:val="Khon"/>
        <w:widowControl w:val="0"/>
        <w:spacing w:line="271" w:lineRule="auto"/>
        <w:ind w:left="0"/>
        <w:rPr>
          <w:spacing w:val="-2"/>
        </w:rPr>
      </w:pPr>
      <w:r w:rsidRPr="00116153">
        <w:rPr>
          <w:spacing w:val="-2"/>
        </w:rPr>
        <w:t>Khi vào phòng thi chỉ được mang bút viết, bút chì, compa, tẩy, thước kẻ, máy tính điện tử không có thẻ nhớ và không có chức năng soạn thảo văn bản. Các vật dụng khác chỉ được sử dụng khi CBCT cho phép theo yêu cầu của đề thi.</w:t>
      </w:r>
    </w:p>
    <w:p w14:paraId="0A824492" w14:textId="2657A93C" w:rsidR="003F2550" w:rsidRPr="004C6178" w:rsidRDefault="003F2550" w:rsidP="002C5ADD">
      <w:pPr>
        <w:pStyle w:val="Khon"/>
        <w:widowControl w:val="0"/>
        <w:spacing w:line="271" w:lineRule="auto"/>
        <w:ind w:left="0"/>
      </w:pPr>
      <w:r w:rsidRPr="004C6178">
        <w:t>Chỉ được phép sử dụng giấy thi, giấy nháp cho CBCT cung cấp và phải điền đầy đủ thông tin vào tờ giấy thi, giấy nháp; tự bảo quản tờ giấy thi, giấy nháp của mình.</w:t>
      </w:r>
    </w:p>
    <w:p w14:paraId="428D4AEA" w14:textId="420B4BB3" w:rsidR="003F2550" w:rsidRPr="004C6178" w:rsidRDefault="003F2550" w:rsidP="002C5ADD">
      <w:pPr>
        <w:pStyle w:val="Khon"/>
        <w:widowControl w:val="0"/>
        <w:spacing w:line="271" w:lineRule="auto"/>
        <w:ind w:left="0"/>
      </w:pPr>
      <w:r w:rsidRPr="004C6178">
        <w:t xml:space="preserve">Trong phòng thi phải giữ trật tự và nghiêm túc làm bài; không được viết, vẽ các nội dung không liên quan đến nội dung thi lên tờ giấy thi, giấy nháp; không được có bất kỳ hành vi gian lận nào; không hút thuốc trong phòng thi. </w:t>
      </w:r>
      <w:r w:rsidR="00BE5079" w:rsidRPr="004C6178">
        <w:t>Chấp hành</w:t>
      </w:r>
      <w:r w:rsidRPr="004C6178">
        <w:t xml:space="preserve"> sự quản lý, giám sát, kiểm tra và tuân thủ chỉ dẫn của các CBCT. Nếu cần hỏi CBCT điều gì thì phải hỏi công khai. Trường hợp ốm đau, bất thường thì báo cáo để CBCT xử lý.</w:t>
      </w:r>
    </w:p>
    <w:p w14:paraId="417FD47B" w14:textId="35195F26" w:rsidR="003F2550" w:rsidRPr="004C6178" w:rsidRDefault="003F2550" w:rsidP="002C5ADD">
      <w:pPr>
        <w:pStyle w:val="Khon"/>
        <w:widowControl w:val="0"/>
        <w:spacing w:line="271" w:lineRule="auto"/>
        <w:ind w:left="0"/>
      </w:pPr>
      <w:r w:rsidRPr="004C6178">
        <w:lastRenderedPageBreak/>
        <w:t>Đối với bài thi trên máy</w:t>
      </w:r>
    </w:p>
    <w:p w14:paraId="6007494D" w14:textId="77777777" w:rsidR="003F2550" w:rsidRPr="004C6178" w:rsidRDefault="003F2550" w:rsidP="002C5ADD">
      <w:pPr>
        <w:pStyle w:val="im"/>
        <w:widowControl w:val="0"/>
        <w:spacing w:line="271" w:lineRule="auto"/>
        <w:ind w:left="0" w:firstLine="567"/>
        <w:rPr>
          <w:lang w:val="vi-VN"/>
        </w:rPr>
      </w:pPr>
      <w:r w:rsidRPr="004C6178">
        <w:rPr>
          <w:lang w:val="vi-VN"/>
        </w:rPr>
        <w:t>Chỉ được phép sử dụng những phần mềm, trang thiết bị được chỉ định để làm bài thi.</w:t>
      </w:r>
    </w:p>
    <w:p w14:paraId="1293E7EA" w14:textId="77777777" w:rsidR="003F2550" w:rsidRPr="004C6178" w:rsidRDefault="003F2550" w:rsidP="002C5ADD">
      <w:pPr>
        <w:pStyle w:val="im"/>
        <w:widowControl w:val="0"/>
        <w:spacing w:line="271" w:lineRule="auto"/>
        <w:ind w:left="0" w:firstLine="567"/>
        <w:rPr>
          <w:lang w:val="vi-VN"/>
        </w:rPr>
      </w:pPr>
      <w:r w:rsidRPr="004C6178">
        <w:rPr>
          <w:lang w:val="vi-VN"/>
        </w:rPr>
        <w:t>Không được thực hiện các hành vi tấn công, hành vi khác gây cản trở hoạt động của hệ thống máy tính phục vụ thi, bao gồm máy chủ và các máy trạm.</w:t>
      </w:r>
    </w:p>
    <w:p w14:paraId="567125E3" w14:textId="6B744936" w:rsidR="00D11A11" w:rsidRPr="004C6178" w:rsidRDefault="008A05DF" w:rsidP="002C5ADD">
      <w:pPr>
        <w:pStyle w:val="iu"/>
        <w:keepNext w:val="0"/>
        <w:widowControl w:val="0"/>
        <w:spacing w:line="271" w:lineRule="auto"/>
        <w:ind w:firstLine="567"/>
        <w:rPr>
          <w:lang w:val="vi-VN"/>
        </w:rPr>
      </w:pPr>
      <w:r w:rsidRPr="004C6178">
        <w:rPr>
          <w:lang w:val="vi-VN"/>
        </w:rPr>
        <w:t>Coi</w:t>
      </w:r>
      <w:r w:rsidR="00D11A11" w:rsidRPr="004C6178">
        <w:rPr>
          <w:lang w:val="vi-VN"/>
        </w:rPr>
        <w:t xml:space="preserve"> thi </w:t>
      </w:r>
      <w:r w:rsidR="00C0049B" w:rsidRPr="004C6178">
        <w:rPr>
          <w:lang w:val="vi-VN"/>
        </w:rPr>
        <w:t>viết</w:t>
      </w:r>
    </w:p>
    <w:p w14:paraId="44452A76" w14:textId="6AC5593C" w:rsidR="00D11A11" w:rsidRPr="004C6178" w:rsidRDefault="00620063" w:rsidP="002C5ADD">
      <w:pPr>
        <w:pStyle w:val="Khon"/>
        <w:widowControl w:val="0"/>
        <w:spacing w:line="271" w:lineRule="auto"/>
        <w:ind w:left="0"/>
      </w:pPr>
      <w:r w:rsidRPr="004C6178">
        <w:t xml:space="preserve">Mỗi phòng thi được bố </w:t>
      </w:r>
      <w:r w:rsidR="00D11A11" w:rsidRPr="004C6178">
        <w:t>trí</w:t>
      </w:r>
      <w:r w:rsidR="00517C98" w:rsidRPr="004C6178">
        <w:t xml:space="preserve"> </w:t>
      </w:r>
      <w:r w:rsidR="00D11A11" w:rsidRPr="004C6178">
        <w:t>02 CBCT</w:t>
      </w:r>
      <w:r w:rsidR="00B24E4E" w:rsidRPr="004C6178">
        <w:t xml:space="preserve"> </w:t>
      </w:r>
      <w:r w:rsidRPr="004C6178">
        <w:t>nếu</w:t>
      </w:r>
      <w:r w:rsidR="00B24E4E" w:rsidRPr="004C6178">
        <w:t xml:space="preserve"> không quá 60 thí sinh, 03 CBCT </w:t>
      </w:r>
      <w:r w:rsidRPr="004C6178">
        <w:t>nếu</w:t>
      </w:r>
      <w:r w:rsidR="00B24E4E" w:rsidRPr="004C6178">
        <w:t xml:space="preserve"> nhiều hơn 60 thí sinh</w:t>
      </w:r>
      <w:r w:rsidR="00D11A11" w:rsidRPr="004C6178">
        <w:t>.</w:t>
      </w:r>
    </w:p>
    <w:p w14:paraId="20A6D901" w14:textId="7A7710ED" w:rsidR="00336F38" w:rsidRPr="004C6178" w:rsidRDefault="00CF303A" w:rsidP="002C5ADD">
      <w:pPr>
        <w:pStyle w:val="Khon"/>
        <w:widowControl w:val="0"/>
        <w:spacing w:line="271" w:lineRule="auto"/>
        <w:ind w:left="0"/>
      </w:pPr>
      <w:r w:rsidRPr="004C6178">
        <w:t xml:space="preserve">Các </w:t>
      </w:r>
      <w:r w:rsidR="006A79F3" w:rsidRPr="004C6178">
        <w:t xml:space="preserve">CBCT thực </w:t>
      </w:r>
      <w:r w:rsidR="00A21193" w:rsidRPr="004C6178">
        <w:t>thi các</w:t>
      </w:r>
      <w:r w:rsidR="00336F38" w:rsidRPr="004C6178">
        <w:t xml:space="preserve"> trách nhiệm chung</w:t>
      </w:r>
      <w:r w:rsidR="00D97510" w:rsidRPr="004C6178">
        <w:t xml:space="preserve"> đối với CBCT</w:t>
      </w:r>
      <w:r w:rsidR="00336F38" w:rsidRPr="004C6178">
        <w:t xml:space="preserve"> được quy định tại </w:t>
      </w:r>
      <w:r w:rsidR="00C457EB" w:rsidRPr="004C6178">
        <w:t xml:space="preserve"> khoản 3</w:t>
      </w:r>
      <w:r w:rsidR="000F0850" w:rsidRPr="004C6178">
        <w:t xml:space="preserve"> </w:t>
      </w:r>
      <w:r w:rsidR="00D5368B" w:rsidRPr="004C6178">
        <w:fldChar w:fldCharType="begin"/>
      </w:r>
      <w:r w:rsidR="00D5368B" w:rsidRPr="004C6178">
        <w:instrText xml:space="preserve"> REF _Ref98331350 \n \h </w:instrText>
      </w:r>
      <w:r w:rsidR="008014EE" w:rsidRPr="004C6178">
        <w:instrText xml:space="preserve"> \* MERGEFORMAT </w:instrText>
      </w:r>
      <w:r w:rsidR="00D5368B" w:rsidRPr="004C6178">
        <w:fldChar w:fldCharType="separate"/>
      </w:r>
      <w:r w:rsidR="001C63F0">
        <w:t>Điều 14</w:t>
      </w:r>
      <w:r w:rsidR="00D5368B" w:rsidRPr="004C6178">
        <w:fldChar w:fldCharType="end"/>
      </w:r>
      <w:r w:rsidR="00D5368B" w:rsidRPr="004C6178">
        <w:t xml:space="preserve"> </w:t>
      </w:r>
      <w:r w:rsidR="00336F38" w:rsidRPr="004C6178">
        <w:t>và trách nhiệm khác được quy định tại Điều này.</w:t>
      </w:r>
    </w:p>
    <w:p w14:paraId="4F1CCF49" w14:textId="5A31A2A9" w:rsidR="00336F38" w:rsidRPr="004C6178" w:rsidRDefault="00D6245B" w:rsidP="002C5ADD">
      <w:pPr>
        <w:pStyle w:val="Khon"/>
        <w:widowControl w:val="0"/>
        <w:spacing w:line="271" w:lineRule="auto"/>
        <w:ind w:left="0"/>
      </w:pPr>
      <w:r w:rsidRPr="004C6178">
        <w:t xml:space="preserve">Các </w:t>
      </w:r>
      <w:r w:rsidR="00336F38" w:rsidRPr="004C6178">
        <w:t xml:space="preserve">CBCT </w:t>
      </w:r>
      <w:r w:rsidRPr="004C6178">
        <w:t xml:space="preserve">phải </w:t>
      </w:r>
      <w:r w:rsidR="00336F38" w:rsidRPr="004C6178">
        <w:t>công bố sơ đồ chỗ ngồi theo số báo danh</w:t>
      </w:r>
      <w:r w:rsidR="001E78F2" w:rsidRPr="004C6178">
        <w:t>,</w:t>
      </w:r>
      <w:r w:rsidR="00426AC5" w:rsidRPr="004C6178">
        <w:t xml:space="preserve"> hướng dẫn thí sinh ngồi đúng vị trí.</w:t>
      </w:r>
    </w:p>
    <w:p w14:paraId="56DA6941" w14:textId="584F6DF0" w:rsidR="00167E52" w:rsidRPr="004C6178" w:rsidRDefault="00167E52" w:rsidP="002C5ADD">
      <w:pPr>
        <w:pStyle w:val="Khon"/>
        <w:widowControl w:val="0"/>
        <w:spacing w:line="271" w:lineRule="auto"/>
        <w:ind w:left="0"/>
      </w:pPr>
      <w:r w:rsidRPr="004C6178">
        <w:t>Thí sinh không được phép rời khỏi phòng thi khi chưa hết 2/3 thời gian làm bài. Sau 2/3 thời gian làm bài, nếu thí sinh có nhu cầu, CBCT cho phép thí sinh ra ngoài, mỗi lần không quá 01 thí sinh</w:t>
      </w:r>
      <w:r w:rsidR="00453DA7" w:rsidRPr="004C6178">
        <w:t xml:space="preserve">; nếu thí sinh </w:t>
      </w:r>
      <w:r w:rsidR="008B3428" w:rsidRPr="004C6178">
        <w:t xml:space="preserve">đã </w:t>
      </w:r>
      <w:r w:rsidR="00453DA7" w:rsidRPr="004C6178">
        <w:t>hoàn thành bài thi thì cho phép thí sinh nộp bài thi, ký vào phiếu thu bài thi, nộp lại đề thi</w:t>
      </w:r>
      <w:r w:rsidR="000F0850" w:rsidRPr="004C6178">
        <w:t>,</w:t>
      </w:r>
      <w:r w:rsidR="00453DA7" w:rsidRPr="004C6178">
        <w:t xml:space="preserve"> giấy nháp</w:t>
      </w:r>
      <w:r w:rsidR="000F0850" w:rsidRPr="004C6178">
        <w:t xml:space="preserve"> và</w:t>
      </w:r>
      <w:r w:rsidR="00453DA7" w:rsidRPr="004C6178">
        <w:t xml:space="preserve"> ra về.</w:t>
      </w:r>
      <w:r w:rsidR="00EE339D" w:rsidRPr="004C6178">
        <w:t xml:space="preserve"> Thí sinh không được phép nộp bài trong khoảng thời gian 5 phút trước khi hết giờ làm bài.</w:t>
      </w:r>
    </w:p>
    <w:p w14:paraId="0D3389B9" w14:textId="5EF15420" w:rsidR="00C8209E" w:rsidRPr="004C6178" w:rsidRDefault="003456B2" w:rsidP="002C5ADD">
      <w:pPr>
        <w:pStyle w:val="Khon"/>
        <w:widowControl w:val="0"/>
        <w:spacing w:line="271" w:lineRule="auto"/>
        <w:ind w:left="0"/>
      </w:pPr>
      <w:bookmarkStart w:id="11" w:name="_Hlk150952406"/>
      <w:r w:rsidRPr="004C6178">
        <w:t>Khi</w:t>
      </w:r>
      <w:r w:rsidR="00EE339D" w:rsidRPr="004C6178">
        <w:t xml:space="preserve"> hết giờ làm bài</w:t>
      </w:r>
      <w:r w:rsidRPr="004C6178">
        <w:t xml:space="preserve">, </w:t>
      </w:r>
      <w:r w:rsidR="00EE339D" w:rsidRPr="004C6178">
        <w:t xml:space="preserve">CBCT phải yêu cầu thí sinh ngừng làm bài và thu bài của tất cả  thí sinh, kể cả thí sinh đã bị thi hành kỷ luật. CBCT thứ hai duy trì trật tự và kỷ luật phòng thi. CBCT thứ nhất vừa gọi tên từng thí sinh lên nộp bài, vừa nhận bài thi của thí sinh. </w:t>
      </w:r>
      <w:r w:rsidR="001030EC" w:rsidRPr="004C6178">
        <w:t>Khi CBCT nhận bài phải kiểm tra thông tin thí sinh được điền đầy đủ trên tờ giấy thi</w:t>
      </w:r>
      <w:r w:rsidR="001A1482" w:rsidRPr="004C6178">
        <w:t xml:space="preserve">, </w:t>
      </w:r>
      <w:r w:rsidR="00EE339D" w:rsidRPr="004C6178">
        <w:t>đếm đủ số tờ giấy thi của thí sinh đã nộp, yêu cầu thí sinh tự ghi đúng số tờ và ký tên vào bản danh sách thí sinh dự thi.</w:t>
      </w:r>
      <w:r w:rsidR="001030EC" w:rsidRPr="004C6178">
        <w:t xml:space="preserve"> </w:t>
      </w:r>
      <w:r w:rsidR="001030EC" w:rsidRPr="004C6178">
        <w:rPr>
          <w:szCs w:val="26"/>
        </w:rPr>
        <w:t>Các bài thi cần được sắp xếp theo thứ tự tăng dần của số báo danh</w:t>
      </w:r>
      <w:r w:rsidR="001030EC" w:rsidRPr="004C6178">
        <w:rPr>
          <w:szCs w:val="28"/>
        </w:rPr>
        <w:t>.</w:t>
      </w:r>
      <w:r w:rsidR="00EE339D" w:rsidRPr="004C6178">
        <w:t xml:space="preserve"> Khi thu xong toàn bộ bài thi mới cho phép các thí sinh rời phòng thi</w:t>
      </w:r>
      <w:r w:rsidR="00582D17" w:rsidRPr="004C6178">
        <w:t>.</w:t>
      </w:r>
    </w:p>
    <w:bookmarkEnd w:id="11"/>
    <w:p w14:paraId="4064D07E" w14:textId="1B819BC8" w:rsidR="00562834" w:rsidRPr="004C6178" w:rsidRDefault="00943C8F" w:rsidP="002C5ADD">
      <w:pPr>
        <w:pStyle w:val="Khon"/>
        <w:widowControl w:val="0"/>
        <w:spacing w:line="271" w:lineRule="auto"/>
        <w:ind w:left="0"/>
      </w:pPr>
      <w:r w:rsidRPr="004C6178">
        <w:t>Ngay sau ca thi, c</w:t>
      </w:r>
      <w:r w:rsidR="00562834" w:rsidRPr="004C6178">
        <w:t xml:space="preserve">ác CBCT bàn giao cho </w:t>
      </w:r>
      <w:r w:rsidR="00847686" w:rsidRPr="004C6178">
        <w:t>cán bộ Đơn vị khảo thí</w:t>
      </w:r>
      <w:r w:rsidR="00562834" w:rsidRPr="004C6178">
        <w:t>: bản danh sách thí sinh dự thi; bài thi của thí sinh</w:t>
      </w:r>
      <w:r w:rsidR="00847686" w:rsidRPr="004C6178">
        <w:t xml:space="preserve"> sắp xếp theo thứ tự tăng dần của số báo danh</w:t>
      </w:r>
      <w:r w:rsidR="00562834" w:rsidRPr="004C6178">
        <w:t xml:space="preserve">; đề thi (nếu có yêu cầu thu lại đề); các giấy cam đoan (nếu có); các </w:t>
      </w:r>
      <w:r w:rsidRPr="004C6178">
        <w:t>biên bản xử lý kỷ luật (nếu có)</w:t>
      </w:r>
      <w:r w:rsidR="00CB76A9" w:rsidRPr="004C6178">
        <w:t xml:space="preserve">; </w:t>
      </w:r>
      <w:r w:rsidR="00847686" w:rsidRPr="004C6178">
        <w:t xml:space="preserve">các biên bản bất thường (nếu có); </w:t>
      </w:r>
      <w:r w:rsidR="00CB76A9" w:rsidRPr="004C6178">
        <w:t>giấy thi, giấy nháp và các văn phòng phẩm còn dư.</w:t>
      </w:r>
    </w:p>
    <w:p w14:paraId="646B4D15" w14:textId="4036C444" w:rsidR="006F13E7" w:rsidRPr="004C6178" w:rsidRDefault="006F13E7" w:rsidP="002C5ADD">
      <w:pPr>
        <w:pStyle w:val="iu"/>
        <w:keepNext w:val="0"/>
        <w:widowControl w:val="0"/>
        <w:spacing w:line="271" w:lineRule="auto"/>
        <w:ind w:firstLine="567"/>
        <w:rPr>
          <w:lang w:val="vi-VN"/>
        </w:rPr>
      </w:pPr>
      <w:r w:rsidRPr="004C6178">
        <w:rPr>
          <w:lang w:val="vi-VN"/>
        </w:rPr>
        <w:t xml:space="preserve">Chấm thi </w:t>
      </w:r>
      <w:r w:rsidR="00C0049B" w:rsidRPr="004C6178">
        <w:rPr>
          <w:lang w:val="vi-VN"/>
        </w:rPr>
        <w:t>các bài thi viết</w:t>
      </w:r>
    </w:p>
    <w:p w14:paraId="5B3AC132" w14:textId="49DBC5F5" w:rsidR="00F7685C" w:rsidRPr="004C6178" w:rsidRDefault="00791851" w:rsidP="002C5ADD">
      <w:pPr>
        <w:pStyle w:val="Khon"/>
        <w:widowControl w:val="0"/>
        <w:spacing w:line="271" w:lineRule="auto"/>
        <w:ind w:left="0"/>
      </w:pPr>
      <w:r w:rsidRPr="004C6178">
        <w:t>B</w:t>
      </w:r>
      <w:r w:rsidR="00F7685C" w:rsidRPr="004C6178">
        <w:t xml:space="preserve">ài thi </w:t>
      </w:r>
      <w:r w:rsidR="00910FCA" w:rsidRPr="004C6178">
        <w:t>viết</w:t>
      </w:r>
      <w:r w:rsidR="0050554C" w:rsidRPr="004C6178">
        <w:t xml:space="preserve"> phải được làm phách</w:t>
      </w:r>
      <w:r w:rsidR="00F7685C" w:rsidRPr="004C6178">
        <w:t xml:space="preserve"> trước khi bàn giao </w:t>
      </w:r>
      <w:r w:rsidR="0050554C" w:rsidRPr="004C6178">
        <w:t>cho</w:t>
      </w:r>
      <w:r w:rsidRPr="004C6178">
        <w:t xml:space="preserve"> các</w:t>
      </w:r>
      <w:r w:rsidR="0050554C" w:rsidRPr="004C6178">
        <w:t xml:space="preserve"> CBChT</w:t>
      </w:r>
      <w:r w:rsidR="00F7685C" w:rsidRPr="004C6178">
        <w:t>.</w:t>
      </w:r>
    </w:p>
    <w:p w14:paraId="401018EE" w14:textId="77777777" w:rsidR="00492DE1" w:rsidRPr="004C6178" w:rsidRDefault="00492DE1" w:rsidP="002C5ADD">
      <w:pPr>
        <w:pStyle w:val="Khon"/>
        <w:widowControl w:val="0"/>
        <w:spacing w:line="271" w:lineRule="auto"/>
        <w:ind w:left="0"/>
      </w:pPr>
      <w:r w:rsidRPr="004C6178">
        <w:t>Bài thi viết phải được chấm bởi 02 CBChT.</w:t>
      </w:r>
    </w:p>
    <w:p w14:paraId="5C4862AE" w14:textId="0F98DEB8" w:rsidR="00F7685C" w:rsidRPr="00116153" w:rsidRDefault="00F7685C" w:rsidP="002C5ADD">
      <w:pPr>
        <w:pStyle w:val="Khon"/>
        <w:widowControl w:val="0"/>
        <w:spacing w:line="271" w:lineRule="auto"/>
        <w:ind w:left="0"/>
        <w:rPr>
          <w:spacing w:val="-2"/>
        </w:rPr>
      </w:pPr>
      <w:r w:rsidRPr="00116153">
        <w:rPr>
          <w:spacing w:val="-2"/>
        </w:rPr>
        <w:t xml:space="preserve">Việc chấm thi </w:t>
      </w:r>
      <w:r w:rsidR="00910FCA" w:rsidRPr="00116153">
        <w:rPr>
          <w:spacing w:val="-2"/>
        </w:rPr>
        <w:t>các bài thi viết</w:t>
      </w:r>
      <w:r w:rsidRPr="00116153">
        <w:rPr>
          <w:spacing w:val="-2"/>
        </w:rPr>
        <w:t xml:space="preserve"> được thực hiện tập trung tại phòng chấm thi.</w:t>
      </w:r>
    </w:p>
    <w:p w14:paraId="12531D8D" w14:textId="1051E574" w:rsidR="00F7685C" w:rsidRPr="004C6178" w:rsidRDefault="00514F8A" w:rsidP="002C5ADD">
      <w:pPr>
        <w:pStyle w:val="Khon"/>
        <w:widowControl w:val="0"/>
        <w:spacing w:line="271" w:lineRule="auto"/>
        <w:ind w:left="0"/>
      </w:pPr>
      <w:r w:rsidRPr="004C6178">
        <w:t xml:space="preserve">Sau khi hoàn tất việc chấm thi, các CBChT phối hợp với </w:t>
      </w:r>
      <w:r w:rsidR="001A1482" w:rsidRPr="004C6178">
        <w:t xml:space="preserve">cán bộ </w:t>
      </w:r>
      <w:r w:rsidR="00CA739C" w:rsidRPr="004C6178">
        <w:t xml:space="preserve">Đơn vị khảo thí </w:t>
      </w:r>
      <w:r w:rsidRPr="004C6178">
        <w:t xml:space="preserve">tiến hành </w:t>
      </w:r>
      <w:r w:rsidR="008279CF" w:rsidRPr="004C6178">
        <w:t>nhập</w:t>
      </w:r>
      <w:r w:rsidRPr="004C6178">
        <w:t xml:space="preserve"> điểm và lập Biên bản chấm thi</w:t>
      </w:r>
      <w:r w:rsidR="001A1482" w:rsidRPr="004C6178">
        <w:t xml:space="preserve"> (nếu có)</w:t>
      </w:r>
      <w:r w:rsidR="001D070D" w:rsidRPr="004C6178">
        <w:t>.</w:t>
      </w:r>
    </w:p>
    <w:p w14:paraId="14E3DC15" w14:textId="3799A60B" w:rsidR="00E87431" w:rsidRPr="004C6178" w:rsidRDefault="00E87431" w:rsidP="002C5ADD">
      <w:pPr>
        <w:pStyle w:val="Khon"/>
        <w:widowControl w:val="0"/>
        <w:spacing w:line="271" w:lineRule="auto"/>
        <w:ind w:left="0"/>
      </w:pPr>
      <w:r w:rsidRPr="004C6178">
        <w:t xml:space="preserve">Trong quá trình làm phách, chấm thi, nếu phát hiện các vi phạm chưa được xử lý thì các cán bộ phát hiện vi phạm lập thành biên bản, bàn giao cho </w:t>
      </w:r>
      <w:r w:rsidR="00CA739C" w:rsidRPr="004C6178">
        <w:t xml:space="preserve">Đơn vị </w:t>
      </w:r>
      <w:r w:rsidR="00CA739C" w:rsidRPr="004C6178">
        <w:lastRenderedPageBreak/>
        <w:t xml:space="preserve">khảo thí </w:t>
      </w:r>
      <w:r w:rsidRPr="004C6178">
        <w:t>để xử lý theo quy định.</w:t>
      </w:r>
    </w:p>
    <w:p w14:paraId="5868576E" w14:textId="786A31C4" w:rsidR="00A97C3B" w:rsidRPr="004C6178" w:rsidRDefault="00A97C3B" w:rsidP="002C5ADD">
      <w:pPr>
        <w:pStyle w:val="Khon"/>
        <w:widowControl w:val="0"/>
        <w:spacing w:line="271" w:lineRule="auto"/>
        <w:ind w:left="0"/>
      </w:pPr>
      <w:r w:rsidRPr="004C6178">
        <w:t>Việc làm phách phải được hoàn thành chậm nhất 0</w:t>
      </w:r>
      <w:r w:rsidR="00824096" w:rsidRPr="004C6178">
        <w:t>4</w:t>
      </w:r>
      <w:r w:rsidRPr="004C6178">
        <w:t xml:space="preserve"> ngày</w:t>
      </w:r>
      <w:r w:rsidR="0005114C" w:rsidRPr="004C6178">
        <w:t xml:space="preserve"> làm việc</w:t>
      </w:r>
      <w:r w:rsidRPr="004C6178">
        <w:t xml:space="preserve"> sau ngày thi. Việc chấm thi, </w:t>
      </w:r>
      <w:r w:rsidR="008279CF" w:rsidRPr="004C6178">
        <w:t>nhập</w:t>
      </w:r>
      <w:r w:rsidRPr="004C6178">
        <w:t xml:space="preserve"> điểm thi phải được hoàn thành chậm nhất 14 ngày</w:t>
      </w:r>
      <w:r w:rsidR="0005114C" w:rsidRPr="004C6178">
        <w:t xml:space="preserve"> làm việc</w:t>
      </w:r>
      <w:r w:rsidRPr="004C6178">
        <w:t xml:space="preserve"> sau ngày thi.</w:t>
      </w:r>
    </w:p>
    <w:p w14:paraId="2891BF9B" w14:textId="7A7F0538" w:rsidR="00CD7FAA" w:rsidRPr="004C6178" w:rsidRDefault="00F55EC6" w:rsidP="002C5ADD">
      <w:pPr>
        <w:pStyle w:val="iu"/>
        <w:keepNext w:val="0"/>
        <w:widowControl w:val="0"/>
        <w:spacing w:line="271" w:lineRule="auto"/>
        <w:ind w:firstLine="567"/>
        <w:rPr>
          <w:lang w:val="vi-VN"/>
        </w:rPr>
      </w:pPr>
      <w:r w:rsidRPr="004C6178">
        <w:rPr>
          <w:lang w:val="vi-VN"/>
        </w:rPr>
        <w:t>Chấm kiểm tra</w:t>
      </w:r>
      <w:r w:rsidR="00CD7FAA" w:rsidRPr="004C6178">
        <w:rPr>
          <w:lang w:val="vi-VN"/>
        </w:rPr>
        <w:t xml:space="preserve"> bài thi viết</w:t>
      </w:r>
    </w:p>
    <w:p w14:paraId="7A707772" w14:textId="151EA96B" w:rsidR="00CD7FAA" w:rsidRPr="004C6178" w:rsidRDefault="00F55EC6" w:rsidP="002C5ADD">
      <w:pPr>
        <w:pStyle w:val="Khon"/>
        <w:widowControl w:val="0"/>
        <w:spacing w:line="271" w:lineRule="auto"/>
        <w:ind w:left="0"/>
      </w:pPr>
      <w:r w:rsidRPr="004C6178">
        <w:t>Chấm kiểm tra</w:t>
      </w:r>
      <w:r w:rsidR="004C13D1" w:rsidRPr="004C6178">
        <w:t xml:space="preserve"> bài thi viết được thực hiện khi có yêu cầu của Đoàn Thanh tra, Tổ Thanh tra hoặc Giám đốc Học viện</w:t>
      </w:r>
      <w:r w:rsidR="00CD7FAA" w:rsidRPr="004C6178">
        <w:t>.</w:t>
      </w:r>
    </w:p>
    <w:p w14:paraId="47A33DF6" w14:textId="06D4CF2B" w:rsidR="00CD7FAA" w:rsidRPr="004C6178" w:rsidRDefault="004C13D1" w:rsidP="002C5ADD">
      <w:pPr>
        <w:pStyle w:val="Khon"/>
        <w:widowControl w:val="0"/>
        <w:spacing w:line="271" w:lineRule="auto"/>
        <w:ind w:left="0"/>
        <w:rPr>
          <w:spacing w:val="-2"/>
        </w:rPr>
      </w:pPr>
      <w:r w:rsidRPr="004C6178">
        <w:rPr>
          <w:spacing w:val="-2"/>
        </w:rPr>
        <w:t xml:space="preserve">Khi có yêu cầu chấm kiểm tra, </w:t>
      </w:r>
      <w:r w:rsidR="00CA739C" w:rsidRPr="004C6178">
        <w:rPr>
          <w:spacing w:val="-2"/>
        </w:rPr>
        <w:t xml:space="preserve">Đơn vị khảo thí </w:t>
      </w:r>
      <w:r w:rsidR="00CD7FAA" w:rsidRPr="004C6178">
        <w:rPr>
          <w:spacing w:val="-2"/>
        </w:rPr>
        <w:t xml:space="preserve"> lập kế hoạch </w:t>
      </w:r>
      <w:r w:rsidR="00F55EC6" w:rsidRPr="004C6178">
        <w:rPr>
          <w:spacing w:val="-2"/>
        </w:rPr>
        <w:t>chấm kiểm tra</w:t>
      </w:r>
      <w:r w:rsidR="00CD7FAA" w:rsidRPr="004C6178">
        <w:rPr>
          <w:spacing w:val="-2"/>
        </w:rPr>
        <w:t xml:space="preserve"> tối đa 10% số bài thi viết mỗi kỳ thi trình Giám đốc Học viện phê duyệt.</w:t>
      </w:r>
      <w:r w:rsidR="00C840E9" w:rsidRPr="004C6178">
        <w:rPr>
          <w:spacing w:val="-2"/>
        </w:rPr>
        <w:t xml:space="preserve"> Các cán bộ đã tham gia chấm thi học phần nào thì không được tham gia chấm kiểm tra học phần đó.</w:t>
      </w:r>
    </w:p>
    <w:p w14:paraId="5C8CCF6C" w14:textId="134189AB" w:rsidR="00CD7FAA" w:rsidRPr="004C6178" w:rsidRDefault="00CD7FAA" w:rsidP="002C5ADD">
      <w:pPr>
        <w:pStyle w:val="Khon"/>
        <w:widowControl w:val="0"/>
        <w:spacing w:line="271" w:lineRule="auto"/>
        <w:ind w:left="0"/>
      </w:pPr>
      <w:r w:rsidRPr="004C6178">
        <w:t xml:space="preserve">Việc lựa chọn bài thi để </w:t>
      </w:r>
      <w:r w:rsidR="00F55EC6" w:rsidRPr="004C6178">
        <w:t>chấm kiểm tra</w:t>
      </w:r>
      <w:r w:rsidRPr="004C6178">
        <w:t xml:space="preserve"> được thực hiện ngẫu nhiên.</w:t>
      </w:r>
    </w:p>
    <w:p w14:paraId="544B11A1" w14:textId="04ED4E11" w:rsidR="00C840E9" w:rsidRPr="004F0C34" w:rsidRDefault="00C840E9" w:rsidP="002C5ADD">
      <w:pPr>
        <w:pStyle w:val="Khon"/>
        <w:widowControl w:val="0"/>
        <w:spacing w:line="271" w:lineRule="auto"/>
        <w:ind w:left="0"/>
        <w:rPr>
          <w:spacing w:val="-2"/>
        </w:rPr>
      </w:pPr>
      <w:r w:rsidRPr="004F0C34">
        <w:rPr>
          <w:spacing w:val="-2"/>
        </w:rPr>
        <w:t>Việc chấm kiểm tra do 01 CBChT thực hiện. Nếu phát hiện có dấu hiệu vi phạm thì báo cáo Tổ trưởng Tổ chấm kiểm tra để thảo luận, xác nhận sự vi phạm.</w:t>
      </w:r>
    </w:p>
    <w:p w14:paraId="20FE3FE6" w14:textId="48164C56" w:rsidR="00CD7FAA" w:rsidRPr="004C6178" w:rsidRDefault="00CD7FAA" w:rsidP="002C5ADD">
      <w:pPr>
        <w:pStyle w:val="Khon"/>
        <w:widowControl w:val="0"/>
        <w:spacing w:line="271" w:lineRule="auto"/>
        <w:ind w:left="0"/>
      </w:pPr>
      <w:r w:rsidRPr="004C6178">
        <w:t xml:space="preserve">Sau khi hoàn thành việc </w:t>
      </w:r>
      <w:r w:rsidR="00F55EC6" w:rsidRPr="004C6178">
        <w:t>chấm kiểm tra</w:t>
      </w:r>
      <w:r w:rsidRPr="004C6178">
        <w:t xml:space="preserve">, kết quả và kiến nghị biện pháp xử </w:t>
      </w:r>
      <w:r w:rsidRPr="00BE62F5">
        <w:rPr>
          <w:spacing w:val="-8"/>
        </w:rPr>
        <w:t>lý các trường hợp vi phạm được phát hiện phải được báo ngay cho Giám đốc Học viện.</w:t>
      </w:r>
    </w:p>
    <w:p w14:paraId="436C6F0C" w14:textId="29CF4A9F" w:rsidR="000B53D9" w:rsidRPr="004C6178" w:rsidRDefault="000B53D9" w:rsidP="002C5ADD">
      <w:pPr>
        <w:pStyle w:val="iu"/>
        <w:keepNext w:val="0"/>
        <w:widowControl w:val="0"/>
        <w:spacing w:line="271" w:lineRule="auto"/>
        <w:ind w:firstLine="567"/>
        <w:rPr>
          <w:lang w:val="vi-VN"/>
        </w:rPr>
      </w:pPr>
      <w:r w:rsidRPr="004C6178">
        <w:rPr>
          <w:lang w:val="vi-VN"/>
        </w:rPr>
        <w:t>Coi thi và chấm thi trên máy</w:t>
      </w:r>
    </w:p>
    <w:p w14:paraId="6CE56B4C" w14:textId="1A47B9C9" w:rsidR="00CD7FAA" w:rsidRPr="004C6178" w:rsidRDefault="00695604" w:rsidP="002C5ADD">
      <w:pPr>
        <w:pStyle w:val="Khon"/>
        <w:widowControl w:val="0"/>
        <w:spacing w:line="271" w:lineRule="auto"/>
        <w:ind w:left="0"/>
      </w:pPr>
      <w:r w:rsidRPr="004C6178">
        <w:t>Mỗi phòng thi được bố</w:t>
      </w:r>
      <w:r w:rsidR="00CD7FAA" w:rsidRPr="004C6178">
        <w:t xml:space="preserve"> trí 02 CBCT</w:t>
      </w:r>
      <w:r w:rsidR="001703A2" w:rsidRPr="004C6178">
        <w:t xml:space="preserve"> </w:t>
      </w:r>
      <w:r w:rsidRPr="004C6178">
        <w:t xml:space="preserve">nếu </w:t>
      </w:r>
      <w:r w:rsidR="001703A2" w:rsidRPr="004C6178">
        <w:t xml:space="preserve">không quá </w:t>
      </w:r>
      <w:r w:rsidR="000546B8" w:rsidRPr="004C6178">
        <w:t>6</w:t>
      </w:r>
      <w:r w:rsidR="001703A2" w:rsidRPr="004C6178">
        <w:t xml:space="preserve">0 thí sinh, 03 CBCT </w:t>
      </w:r>
      <w:r w:rsidRPr="004C6178">
        <w:t xml:space="preserve">nếu </w:t>
      </w:r>
      <w:r w:rsidR="001703A2" w:rsidRPr="004C6178">
        <w:t xml:space="preserve">nhiều hơn </w:t>
      </w:r>
      <w:r w:rsidR="000546B8" w:rsidRPr="004C6178">
        <w:t>6</w:t>
      </w:r>
      <w:r w:rsidR="001703A2" w:rsidRPr="004C6178">
        <w:t>0 thí sinh</w:t>
      </w:r>
      <w:r w:rsidR="00CD7FAA" w:rsidRPr="004C6178">
        <w:t>.</w:t>
      </w:r>
    </w:p>
    <w:p w14:paraId="38522FDB" w14:textId="2E22F9B8" w:rsidR="00CD7FAA" w:rsidRPr="004C6178" w:rsidRDefault="00CD7FAA" w:rsidP="002C5ADD">
      <w:pPr>
        <w:pStyle w:val="Khon"/>
        <w:widowControl w:val="0"/>
        <w:spacing w:line="271" w:lineRule="auto"/>
        <w:ind w:left="0"/>
      </w:pPr>
      <w:r w:rsidRPr="004C6178">
        <w:t xml:space="preserve">Các CBCT thực thi các trách nhiệm chung đối với CBCT được quy định tại  khoản 3 </w:t>
      </w:r>
      <w:r w:rsidR="00D5368B" w:rsidRPr="004C6178">
        <w:fldChar w:fldCharType="begin"/>
      </w:r>
      <w:r w:rsidR="00D5368B" w:rsidRPr="004C6178">
        <w:instrText xml:space="preserve"> REF _Ref98331350 \n \h  \* MERGEFORMAT </w:instrText>
      </w:r>
      <w:r w:rsidR="00D5368B" w:rsidRPr="004C6178">
        <w:fldChar w:fldCharType="separate"/>
      </w:r>
      <w:r w:rsidR="001C63F0">
        <w:t>Điều 14</w:t>
      </w:r>
      <w:r w:rsidR="00D5368B" w:rsidRPr="004C6178">
        <w:fldChar w:fldCharType="end"/>
      </w:r>
      <w:r w:rsidR="00D5368B" w:rsidRPr="004C6178">
        <w:t xml:space="preserve"> </w:t>
      </w:r>
      <w:r w:rsidRPr="004C6178">
        <w:t>và trách nhiệm khác được quy định tại Điều này.</w:t>
      </w:r>
    </w:p>
    <w:p w14:paraId="4402B81B" w14:textId="4F013895" w:rsidR="00CD7FAA" w:rsidRPr="004F0C34" w:rsidRDefault="00F24A80" w:rsidP="002C5ADD">
      <w:pPr>
        <w:pStyle w:val="Khon"/>
        <w:widowControl w:val="0"/>
        <w:spacing w:line="271" w:lineRule="auto"/>
        <w:ind w:left="0"/>
        <w:rPr>
          <w:spacing w:val="-4"/>
        </w:rPr>
      </w:pPr>
      <w:r w:rsidRPr="004F0C34">
        <w:rPr>
          <w:spacing w:val="-4"/>
        </w:rPr>
        <w:t>CBCT</w:t>
      </w:r>
      <w:r w:rsidR="00CD7FAA" w:rsidRPr="004F0C34">
        <w:rPr>
          <w:spacing w:val="-4"/>
        </w:rPr>
        <w:t xml:space="preserve"> gọi thí sinh vào phòng thi,</w:t>
      </w:r>
      <w:r w:rsidRPr="004F0C34">
        <w:rPr>
          <w:spacing w:val="-4"/>
        </w:rPr>
        <w:t xml:space="preserve"> cho thí sinh ký xác nhận vào danh sách thí sinh dự thi,</w:t>
      </w:r>
      <w:r w:rsidR="00935808" w:rsidRPr="004F0C34">
        <w:rPr>
          <w:spacing w:val="-4"/>
        </w:rPr>
        <w:t xml:space="preserve"> </w:t>
      </w:r>
      <w:r w:rsidR="00CD7FAA" w:rsidRPr="004F0C34">
        <w:rPr>
          <w:spacing w:val="-4"/>
        </w:rPr>
        <w:t xml:space="preserve">hướng dẫn thí sinh ngồi </w:t>
      </w:r>
      <w:r w:rsidR="0026408A" w:rsidRPr="004F0C34">
        <w:rPr>
          <w:spacing w:val="-4"/>
        </w:rPr>
        <w:t>vào</w:t>
      </w:r>
      <w:r w:rsidR="00CD7FAA" w:rsidRPr="004F0C34">
        <w:rPr>
          <w:spacing w:val="-4"/>
        </w:rPr>
        <w:t xml:space="preserve"> vị trí</w:t>
      </w:r>
      <w:r w:rsidR="0026408A" w:rsidRPr="004F0C34">
        <w:rPr>
          <w:spacing w:val="-4"/>
        </w:rPr>
        <w:t xml:space="preserve"> thi và đăng nhập vào hệ thống thi.</w:t>
      </w:r>
    </w:p>
    <w:p w14:paraId="3569E971" w14:textId="234655DD" w:rsidR="00D1728A" w:rsidRPr="004C6178" w:rsidRDefault="00D1728A" w:rsidP="002C5ADD">
      <w:pPr>
        <w:pStyle w:val="Khon"/>
        <w:widowControl w:val="0"/>
        <w:spacing w:line="271" w:lineRule="auto"/>
        <w:ind w:left="0"/>
      </w:pPr>
      <w:bookmarkStart w:id="12" w:name="_Hlk150952805"/>
      <w:r w:rsidRPr="004C6178">
        <w:t>Thí sinh chỉ được ra về khi hết thời gian làm bài.</w:t>
      </w:r>
    </w:p>
    <w:bookmarkEnd w:id="12"/>
    <w:p w14:paraId="721F25A1" w14:textId="29640308" w:rsidR="00C62F45" w:rsidRPr="004C6178" w:rsidRDefault="00E914BA" w:rsidP="002C5ADD">
      <w:pPr>
        <w:pStyle w:val="Khon"/>
        <w:widowControl w:val="0"/>
        <w:spacing w:line="271" w:lineRule="auto"/>
        <w:ind w:left="0"/>
      </w:pPr>
      <w:r w:rsidRPr="004C6178">
        <w:t>Đối với bài thi trắc nghiệm</w:t>
      </w:r>
      <w:r w:rsidR="008C7AC2" w:rsidRPr="004C6178">
        <w:t xml:space="preserve"> trên máy</w:t>
      </w:r>
    </w:p>
    <w:p w14:paraId="00FE92C1" w14:textId="666BB202" w:rsidR="00A80AE4" w:rsidRPr="004C6178" w:rsidRDefault="00C62F45" w:rsidP="002C5ADD">
      <w:pPr>
        <w:pStyle w:val="im"/>
        <w:widowControl w:val="0"/>
        <w:spacing w:line="271" w:lineRule="auto"/>
        <w:ind w:left="0" w:firstLine="567"/>
        <w:rPr>
          <w:lang w:val="vi-VN"/>
        </w:rPr>
      </w:pPr>
      <w:r w:rsidRPr="004C6178">
        <w:rPr>
          <w:lang w:val="vi-VN"/>
        </w:rPr>
        <w:t>Bài</w:t>
      </w:r>
      <w:r w:rsidR="00E914BA" w:rsidRPr="004C6178">
        <w:rPr>
          <w:lang w:val="vi-VN"/>
        </w:rPr>
        <w:t xml:space="preserve"> thi được chấm tự động và </w:t>
      </w:r>
      <w:r w:rsidRPr="004C6178">
        <w:rPr>
          <w:lang w:val="vi-VN"/>
        </w:rPr>
        <w:t xml:space="preserve">điểm thi được </w:t>
      </w:r>
      <w:r w:rsidR="00E914BA" w:rsidRPr="004C6178">
        <w:rPr>
          <w:lang w:val="vi-VN"/>
        </w:rPr>
        <w:t xml:space="preserve">hiển thị cho thí sinh ngay khi kết thúc </w:t>
      </w:r>
      <w:r w:rsidR="00F87CBF" w:rsidRPr="004C6178">
        <w:rPr>
          <w:lang w:val="vi-VN"/>
        </w:rPr>
        <w:t>bài</w:t>
      </w:r>
      <w:r w:rsidR="00DB3A00" w:rsidRPr="004C6178">
        <w:rPr>
          <w:lang w:val="vi-VN"/>
        </w:rPr>
        <w:t xml:space="preserve"> thi</w:t>
      </w:r>
      <w:r w:rsidR="00A80AE4" w:rsidRPr="004C6178">
        <w:rPr>
          <w:lang w:val="vi-VN"/>
        </w:rPr>
        <w:t>.</w:t>
      </w:r>
    </w:p>
    <w:p w14:paraId="4C98E791" w14:textId="5D89A8FB" w:rsidR="00C62F45" w:rsidRPr="004C6178" w:rsidRDefault="00DA0B07" w:rsidP="002C5ADD">
      <w:pPr>
        <w:pStyle w:val="im"/>
        <w:widowControl w:val="0"/>
        <w:spacing w:line="271" w:lineRule="auto"/>
        <w:ind w:left="0" w:firstLine="567"/>
        <w:rPr>
          <w:lang w:val="vi-VN"/>
        </w:rPr>
      </w:pPr>
      <w:r w:rsidRPr="004C6178">
        <w:rPr>
          <w:lang w:val="vi-VN"/>
        </w:rPr>
        <w:t xml:space="preserve">Các CBCT bàn giao cho </w:t>
      </w:r>
      <w:r w:rsidR="00D1728A" w:rsidRPr="004C6178">
        <w:rPr>
          <w:lang w:val="vi-VN"/>
        </w:rPr>
        <w:t xml:space="preserve">cán bộ </w:t>
      </w:r>
      <w:r w:rsidR="00D928B3" w:rsidRPr="004C6178">
        <w:rPr>
          <w:lang w:val="vi-VN"/>
        </w:rPr>
        <w:t xml:space="preserve">của </w:t>
      </w:r>
      <w:r w:rsidR="00D1728A" w:rsidRPr="004C6178">
        <w:rPr>
          <w:lang w:val="vi-VN"/>
        </w:rPr>
        <w:t>Đơn vị khảo thí</w:t>
      </w:r>
      <w:r w:rsidRPr="004C6178">
        <w:rPr>
          <w:lang w:val="vi-VN"/>
        </w:rPr>
        <w:t>: bản danh sách thí sinh dự thi, các biên bản xử lý kỷ luật</w:t>
      </w:r>
      <w:r w:rsidR="00B5528F" w:rsidRPr="004C6178">
        <w:rPr>
          <w:lang w:val="vi-VN"/>
        </w:rPr>
        <w:t xml:space="preserve"> kèm theo vật chứng (nếu có)</w:t>
      </w:r>
      <w:r w:rsidRPr="004C6178">
        <w:rPr>
          <w:lang w:val="vi-VN"/>
        </w:rPr>
        <w:t>.</w:t>
      </w:r>
    </w:p>
    <w:p w14:paraId="323BFFA5" w14:textId="7CD515A8" w:rsidR="00F361B4" w:rsidRPr="004C6178" w:rsidRDefault="008C7AC2" w:rsidP="002C5ADD">
      <w:pPr>
        <w:pStyle w:val="Khon"/>
        <w:widowControl w:val="0"/>
        <w:spacing w:line="271" w:lineRule="auto"/>
        <w:ind w:left="0"/>
      </w:pPr>
      <w:r w:rsidRPr="004C6178">
        <w:t>Đối với bài thi hỗn hợp</w:t>
      </w:r>
      <w:r w:rsidR="00807B9B" w:rsidRPr="004C6178">
        <w:t xml:space="preserve"> trắc nghiệm và tự luận</w:t>
      </w:r>
      <w:r w:rsidR="00F361B4" w:rsidRPr="004C6178">
        <w:t xml:space="preserve"> trên máy</w:t>
      </w:r>
    </w:p>
    <w:p w14:paraId="48A74EEA" w14:textId="63324CC5" w:rsidR="00F87CBF" w:rsidRPr="004C6178" w:rsidRDefault="00F361B4" w:rsidP="002C5ADD">
      <w:pPr>
        <w:pStyle w:val="im"/>
        <w:widowControl w:val="0"/>
        <w:spacing w:line="271" w:lineRule="auto"/>
        <w:ind w:left="0" w:firstLine="567"/>
        <w:rPr>
          <w:lang w:val="vi-VN"/>
        </w:rPr>
      </w:pPr>
      <w:r w:rsidRPr="004C6178">
        <w:rPr>
          <w:lang w:val="vi-VN"/>
        </w:rPr>
        <w:t>K</w:t>
      </w:r>
      <w:r w:rsidR="00F87CBF" w:rsidRPr="004C6178">
        <w:rPr>
          <w:lang w:val="vi-VN"/>
        </w:rPr>
        <w:t>ết quả phần thi trắc nghiệm được chấm tự động và hiển thị cho thí sinh ngay khi kết thúc bài thi</w:t>
      </w:r>
      <w:r w:rsidR="002F4350" w:rsidRPr="004C6178">
        <w:rPr>
          <w:lang w:val="vi-VN"/>
        </w:rPr>
        <w:t>;</w:t>
      </w:r>
      <w:r w:rsidR="00F312AD" w:rsidRPr="004C6178">
        <w:rPr>
          <w:lang w:val="vi-VN"/>
        </w:rPr>
        <w:t xml:space="preserve"> </w:t>
      </w:r>
      <w:r w:rsidR="002F4350" w:rsidRPr="004C6178">
        <w:rPr>
          <w:lang w:val="vi-VN"/>
        </w:rPr>
        <w:t xml:space="preserve">phần </w:t>
      </w:r>
      <w:r w:rsidR="00F312AD" w:rsidRPr="004C6178">
        <w:rPr>
          <w:lang w:val="vi-VN"/>
        </w:rPr>
        <w:t xml:space="preserve">tự luận của bài thi </w:t>
      </w:r>
      <w:r w:rsidR="002F4350" w:rsidRPr="004C6178">
        <w:rPr>
          <w:lang w:val="vi-VN"/>
        </w:rPr>
        <w:t xml:space="preserve">được </w:t>
      </w:r>
      <w:r w:rsidR="00F312AD" w:rsidRPr="004C6178">
        <w:rPr>
          <w:lang w:val="vi-VN"/>
        </w:rPr>
        <w:t>làm phách tự động và được chấm độc lập bởi 02 CBChT</w:t>
      </w:r>
      <w:r w:rsidR="00F87CBF" w:rsidRPr="004C6178">
        <w:rPr>
          <w:lang w:val="vi-VN"/>
        </w:rPr>
        <w:t>.</w:t>
      </w:r>
    </w:p>
    <w:p w14:paraId="3B8E47A0" w14:textId="08EE9D1A" w:rsidR="00F361B4" w:rsidRPr="004C6178" w:rsidRDefault="003A61B9" w:rsidP="002C5ADD">
      <w:pPr>
        <w:pStyle w:val="im"/>
        <w:widowControl w:val="0"/>
        <w:spacing w:line="271" w:lineRule="auto"/>
        <w:ind w:left="0" w:firstLine="567"/>
        <w:rPr>
          <w:lang w:val="vi-VN"/>
        </w:rPr>
      </w:pPr>
      <w:r w:rsidRPr="004C6178">
        <w:rPr>
          <w:lang w:val="vi-VN"/>
        </w:rPr>
        <w:t>Ngay sau ca thi, c</w:t>
      </w:r>
      <w:r w:rsidR="00F361B4" w:rsidRPr="004C6178">
        <w:rPr>
          <w:lang w:val="vi-VN"/>
        </w:rPr>
        <w:t xml:space="preserve">ác CBCT bàn giao cho </w:t>
      </w:r>
      <w:r w:rsidR="009B7677" w:rsidRPr="004C6178">
        <w:rPr>
          <w:lang w:val="vi-VN"/>
        </w:rPr>
        <w:t>cán bộ</w:t>
      </w:r>
      <w:r w:rsidR="00D928B3" w:rsidRPr="004C6178">
        <w:rPr>
          <w:lang w:val="vi-VN"/>
        </w:rPr>
        <w:t xml:space="preserve"> của</w:t>
      </w:r>
      <w:r w:rsidR="009B7677" w:rsidRPr="004C6178">
        <w:rPr>
          <w:lang w:val="vi-VN"/>
        </w:rPr>
        <w:t xml:space="preserve"> </w:t>
      </w:r>
      <w:r w:rsidR="00CA739C" w:rsidRPr="004C6178">
        <w:rPr>
          <w:lang w:val="vi-VN"/>
        </w:rPr>
        <w:t>Đơn vị khảo</w:t>
      </w:r>
      <w:r w:rsidR="001D523E" w:rsidRPr="004C6178">
        <w:rPr>
          <w:lang w:val="vi-VN"/>
        </w:rPr>
        <w:t xml:space="preserve"> </w:t>
      </w:r>
      <w:r w:rsidR="00CA739C" w:rsidRPr="004C6178">
        <w:rPr>
          <w:lang w:val="vi-VN"/>
        </w:rPr>
        <w:t>thí</w:t>
      </w:r>
      <w:r w:rsidR="00F361B4" w:rsidRPr="004C6178">
        <w:rPr>
          <w:lang w:val="vi-VN"/>
        </w:rPr>
        <w:t>: bản danh sách thí sinh dự thi, các biên bản xử lý kỷ luật kèm theo vật chứng (nếu có).</w:t>
      </w:r>
    </w:p>
    <w:p w14:paraId="0688C114" w14:textId="23EC1599" w:rsidR="002A4F81" w:rsidRPr="004C6178" w:rsidRDefault="002A4F81" w:rsidP="002C5ADD">
      <w:pPr>
        <w:pStyle w:val="im"/>
        <w:widowControl w:val="0"/>
        <w:spacing w:line="271" w:lineRule="auto"/>
        <w:ind w:left="0" w:firstLine="567"/>
        <w:rPr>
          <w:lang w:val="vi-VN"/>
        </w:rPr>
      </w:pPr>
      <w:r w:rsidRPr="004C6178">
        <w:rPr>
          <w:lang w:val="vi-VN"/>
        </w:rPr>
        <w:t xml:space="preserve">Việc chấm </w:t>
      </w:r>
      <w:r w:rsidR="002F4350" w:rsidRPr="004C6178">
        <w:rPr>
          <w:lang w:val="vi-VN"/>
        </w:rPr>
        <w:t>phần</w:t>
      </w:r>
      <w:r w:rsidRPr="004C6178">
        <w:rPr>
          <w:lang w:val="vi-VN"/>
        </w:rPr>
        <w:t xml:space="preserve"> tự luận của bài thi phải được hoàn thành</w:t>
      </w:r>
      <w:r w:rsidR="003F3FD9" w:rsidRPr="004C6178">
        <w:rPr>
          <w:lang w:val="vi-VN"/>
        </w:rPr>
        <w:t xml:space="preserve"> chậm nhất 07 ngày </w:t>
      </w:r>
      <w:r w:rsidR="00D928B3" w:rsidRPr="004C6178">
        <w:rPr>
          <w:lang w:val="vi-VN"/>
        </w:rPr>
        <w:t xml:space="preserve">làm việc </w:t>
      </w:r>
      <w:r w:rsidR="003F3FD9" w:rsidRPr="004C6178">
        <w:rPr>
          <w:lang w:val="vi-VN"/>
        </w:rPr>
        <w:t>sau ngày thi.</w:t>
      </w:r>
      <w:r w:rsidR="0021436E" w:rsidRPr="004C6178">
        <w:rPr>
          <w:lang w:val="vi-VN"/>
        </w:rPr>
        <w:t xml:space="preserve"> Trong quá trình chấm thi, nếu phát hiện các vi phạm chưa được xử lý thì các CBChT</w:t>
      </w:r>
      <w:r w:rsidR="00C02764" w:rsidRPr="004C6178">
        <w:rPr>
          <w:lang w:val="vi-VN"/>
        </w:rPr>
        <w:t xml:space="preserve"> xử lý và</w:t>
      </w:r>
      <w:r w:rsidR="0021436E" w:rsidRPr="004C6178">
        <w:rPr>
          <w:lang w:val="vi-VN"/>
        </w:rPr>
        <w:t xml:space="preserve"> lập thành biên bản. </w:t>
      </w:r>
      <w:r w:rsidR="00C02764" w:rsidRPr="004C6178">
        <w:rPr>
          <w:lang w:val="vi-VN"/>
        </w:rPr>
        <w:t>C</w:t>
      </w:r>
      <w:r w:rsidR="003A61B9" w:rsidRPr="004C6178">
        <w:rPr>
          <w:lang w:val="vi-VN"/>
        </w:rPr>
        <w:t xml:space="preserve">ác CBChT bàn giao cho </w:t>
      </w:r>
      <w:r w:rsidR="009B7677" w:rsidRPr="004C6178">
        <w:rPr>
          <w:lang w:val="vi-VN"/>
        </w:rPr>
        <w:t xml:space="preserve">cán bộ </w:t>
      </w:r>
      <w:r w:rsidR="00D928B3" w:rsidRPr="004C6178">
        <w:rPr>
          <w:lang w:val="vi-VN"/>
        </w:rPr>
        <w:t xml:space="preserve">của </w:t>
      </w:r>
      <w:r w:rsidR="00CA739C" w:rsidRPr="004C6178">
        <w:rPr>
          <w:lang w:val="vi-VN"/>
        </w:rPr>
        <w:t>Đơn vị khảo thí</w:t>
      </w:r>
      <w:r w:rsidR="003A61B9" w:rsidRPr="004C6178">
        <w:rPr>
          <w:lang w:val="vi-VN"/>
        </w:rPr>
        <w:t>: bảng điểm</w:t>
      </w:r>
      <w:r w:rsidR="002C6C32" w:rsidRPr="004C6178">
        <w:rPr>
          <w:lang w:val="vi-VN"/>
        </w:rPr>
        <w:t xml:space="preserve"> tổng</w:t>
      </w:r>
      <w:r w:rsidR="003A61B9" w:rsidRPr="004C6178">
        <w:rPr>
          <w:lang w:val="vi-VN"/>
        </w:rPr>
        <w:t xml:space="preserve"> của thí sinh, các biên bản xử lý </w:t>
      </w:r>
      <w:r w:rsidR="003A61B9" w:rsidRPr="004C6178">
        <w:rPr>
          <w:lang w:val="vi-VN"/>
        </w:rPr>
        <w:lastRenderedPageBreak/>
        <w:t>kỷ luật (nếu có).</w:t>
      </w:r>
    </w:p>
    <w:p w14:paraId="27E8192F" w14:textId="58F99B76" w:rsidR="00FE08CC" w:rsidRPr="004C6178" w:rsidRDefault="00FE08CC" w:rsidP="002C5ADD">
      <w:pPr>
        <w:pStyle w:val="iu"/>
        <w:keepNext w:val="0"/>
        <w:widowControl w:val="0"/>
        <w:spacing w:line="271" w:lineRule="auto"/>
        <w:ind w:firstLine="567"/>
        <w:rPr>
          <w:lang w:val="vi-VN"/>
        </w:rPr>
      </w:pPr>
      <w:r w:rsidRPr="004C6178">
        <w:rPr>
          <w:lang w:val="vi-VN"/>
        </w:rPr>
        <w:t>Coi thi và chấm thi thực hành</w:t>
      </w:r>
      <w:r w:rsidR="00461AEE" w:rsidRPr="004C6178">
        <w:rPr>
          <w:lang w:val="vi-VN"/>
        </w:rPr>
        <w:t>, vấn đáp</w:t>
      </w:r>
    </w:p>
    <w:p w14:paraId="1A458F8A" w14:textId="4DAD4A0C" w:rsidR="000C0E08" w:rsidRPr="004C6178" w:rsidRDefault="000C0E08" w:rsidP="002C5ADD">
      <w:pPr>
        <w:pStyle w:val="Khon"/>
        <w:widowControl w:val="0"/>
        <w:spacing w:line="271" w:lineRule="auto"/>
        <w:ind w:left="0"/>
      </w:pPr>
      <w:bookmarkStart w:id="13" w:name="_Hlk150952966"/>
      <w:r w:rsidRPr="004C6178">
        <w:t>Mỗi phòng thi</w:t>
      </w:r>
      <w:r w:rsidR="007A1CEB" w:rsidRPr="004C6178">
        <w:t xml:space="preserve"> </w:t>
      </w:r>
      <w:r w:rsidRPr="004C6178">
        <w:t>được bố trí 02 CBCT</w:t>
      </w:r>
      <w:r w:rsidR="007A1CEB" w:rsidRPr="004C6178">
        <w:t>-ChT</w:t>
      </w:r>
      <w:r w:rsidR="001C2465" w:rsidRPr="004C6178">
        <w:t xml:space="preserve">. Trong trường hợp cần thiết thì bố trí thêm </w:t>
      </w:r>
      <w:r w:rsidR="007A1CEB" w:rsidRPr="004C6178">
        <w:t>01 CBCT.</w:t>
      </w:r>
    </w:p>
    <w:bookmarkEnd w:id="13"/>
    <w:p w14:paraId="7BED4D8A" w14:textId="4726966A" w:rsidR="007A1CEB" w:rsidRPr="004F0C34" w:rsidRDefault="007A1CEB" w:rsidP="002C5ADD">
      <w:pPr>
        <w:pStyle w:val="Khon"/>
        <w:widowControl w:val="0"/>
        <w:spacing w:line="271" w:lineRule="auto"/>
        <w:ind w:left="0"/>
        <w:rPr>
          <w:spacing w:val="-4"/>
        </w:rPr>
      </w:pPr>
      <w:r w:rsidRPr="004F0C34">
        <w:rPr>
          <w:spacing w:val="-4"/>
        </w:rPr>
        <w:t>Các CBCT</w:t>
      </w:r>
      <w:r w:rsidR="00461AEE" w:rsidRPr="004F0C34">
        <w:rPr>
          <w:spacing w:val="-4"/>
        </w:rPr>
        <w:t>, CBCT-ChT</w:t>
      </w:r>
      <w:r w:rsidRPr="004F0C34">
        <w:rPr>
          <w:spacing w:val="-4"/>
        </w:rPr>
        <w:t xml:space="preserve"> thực thi các trách nhiệm chung đối với CBCT được quy định tại  khoản 3</w:t>
      </w:r>
      <w:r w:rsidR="00D5368B" w:rsidRPr="004F0C34">
        <w:rPr>
          <w:spacing w:val="-4"/>
        </w:rPr>
        <w:t xml:space="preserve"> </w:t>
      </w:r>
      <w:r w:rsidR="00D5368B" w:rsidRPr="004F0C34">
        <w:rPr>
          <w:spacing w:val="-4"/>
        </w:rPr>
        <w:fldChar w:fldCharType="begin"/>
      </w:r>
      <w:r w:rsidR="00D5368B" w:rsidRPr="004F0C34">
        <w:rPr>
          <w:spacing w:val="-4"/>
        </w:rPr>
        <w:instrText xml:space="preserve"> REF _Ref98331350 \n \h  \* MERGEFORMAT </w:instrText>
      </w:r>
      <w:r w:rsidR="00D5368B" w:rsidRPr="004F0C34">
        <w:rPr>
          <w:spacing w:val="-4"/>
        </w:rPr>
      </w:r>
      <w:r w:rsidR="00D5368B" w:rsidRPr="004F0C34">
        <w:rPr>
          <w:spacing w:val="-4"/>
        </w:rPr>
        <w:fldChar w:fldCharType="separate"/>
      </w:r>
      <w:r w:rsidR="001C63F0">
        <w:rPr>
          <w:spacing w:val="-4"/>
        </w:rPr>
        <w:t>Điều 14</w:t>
      </w:r>
      <w:r w:rsidR="00D5368B" w:rsidRPr="004F0C34">
        <w:rPr>
          <w:spacing w:val="-4"/>
        </w:rPr>
        <w:fldChar w:fldCharType="end"/>
      </w:r>
      <w:r w:rsidRPr="004F0C34">
        <w:rPr>
          <w:spacing w:val="-4"/>
        </w:rPr>
        <w:t xml:space="preserve"> và trách nhiệm khác được quy định tại Điều này.</w:t>
      </w:r>
    </w:p>
    <w:p w14:paraId="4A87EFA5" w14:textId="36DAE687" w:rsidR="008F47EB" w:rsidRPr="004C6178" w:rsidRDefault="000913F1" w:rsidP="002C5ADD">
      <w:pPr>
        <w:pStyle w:val="Khon"/>
        <w:widowControl w:val="0"/>
        <w:spacing w:line="271" w:lineRule="auto"/>
        <w:ind w:left="0"/>
      </w:pPr>
      <w:r w:rsidRPr="004C6178">
        <w:t>T</w:t>
      </w:r>
      <w:r w:rsidR="008F47EB" w:rsidRPr="004C6178">
        <w:t>hí sinh</w:t>
      </w:r>
      <w:r w:rsidRPr="004C6178">
        <w:t xml:space="preserve"> phải được</w:t>
      </w:r>
      <w:r w:rsidR="008F47EB" w:rsidRPr="004C6178">
        <w:t xml:space="preserve"> bốc thăm đề thi. Kết quả bốc thăm đề thi phải được lập thành văn bản.</w:t>
      </w:r>
    </w:p>
    <w:p w14:paraId="09C07CE6" w14:textId="7B6C9F13" w:rsidR="00D02DCD" w:rsidRPr="006D1DD2" w:rsidRDefault="00D02DCD" w:rsidP="002C5ADD">
      <w:pPr>
        <w:pStyle w:val="Khon"/>
        <w:widowControl w:val="0"/>
        <w:spacing w:line="271" w:lineRule="auto"/>
        <w:ind w:left="0"/>
        <w:rPr>
          <w:spacing w:val="-2"/>
        </w:rPr>
      </w:pPr>
      <w:r w:rsidRPr="006D1DD2">
        <w:rPr>
          <w:spacing w:val="-2"/>
        </w:rPr>
        <w:t xml:space="preserve">Hai CBCT-ChT phối hợp chấm thi. Kết quả chấm thi thực hành, vấn đáp phải được thông báo ngay sau mỗi buổi thi. Mọi thắc mắc của thí sinh về kết quả thi (nếu có) được giải đáp ngay tại phòng thi và thí sinh ký nhận vào kết quả chấm thi. Trường hợp không nhất trí với kết quả chấm thi, thí sinh làm đơn khiếu nại gửi về Đơn vị khảo thí. </w:t>
      </w:r>
    </w:p>
    <w:p w14:paraId="0924B91F" w14:textId="44095FB3" w:rsidR="00B46155" w:rsidRPr="006D1DD2" w:rsidRDefault="00B46155" w:rsidP="002C5ADD">
      <w:pPr>
        <w:pStyle w:val="Khon"/>
        <w:widowControl w:val="0"/>
        <w:spacing w:line="271" w:lineRule="auto"/>
        <w:ind w:left="0"/>
        <w:rPr>
          <w:spacing w:val="-4"/>
        </w:rPr>
      </w:pPr>
      <w:r w:rsidRPr="006D1DD2">
        <w:rPr>
          <w:spacing w:val="-4"/>
        </w:rPr>
        <w:t xml:space="preserve">Các CBCT-ChT bàn giao cho </w:t>
      </w:r>
      <w:r w:rsidR="009B7677" w:rsidRPr="006D1DD2">
        <w:rPr>
          <w:spacing w:val="-4"/>
        </w:rPr>
        <w:t xml:space="preserve">cán bộ của </w:t>
      </w:r>
      <w:r w:rsidR="00CA739C" w:rsidRPr="006D1DD2">
        <w:rPr>
          <w:spacing w:val="-4"/>
        </w:rPr>
        <w:t>Đơn vị khảo thí</w:t>
      </w:r>
      <w:r w:rsidRPr="006D1DD2">
        <w:rPr>
          <w:spacing w:val="-4"/>
        </w:rPr>
        <w:t xml:space="preserve">: </w:t>
      </w:r>
      <w:r w:rsidR="00C24970" w:rsidRPr="006D1DD2">
        <w:rPr>
          <w:spacing w:val="-4"/>
        </w:rPr>
        <w:t>bảng kết quả bốc thăm đề thi và kết quả</w:t>
      </w:r>
      <w:r w:rsidR="00DA1C5B" w:rsidRPr="006D1DD2">
        <w:rPr>
          <w:spacing w:val="-4"/>
        </w:rPr>
        <w:t xml:space="preserve"> chấm thi</w:t>
      </w:r>
      <w:r w:rsidR="00C24970" w:rsidRPr="006D1DD2">
        <w:rPr>
          <w:spacing w:val="-4"/>
        </w:rPr>
        <w:t xml:space="preserve"> </w:t>
      </w:r>
      <w:r w:rsidR="00DA1C5B" w:rsidRPr="006D1DD2">
        <w:rPr>
          <w:spacing w:val="-4"/>
        </w:rPr>
        <w:t xml:space="preserve">có chữ ký của </w:t>
      </w:r>
      <w:r w:rsidR="00C24970" w:rsidRPr="006D1DD2">
        <w:rPr>
          <w:spacing w:val="-4"/>
        </w:rPr>
        <w:t>thí sinh, các biên bản xử lý kỷ luật (nếu có).</w:t>
      </w:r>
    </w:p>
    <w:p w14:paraId="0C233F0C" w14:textId="758A5986" w:rsidR="00B038AB" w:rsidRPr="004C6178" w:rsidRDefault="00B038AB" w:rsidP="002C5ADD">
      <w:pPr>
        <w:pStyle w:val="iu"/>
        <w:keepNext w:val="0"/>
        <w:widowControl w:val="0"/>
        <w:spacing w:line="271" w:lineRule="auto"/>
        <w:ind w:firstLine="567"/>
        <w:rPr>
          <w:lang w:val="vi-VN"/>
        </w:rPr>
      </w:pPr>
      <w:r w:rsidRPr="004C6178">
        <w:rPr>
          <w:lang w:val="vi-VN"/>
        </w:rPr>
        <w:t>Chấm tiểu luận môn học, đồ án môn học</w:t>
      </w:r>
    </w:p>
    <w:p w14:paraId="3B86680A" w14:textId="77777777" w:rsidR="00490DAB" w:rsidRPr="004C6178" w:rsidRDefault="00541738" w:rsidP="002C5ADD">
      <w:pPr>
        <w:pStyle w:val="Khon"/>
        <w:widowControl w:val="0"/>
        <w:spacing w:line="271" w:lineRule="auto"/>
        <w:ind w:left="0"/>
      </w:pPr>
      <w:r w:rsidRPr="004C6178">
        <w:t>Mỗi báo cáo tiểu luận</w:t>
      </w:r>
      <w:r w:rsidR="00F63B3F" w:rsidRPr="004C6178">
        <w:t>/</w:t>
      </w:r>
      <w:r w:rsidRPr="004C6178">
        <w:t>đồ án môn học được chấm bởi 02 CBChT.</w:t>
      </w:r>
    </w:p>
    <w:p w14:paraId="57997319" w14:textId="1BEA98E5" w:rsidR="00B038AB" w:rsidRPr="004F0C34" w:rsidRDefault="00490DAB" w:rsidP="002C5ADD">
      <w:pPr>
        <w:pStyle w:val="Khon"/>
        <w:widowControl w:val="0"/>
        <w:spacing w:line="271" w:lineRule="auto"/>
        <w:ind w:left="0"/>
        <w:rPr>
          <w:spacing w:val="-2"/>
        </w:rPr>
      </w:pPr>
      <w:r w:rsidRPr="004F0C34">
        <w:rPr>
          <w:spacing w:val="-2"/>
        </w:rPr>
        <w:t>Các CBChT cho điểm dựa vào báo cáo tiểu luận/đồ án, có thể kết hợp với việc vấn đáp thí sinh. Trường hợp chấm điểm có vấn đáp,</w:t>
      </w:r>
      <w:r w:rsidR="00CF4BA7" w:rsidRPr="004F0C34">
        <w:rPr>
          <w:spacing w:val="-2"/>
        </w:rPr>
        <w:t xml:space="preserve"> </w:t>
      </w:r>
      <w:r w:rsidRPr="004F0C34">
        <w:rPr>
          <w:spacing w:val="-2"/>
        </w:rPr>
        <w:t>k</w:t>
      </w:r>
      <w:r w:rsidR="00CF4BA7" w:rsidRPr="004F0C34">
        <w:rPr>
          <w:spacing w:val="-2"/>
        </w:rPr>
        <w:t>ết quả phải được thông báo cho thí sinh ngay sau khi kết thúc việc chấm và được thí sinh ký xác nhận.</w:t>
      </w:r>
    </w:p>
    <w:p w14:paraId="39AE4296" w14:textId="3F5C0CE5" w:rsidR="00CF4BA7" w:rsidRPr="004C6178" w:rsidRDefault="005C5EAB" w:rsidP="002C5ADD">
      <w:pPr>
        <w:pStyle w:val="Khon"/>
        <w:widowControl w:val="0"/>
        <w:spacing w:line="271" w:lineRule="auto"/>
        <w:ind w:left="0"/>
      </w:pPr>
      <w:r w:rsidRPr="004C6178">
        <w:t>Các CBChT bàn giao cho</w:t>
      </w:r>
      <w:r w:rsidR="00530251" w:rsidRPr="004C6178">
        <w:t xml:space="preserve"> cán bộ của Đơn vị khảo thí</w:t>
      </w:r>
      <w:r w:rsidRPr="004C6178">
        <w:t>: bảng điểm tổng hợp, các phiếu chấm điểm, các bản tiểu luận/đồ án môn học.</w:t>
      </w:r>
    </w:p>
    <w:p w14:paraId="4D36A8F1" w14:textId="4D44923F" w:rsidR="0079134E" w:rsidRPr="004C6178" w:rsidRDefault="00EC2A7E" w:rsidP="002C5ADD">
      <w:pPr>
        <w:pStyle w:val="iu"/>
        <w:keepNext w:val="0"/>
        <w:widowControl w:val="0"/>
        <w:spacing w:line="271" w:lineRule="auto"/>
        <w:ind w:firstLine="567"/>
        <w:rPr>
          <w:lang w:val="vi-VN"/>
        </w:rPr>
      </w:pPr>
      <w:bookmarkStart w:id="14" w:name="_Ref58775039"/>
      <w:r w:rsidRPr="004C6178">
        <w:rPr>
          <w:lang w:val="vi-VN"/>
        </w:rPr>
        <w:t xml:space="preserve">Công bố kết quả </w:t>
      </w:r>
      <w:bookmarkEnd w:id="14"/>
      <w:r w:rsidR="00DA3295" w:rsidRPr="004C6178">
        <w:rPr>
          <w:lang w:val="vi-VN"/>
        </w:rPr>
        <w:t>đánh giá học phần</w:t>
      </w:r>
    </w:p>
    <w:p w14:paraId="6CA9B065" w14:textId="5A47D319" w:rsidR="0079134E" w:rsidRPr="004C6178" w:rsidRDefault="00CA739C" w:rsidP="002C5ADD">
      <w:pPr>
        <w:pStyle w:val="Khon"/>
        <w:widowControl w:val="0"/>
        <w:spacing w:line="271" w:lineRule="auto"/>
        <w:ind w:left="0"/>
      </w:pPr>
      <w:r w:rsidRPr="004C6178">
        <w:t xml:space="preserve">Đơn vị khảo thí </w:t>
      </w:r>
      <w:r w:rsidR="00DA3295" w:rsidRPr="004C6178">
        <w:t>chịu trách nhiệm tổng hợp</w:t>
      </w:r>
      <w:r w:rsidR="00D421CD" w:rsidRPr="004C6178">
        <w:t xml:space="preserve">, </w:t>
      </w:r>
      <w:r w:rsidR="0079134E" w:rsidRPr="004C6178">
        <w:t xml:space="preserve">công bố kết quả </w:t>
      </w:r>
      <w:r w:rsidR="00D421CD" w:rsidRPr="004C6178">
        <w:t>đánh giá học phần</w:t>
      </w:r>
      <w:r w:rsidR="0079134E" w:rsidRPr="004C6178">
        <w:t xml:space="preserve"> chậm nhất 21 ngày</w:t>
      </w:r>
      <w:r w:rsidR="001C2465" w:rsidRPr="004C6178">
        <w:t xml:space="preserve"> làm việc</w:t>
      </w:r>
      <w:r w:rsidR="0079134E" w:rsidRPr="004C6178">
        <w:t xml:space="preserve"> tính từ ngày thi môn cuối cùng trong đợt thi.</w:t>
      </w:r>
    </w:p>
    <w:p w14:paraId="7C4422FB" w14:textId="15ACC060" w:rsidR="00012A0C" w:rsidRPr="004C6178" w:rsidRDefault="00012A0C" w:rsidP="002C5ADD">
      <w:pPr>
        <w:pStyle w:val="Khon"/>
        <w:widowControl w:val="0"/>
        <w:spacing w:line="271" w:lineRule="auto"/>
        <w:ind w:left="0"/>
      </w:pPr>
      <w:r w:rsidRPr="004C6178">
        <w:t>Bản tổng hợp kết quả được gửi cho</w:t>
      </w:r>
    </w:p>
    <w:p w14:paraId="71FD65E1" w14:textId="0987010C" w:rsidR="0079134E" w:rsidRPr="006D1DD2" w:rsidRDefault="00012A0C" w:rsidP="002C5ADD">
      <w:pPr>
        <w:pStyle w:val="im"/>
        <w:widowControl w:val="0"/>
        <w:spacing w:line="271" w:lineRule="auto"/>
        <w:ind w:left="0" w:firstLine="567"/>
        <w:rPr>
          <w:lang w:val="vi-VN"/>
        </w:rPr>
      </w:pPr>
      <w:bookmarkStart w:id="15" w:name="_Hlk150953036"/>
      <w:r w:rsidRPr="006D1DD2">
        <w:rPr>
          <w:lang w:val="vi-VN"/>
        </w:rPr>
        <w:t>Đơn vị quản lý đào tạo</w:t>
      </w:r>
      <w:r w:rsidR="001C2465" w:rsidRPr="006D1DD2">
        <w:rPr>
          <w:lang w:val="vi-VN"/>
        </w:rPr>
        <w:t xml:space="preserve"> </w:t>
      </w:r>
      <w:r w:rsidRPr="006D1DD2">
        <w:rPr>
          <w:lang w:val="vi-VN"/>
        </w:rPr>
        <w:t>để quản lý theo quy định</w:t>
      </w:r>
      <w:r w:rsidR="006B19B1">
        <w:t>.</w:t>
      </w:r>
    </w:p>
    <w:bookmarkEnd w:id="15"/>
    <w:p w14:paraId="73C9AB46" w14:textId="1B3FCED3" w:rsidR="00012A0C" w:rsidRPr="006D1DD2" w:rsidRDefault="00012A0C" w:rsidP="002C5ADD">
      <w:pPr>
        <w:pStyle w:val="im"/>
        <w:widowControl w:val="0"/>
        <w:spacing w:line="271" w:lineRule="auto"/>
        <w:ind w:left="0" w:firstLine="567"/>
        <w:rPr>
          <w:lang w:val="vi-VN"/>
        </w:rPr>
      </w:pPr>
      <w:r w:rsidRPr="006D1DD2">
        <w:rPr>
          <w:lang w:val="vi-VN"/>
        </w:rPr>
        <w:t>Đơn vị quản lý HVSV để thông báo cho HVSV</w:t>
      </w:r>
      <w:r w:rsidR="006B19B1">
        <w:t>.</w:t>
      </w:r>
    </w:p>
    <w:p w14:paraId="3FF4E161" w14:textId="6D5ADFAD" w:rsidR="00012A0C" w:rsidRPr="006D1DD2" w:rsidRDefault="004D0B3F" w:rsidP="002C5ADD">
      <w:pPr>
        <w:pStyle w:val="im"/>
        <w:widowControl w:val="0"/>
        <w:spacing w:line="271" w:lineRule="auto"/>
        <w:ind w:left="0" w:firstLine="567"/>
        <w:rPr>
          <w:lang w:val="vi-VN"/>
        </w:rPr>
      </w:pPr>
      <w:r w:rsidRPr="006D1DD2">
        <w:rPr>
          <w:lang w:val="vi-VN"/>
        </w:rPr>
        <w:t xml:space="preserve">Các </w:t>
      </w:r>
      <w:r w:rsidR="002E7D2F" w:rsidRPr="006D1DD2">
        <w:rPr>
          <w:lang w:val="vi-VN"/>
        </w:rPr>
        <w:t>khoa</w:t>
      </w:r>
      <w:r w:rsidR="00A35161" w:rsidRPr="006D1DD2">
        <w:rPr>
          <w:lang w:val="vi-VN"/>
        </w:rPr>
        <w:t xml:space="preserve"> để theo dõi.</w:t>
      </w:r>
    </w:p>
    <w:p w14:paraId="44B725DA" w14:textId="3E487751" w:rsidR="006F13E7" w:rsidRPr="004C6178" w:rsidRDefault="006F13E7" w:rsidP="002C5ADD">
      <w:pPr>
        <w:pStyle w:val="iu"/>
        <w:keepNext w:val="0"/>
        <w:widowControl w:val="0"/>
        <w:spacing w:line="271" w:lineRule="auto"/>
        <w:ind w:firstLine="567"/>
        <w:rPr>
          <w:lang w:val="vi-VN"/>
        </w:rPr>
      </w:pPr>
      <w:r w:rsidRPr="004C6178">
        <w:rPr>
          <w:lang w:val="vi-VN"/>
        </w:rPr>
        <w:t>P</w:t>
      </w:r>
      <w:r w:rsidR="002B738C" w:rsidRPr="004C6178">
        <w:rPr>
          <w:lang w:val="vi-VN"/>
        </w:rPr>
        <w:t>húc khảo bài thi</w:t>
      </w:r>
    </w:p>
    <w:p w14:paraId="51C1E63E" w14:textId="445001BB" w:rsidR="0000199D" w:rsidRPr="006D1DD2" w:rsidRDefault="0000199D" w:rsidP="002C5ADD">
      <w:pPr>
        <w:pStyle w:val="Khon"/>
        <w:widowControl w:val="0"/>
        <w:spacing w:line="271" w:lineRule="auto"/>
        <w:ind w:left="0"/>
        <w:rPr>
          <w:spacing w:val="-2"/>
        </w:rPr>
      </w:pPr>
      <w:r w:rsidRPr="006D1DD2">
        <w:rPr>
          <w:spacing w:val="-2"/>
        </w:rPr>
        <w:t>Thí sinh có nhu cầu phúc khảo bài thi kết thúc học phần thì làm đơn và đóng lệ phí phúc khảo chậm nhất 7 ngày</w:t>
      </w:r>
      <w:r w:rsidR="001C2465" w:rsidRPr="006D1DD2">
        <w:rPr>
          <w:spacing w:val="-2"/>
        </w:rPr>
        <w:t xml:space="preserve"> làm việc</w:t>
      </w:r>
      <w:r w:rsidRPr="006D1DD2">
        <w:rPr>
          <w:spacing w:val="-2"/>
        </w:rPr>
        <w:t>, kể từ ngày công bố kết quả đánh giá học phần</w:t>
      </w:r>
      <w:r w:rsidR="00C81A8A" w:rsidRPr="006D1DD2">
        <w:rPr>
          <w:spacing w:val="-2"/>
        </w:rPr>
        <w:t>.</w:t>
      </w:r>
    </w:p>
    <w:p w14:paraId="46D79509" w14:textId="59C5E97A" w:rsidR="00C81A8A" w:rsidRPr="004C6178" w:rsidRDefault="00C81A8A" w:rsidP="002C5ADD">
      <w:pPr>
        <w:pStyle w:val="Khon"/>
        <w:widowControl w:val="0"/>
        <w:spacing w:line="271" w:lineRule="auto"/>
        <w:ind w:left="0"/>
      </w:pPr>
      <w:r w:rsidRPr="004C6178">
        <w:t>Không phúc khảo các bài thi mà thí sinh đã ký xác nhận điểm và các bài thi 100% trắc nghiệm.</w:t>
      </w:r>
    </w:p>
    <w:p w14:paraId="60903D8F" w14:textId="21D469A4" w:rsidR="0079134E" w:rsidRPr="004C6178" w:rsidRDefault="005F0DD3" w:rsidP="002C5ADD">
      <w:pPr>
        <w:pStyle w:val="Khon"/>
        <w:widowControl w:val="0"/>
        <w:spacing w:line="271" w:lineRule="auto"/>
        <w:ind w:left="0"/>
      </w:pPr>
      <w:bookmarkStart w:id="16" w:name="_Hlk150953137"/>
      <w:r w:rsidRPr="004C6178">
        <w:t>C</w:t>
      </w:r>
      <w:r w:rsidR="0081779B" w:rsidRPr="004C6178">
        <w:t>ác CBChT</w:t>
      </w:r>
      <w:r w:rsidR="00096DB5" w:rsidRPr="004C6178">
        <w:t xml:space="preserve"> </w:t>
      </w:r>
      <w:r w:rsidR="00EE6182" w:rsidRPr="004C6178">
        <w:t>lượt 1</w:t>
      </w:r>
      <w:r w:rsidR="0081779B" w:rsidRPr="004C6178">
        <w:t xml:space="preserve"> không được tham gia chấm phúc khảo</w:t>
      </w:r>
      <w:r w:rsidR="00530251" w:rsidRPr="004C6178">
        <w:t>. T</w:t>
      </w:r>
      <w:r w:rsidR="001C2465" w:rsidRPr="004C6178">
        <w:t xml:space="preserve">rường hợp đặc biệt do </w:t>
      </w:r>
      <w:r w:rsidR="00145AF5" w:rsidRPr="004C6178">
        <w:t>Chủ nhiệm khoa</w:t>
      </w:r>
      <w:r w:rsidR="001C2465" w:rsidRPr="004C6178">
        <w:t xml:space="preserve"> quyết định.</w:t>
      </w:r>
    </w:p>
    <w:bookmarkEnd w:id="16"/>
    <w:p w14:paraId="2A49C690" w14:textId="5CF243DB" w:rsidR="0079134E" w:rsidRPr="004C6178" w:rsidRDefault="0079134E" w:rsidP="002C5ADD">
      <w:pPr>
        <w:pStyle w:val="Khon"/>
        <w:widowControl w:val="0"/>
        <w:spacing w:line="271" w:lineRule="auto"/>
        <w:ind w:left="0"/>
      </w:pPr>
      <w:r w:rsidRPr="004C6178">
        <w:lastRenderedPageBreak/>
        <w:t>Thời hạn công bố kết quả chấm phúc khảo</w:t>
      </w:r>
      <w:r w:rsidR="001F17DD" w:rsidRPr="004C6178">
        <w:t xml:space="preserve"> là 14</w:t>
      </w:r>
      <w:r w:rsidR="0081779B" w:rsidRPr="004C6178">
        <w:t xml:space="preserve"> ngày</w:t>
      </w:r>
      <w:r w:rsidR="009D659B" w:rsidRPr="004C6178">
        <w:t xml:space="preserve"> làm việc</w:t>
      </w:r>
      <w:r w:rsidR="0081779B" w:rsidRPr="004C6178">
        <w:t xml:space="preserve"> kể từ ngày hết hạn nộp đơn phúc khảo.</w:t>
      </w:r>
    </w:p>
    <w:p w14:paraId="4B650913" w14:textId="7E6D83A1" w:rsidR="00B346AF" w:rsidRPr="004C6178" w:rsidRDefault="00F8226A" w:rsidP="002C5ADD">
      <w:pPr>
        <w:pStyle w:val="Khon"/>
        <w:widowControl w:val="0"/>
        <w:spacing w:line="271" w:lineRule="auto"/>
        <w:ind w:left="0"/>
      </w:pPr>
      <w:r w:rsidRPr="004C6178">
        <w:t xml:space="preserve">Bản tổng hợp kết quả chấm phúc khảo được gửi cho các đơn vị như khoản 3 </w:t>
      </w:r>
      <w:r w:rsidRPr="004C6178">
        <w:fldChar w:fldCharType="begin"/>
      </w:r>
      <w:r w:rsidRPr="004C6178">
        <w:instrText xml:space="preserve"> REF _Ref58775039 \n \h </w:instrText>
      </w:r>
      <w:r w:rsidR="0047691A" w:rsidRPr="004C6178">
        <w:instrText xml:space="preserve"> \* MERGEFORMAT </w:instrText>
      </w:r>
      <w:r w:rsidRPr="004C6178">
        <w:fldChar w:fldCharType="separate"/>
      </w:r>
      <w:r w:rsidR="001C63F0">
        <w:t>Điều 29</w:t>
      </w:r>
      <w:r w:rsidRPr="004C6178">
        <w:fldChar w:fldCharType="end"/>
      </w:r>
      <w:r w:rsidRPr="004C6178">
        <w:t>.</w:t>
      </w:r>
    </w:p>
    <w:p w14:paraId="7170C4FB" w14:textId="4E3C1762" w:rsidR="00AD7DE3" w:rsidRPr="004C6178" w:rsidRDefault="00AD7DE3" w:rsidP="002C5ADD">
      <w:pPr>
        <w:pStyle w:val="iu"/>
        <w:keepNext w:val="0"/>
        <w:widowControl w:val="0"/>
        <w:spacing w:line="271" w:lineRule="auto"/>
        <w:ind w:firstLine="567"/>
        <w:rPr>
          <w:lang w:val="vi-VN"/>
        </w:rPr>
      </w:pPr>
      <w:r w:rsidRPr="004C6178">
        <w:rPr>
          <w:lang w:val="vi-VN"/>
        </w:rPr>
        <w:t>Xử lý</w:t>
      </w:r>
      <w:r w:rsidR="002C7CF9" w:rsidRPr="004C6178">
        <w:rPr>
          <w:lang w:val="vi-VN"/>
        </w:rPr>
        <w:t xml:space="preserve"> chênh lệch điểm trong chấm thi</w:t>
      </w:r>
    </w:p>
    <w:p w14:paraId="7259D6F3" w14:textId="5BBCF24A" w:rsidR="002C7CF9" w:rsidRPr="004C6178" w:rsidRDefault="00785098" w:rsidP="002C5ADD">
      <w:pPr>
        <w:pStyle w:val="Khon"/>
        <w:widowControl w:val="0"/>
        <w:spacing w:line="271" w:lineRule="auto"/>
        <w:ind w:left="0"/>
      </w:pPr>
      <w:r w:rsidRPr="004C6178">
        <w:t xml:space="preserve">Nếu có sự chênh lệch điểm giữa các CBChT (lượt 1) thì các CBChT trao đổi để thống nhất điểm của bài thi. Nếu các CBChT không thể thống nhất thì điểm thi do Chủ nhiệm </w:t>
      </w:r>
      <w:r w:rsidR="00792769">
        <w:rPr>
          <w:lang w:val="en-US"/>
        </w:rPr>
        <w:t>khoa</w:t>
      </w:r>
      <w:r w:rsidRPr="004C6178">
        <w:t xml:space="preserve"> quyết định.</w:t>
      </w:r>
    </w:p>
    <w:p w14:paraId="1DAC01DD" w14:textId="638C2F56" w:rsidR="00526F01" w:rsidRPr="004C6178" w:rsidRDefault="00526F01" w:rsidP="002C5ADD">
      <w:pPr>
        <w:pStyle w:val="Khon"/>
        <w:widowControl w:val="0"/>
        <w:spacing w:line="271" w:lineRule="auto"/>
        <w:ind w:left="0"/>
      </w:pPr>
      <w:bookmarkStart w:id="17" w:name="_Hlk150953254"/>
      <w:r w:rsidRPr="004C6178">
        <w:t xml:space="preserve">Nếu điểm chấm phúc khảo và điểm chấm lượt 1 chênh lệnh </w:t>
      </w:r>
      <w:r w:rsidR="00BC7C7C" w:rsidRPr="004C6178">
        <w:t>dưới 1,0</w:t>
      </w:r>
      <w:r w:rsidRPr="004C6178">
        <w:t xml:space="preserve"> điểm theo thang điểm 10 thì CBChT phúc khảo trao đổi với các CBChT lượt 1 để thống nhất điểm thi.</w:t>
      </w:r>
      <w:r w:rsidR="00BC7C7C" w:rsidRPr="004C6178">
        <w:t xml:space="preserve"> Trường hợp không thể thống nhất điểm thi, hoặc trường hợp điểm chấm phúc khảo và điểm chấm lượt 1 chênh lệch từ 1,0 điểm trở lên thì lập thành biên bản, báo cáo </w:t>
      </w:r>
      <w:r w:rsidR="00032E55">
        <w:rPr>
          <w:lang w:val="en-US"/>
        </w:rPr>
        <w:t>Chủ nhiệm khoa</w:t>
      </w:r>
      <w:r w:rsidR="00EA3596" w:rsidRPr="004C6178">
        <w:t xml:space="preserve"> quyết định</w:t>
      </w:r>
      <w:r w:rsidR="00BC7C7C" w:rsidRPr="004C6178">
        <w:t>.</w:t>
      </w:r>
    </w:p>
    <w:p w14:paraId="533C0934" w14:textId="56BA1E32" w:rsidR="00420147" w:rsidRPr="004C6178" w:rsidRDefault="00420147" w:rsidP="002C5ADD">
      <w:pPr>
        <w:pStyle w:val="iu"/>
        <w:keepNext w:val="0"/>
        <w:widowControl w:val="0"/>
        <w:spacing w:line="271" w:lineRule="auto"/>
        <w:ind w:firstLine="567"/>
        <w:rPr>
          <w:lang w:val="vi-VN"/>
        </w:rPr>
      </w:pPr>
      <w:bookmarkStart w:id="18" w:name="_Ref112578548"/>
      <w:bookmarkEnd w:id="17"/>
      <w:r w:rsidRPr="004C6178">
        <w:rPr>
          <w:lang w:val="vi-VN"/>
        </w:rPr>
        <w:t>Ngưỡng đảm bảo chất lượng</w:t>
      </w:r>
      <w:bookmarkEnd w:id="18"/>
    </w:p>
    <w:p w14:paraId="1F9EF784" w14:textId="77777777" w:rsidR="009A629B" w:rsidRPr="004F0C34" w:rsidRDefault="009A629B" w:rsidP="002C5ADD">
      <w:pPr>
        <w:pStyle w:val="Khon"/>
        <w:widowControl w:val="0"/>
        <w:spacing w:line="271" w:lineRule="auto"/>
        <w:ind w:left="0"/>
        <w:rPr>
          <w:spacing w:val="-4"/>
        </w:rPr>
      </w:pPr>
      <w:r w:rsidRPr="00224B37">
        <w:rPr>
          <w:spacing w:val="-4"/>
        </w:rPr>
        <w:t>Điểm kiểm tra thường xuyên (ĐKTTX)</w:t>
      </w:r>
      <w:r w:rsidRPr="004F0C34">
        <w:rPr>
          <w:spacing w:val="-4"/>
        </w:rPr>
        <w:t xml:space="preserve"> </w:t>
      </w:r>
      <w:r>
        <w:rPr>
          <w:spacing w:val="-4"/>
          <w:lang w:val="en-US"/>
        </w:rPr>
        <w:t xml:space="preserve">và </w:t>
      </w:r>
      <w:r w:rsidRPr="00224B37">
        <w:rPr>
          <w:spacing w:val="-4"/>
          <w:lang w:val="en-US"/>
        </w:rPr>
        <w:t>Điểm đánh giá ý thức (ĐĐGYT)</w:t>
      </w:r>
      <w:r>
        <w:rPr>
          <w:spacing w:val="-4"/>
          <w:lang w:val="en-US"/>
        </w:rPr>
        <w:t xml:space="preserve"> </w:t>
      </w:r>
      <w:r w:rsidRPr="004F0C34">
        <w:rPr>
          <w:spacing w:val="-4"/>
        </w:rPr>
        <w:t>quy định tại khoản 1 Điều 1</w:t>
      </w:r>
      <w:r>
        <w:rPr>
          <w:spacing w:val="-4"/>
          <w:lang w:val="en-US"/>
        </w:rPr>
        <w:t>3</w:t>
      </w:r>
      <w:r w:rsidRPr="004F0C34">
        <w:rPr>
          <w:spacing w:val="-4"/>
        </w:rPr>
        <w:t xml:space="preserve"> Quy chế </w:t>
      </w:r>
      <w:r>
        <w:rPr>
          <w:spacing w:val="-4"/>
          <w:lang w:val="en-US"/>
        </w:rPr>
        <w:t>284</w:t>
      </w:r>
      <w:r w:rsidRPr="004F0C34">
        <w:rPr>
          <w:spacing w:val="-4"/>
        </w:rPr>
        <w:t xml:space="preserve"> phải đạt 4,0 trở lên theo thang điểm 10.</w:t>
      </w:r>
    </w:p>
    <w:p w14:paraId="308A4617" w14:textId="77777777" w:rsidR="009A629B" w:rsidRPr="005E7AE8" w:rsidRDefault="009A629B" w:rsidP="002C5ADD">
      <w:pPr>
        <w:pStyle w:val="Khon"/>
        <w:widowControl w:val="0"/>
        <w:spacing w:line="271" w:lineRule="auto"/>
        <w:ind w:left="0"/>
        <w:rPr>
          <w:spacing w:val="-2"/>
        </w:rPr>
      </w:pPr>
      <w:r w:rsidRPr="005E7AE8">
        <w:rPr>
          <w:spacing w:val="-2"/>
        </w:rPr>
        <w:t xml:space="preserve">Điểm thi kết thúc học phần, chưa bao gồm điểm khuyến khích (nếu có), phải đạt tối thiểu </w:t>
      </w:r>
      <w:r>
        <w:rPr>
          <w:spacing w:val="-2"/>
          <w:lang w:val="en-US"/>
        </w:rPr>
        <w:t>2</w:t>
      </w:r>
      <w:r w:rsidRPr="005E7AE8">
        <w:rPr>
          <w:spacing w:val="-2"/>
        </w:rPr>
        <w:t>,0 đối với trình độ đại học</w:t>
      </w:r>
      <w:r>
        <w:rPr>
          <w:spacing w:val="-2"/>
        </w:rPr>
        <w:t>,</w:t>
      </w:r>
      <w:r w:rsidRPr="005E7AE8">
        <w:rPr>
          <w:spacing w:val="-2"/>
        </w:rPr>
        <w:t xml:space="preserve"> 5,5 đối với trình độ thạc sĩ theo thang điểm 10.</w:t>
      </w:r>
    </w:p>
    <w:p w14:paraId="349993B0" w14:textId="2F4C1A7B" w:rsidR="0096061B" w:rsidRPr="00D31CB4" w:rsidRDefault="009A629B" w:rsidP="002C5ADD">
      <w:pPr>
        <w:pStyle w:val="Khon"/>
        <w:widowControl w:val="0"/>
        <w:spacing w:line="271" w:lineRule="auto"/>
        <w:ind w:left="0"/>
        <w:rPr>
          <w:rStyle w:val="Strong"/>
          <w:b w:val="0"/>
          <w:bCs w:val="0"/>
        </w:rPr>
      </w:pPr>
      <w:r w:rsidRPr="004C6178">
        <w:t>Điểm thi lần 2 không quá 6,9 theo thang điểm 10.</w:t>
      </w:r>
    </w:p>
    <w:p w14:paraId="3A003184" w14:textId="62987B90" w:rsidR="00D5368B" w:rsidRPr="004C6178" w:rsidRDefault="00E1200D" w:rsidP="002C5ADD">
      <w:pPr>
        <w:pStyle w:val="Center"/>
        <w:widowControl w:val="0"/>
        <w:spacing w:line="271" w:lineRule="auto"/>
        <w:outlineLvl w:val="0"/>
        <w:rPr>
          <w:rStyle w:val="Strong"/>
          <w:lang w:val="vi-VN"/>
        </w:rPr>
      </w:pPr>
      <w:r>
        <w:rPr>
          <w:rStyle w:val="Strong"/>
          <w:lang w:val="vi-VN"/>
        </w:rPr>
        <w:t>Mục 3</w:t>
      </w:r>
      <w:r>
        <w:rPr>
          <w:rStyle w:val="Strong"/>
          <w:lang w:val="vi-VN"/>
        </w:rPr>
        <w:br/>
      </w:r>
      <w:r w:rsidR="00D5368B" w:rsidRPr="004C6178">
        <w:rPr>
          <w:rStyle w:val="Strong"/>
          <w:lang w:val="vi-VN"/>
        </w:rPr>
        <w:t xml:space="preserve">THI </w:t>
      </w:r>
      <w:r w:rsidR="001B66AA" w:rsidRPr="004C6178">
        <w:rPr>
          <w:rStyle w:val="Strong"/>
          <w:lang w:val="vi-VN"/>
        </w:rPr>
        <w:t xml:space="preserve">KẾT THÚC HỌC PHẦN </w:t>
      </w:r>
      <w:r w:rsidR="00D5368B" w:rsidRPr="004C6178">
        <w:rPr>
          <w:rStyle w:val="Strong"/>
          <w:lang w:val="vi-VN"/>
        </w:rPr>
        <w:t>TRỰC TUYẾN</w:t>
      </w:r>
    </w:p>
    <w:p w14:paraId="1C6FAAE2" w14:textId="383B809C" w:rsidR="007C7E3D" w:rsidRPr="004C6178" w:rsidRDefault="007C7E3D" w:rsidP="002C5ADD">
      <w:pPr>
        <w:pStyle w:val="iu"/>
        <w:keepNext w:val="0"/>
        <w:widowControl w:val="0"/>
        <w:spacing w:line="271" w:lineRule="auto"/>
        <w:ind w:firstLine="567"/>
        <w:rPr>
          <w:lang w:val="vi-VN"/>
        </w:rPr>
      </w:pPr>
      <w:r w:rsidRPr="004C6178">
        <w:rPr>
          <w:lang w:val="vi-VN"/>
        </w:rPr>
        <w:t>Quy định chung đối với thi kết thúc học phần trực tuyến</w:t>
      </w:r>
    </w:p>
    <w:p w14:paraId="40953499" w14:textId="77777777" w:rsidR="00C6029B" w:rsidRPr="004C6178" w:rsidRDefault="00C6029B" w:rsidP="002C5ADD">
      <w:pPr>
        <w:pStyle w:val="Khon"/>
        <w:widowControl w:val="0"/>
        <w:spacing w:line="271" w:lineRule="auto"/>
        <w:ind w:left="0"/>
      </w:pPr>
      <w:r w:rsidRPr="004C6178">
        <w:t>Phương thức thi trực tuyến được áp dụng đối với những học phần mà trong chương trình dạy học đã xác định là thi trực tuyến, hoặc trong trường hợp khác mà không thể tổ chức thi trực tiếp.</w:t>
      </w:r>
    </w:p>
    <w:p w14:paraId="224EFF52" w14:textId="14D107D4" w:rsidR="003C7BC8" w:rsidRPr="004C6178" w:rsidRDefault="003C7BC8" w:rsidP="002C5ADD">
      <w:pPr>
        <w:pStyle w:val="Khon"/>
        <w:widowControl w:val="0"/>
        <w:spacing w:line="271" w:lineRule="auto"/>
        <w:ind w:left="0"/>
      </w:pPr>
      <w:r w:rsidRPr="004C6178">
        <w:t>Việc tổ chức thi kết thúc học phần trực tuyến phải đảm bảo công bằng, khách quan như khi thi trực tiếp.</w:t>
      </w:r>
    </w:p>
    <w:p w14:paraId="3226121B" w14:textId="4F4CE07E" w:rsidR="007744BC" w:rsidRPr="004C6178" w:rsidRDefault="007744BC" w:rsidP="002C5ADD">
      <w:pPr>
        <w:pStyle w:val="Khon"/>
        <w:widowControl w:val="0"/>
        <w:spacing w:line="271" w:lineRule="auto"/>
        <w:ind w:left="0"/>
      </w:pPr>
      <w:r w:rsidRPr="004C6178">
        <w:t xml:space="preserve">Những nội dung không được quy định </w:t>
      </w:r>
      <w:r w:rsidR="008305EB" w:rsidRPr="004C6178">
        <w:t>cụ thể</w:t>
      </w:r>
      <w:r w:rsidRPr="004C6178">
        <w:t xml:space="preserve"> cho thi trực tuyến thì áp dụng quy định </w:t>
      </w:r>
      <w:r w:rsidR="008C1649" w:rsidRPr="004C6178">
        <w:t xml:space="preserve">tương ứng </w:t>
      </w:r>
      <w:r w:rsidRPr="004C6178">
        <w:t>đối với thi trực tiếp.</w:t>
      </w:r>
    </w:p>
    <w:p w14:paraId="4ED31719" w14:textId="77777777" w:rsidR="00BE5079" w:rsidRPr="004C6178" w:rsidRDefault="00BE5079" w:rsidP="002C5ADD">
      <w:pPr>
        <w:pStyle w:val="iu"/>
        <w:keepNext w:val="0"/>
        <w:widowControl w:val="0"/>
        <w:spacing w:line="271" w:lineRule="auto"/>
        <w:ind w:firstLine="567"/>
        <w:rPr>
          <w:lang w:val="vi-VN"/>
        </w:rPr>
      </w:pPr>
      <w:r w:rsidRPr="004C6178">
        <w:rPr>
          <w:lang w:val="vi-VN"/>
        </w:rPr>
        <w:t>Phòng thi trực tuyến</w:t>
      </w:r>
    </w:p>
    <w:p w14:paraId="1329EB28" w14:textId="77777777" w:rsidR="00BE5079" w:rsidRPr="004C6178" w:rsidRDefault="00BE5079" w:rsidP="002C5ADD">
      <w:pPr>
        <w:pStyle w:val="Khon"/>
        <w:widowControl w:val="0"/>
        <w:spacing w:line="271" w:lineRule="auto"/>
        <w:ind w:left="0"/>
      </w:pPr>
      <w:r w:rsidRPr="004C6178">
        <w:t>Phòng thi trực tuyến là một đơn vị tổ chức được thiết lập bằng việc sử dụng giải pháp công nghệ thông tin, qua đó cho phép thí sinh tiếp nhận đề thi và làm bài thi, các thành phần liên quan thực hiện nhiệm vụ của mình.</w:t>
      </w:r>
    </w:p>
    <w:p w14:paraId="534D12B2" w14:textId="2F2806D2" w:rsidR="00BE5079" w:rsidRPr="00687626" w:rsidRDefault="00BE5079" w:rsidP="002C5ADD">
      <w:pPr>
        <w:pStyle w:val="Khon"/>
        <w:widowControl w:val="0"/>
        <w:spacing w:line="271" w:lineRule="auto"/>
        <w:ind w:left="0"/>
        <w:rPr>
          <w:spacing w:val="-4"/>
        </w:rPr>
      </w:pPr>
      <w:r w:rsidRPr="00687626">
        <w:rPr>
          <w:spacing w:val="-4"/>
        </w:rPr>
        <w:t>Có mặt tại phòng thi trực tuyến là việc CBCT, CBCT-ChT, CBGS, thí sinh và các bên liên quan khác truy cập thành công vào phòng thi để thực hiện trách nhiệm của mình.</w:t>
      </w:r>
    </w:p>
    <w:p w14:paraId="50AB3359" w14:textId="77777777" w:rsidR="00CE6A98" w:rsidRPr="004C6178" w:rsidRDefault="00CE6A98" w:rsidP="002C5ADD">
      <w:pPr>
        <w:pStyle w:val="iu"/>
        <w:keepNext w:val="0"/>
        <w:widowControl w:val="0"/>
        <w:spacing w:line="271" w:lineRule="auto"/>
        <w:ind w:firstLine="567"/>
        <w:rPr>
          <w:lang w:val="vi-VN"/>
        </w:rPr>
      </w:pPr>
      <w:bookmarkStart w:id="19" w:name="_Ref99613571"/>
      <w:r w:rsidRPr="004C6178">
        <w:rPr>
          <w:lang w:val="vi-VN"/>
        </w:rPr>
        <w:t>Yêu cầu kỹ thuật thi kết thúc học phần trực tuyến</w:t>
      </w:r>
      <w:bookmarkEnd w:id="19"/>
    </w:p>
    <w:p w14:paraId="52DDBC31" w14:textId="77777777" w:rsidR="00CE6A98" w:rsidRPr="004C6178" w:rsidRDefault="00CE6A98" w:rsidP="002C5ADD">
      <w:pPr>
        <w:pStyle w:val="Khon"/>
        <w:widowControl w:val="0"/>
        <w:spacing w:line="271" w:lineRule="auto"/>
        <w:ind w:left="0"/>
      </w:pPr>
      <w:r w:rsidRPr="004C6178">
        <w:lastRenderedPageBreak/>
        <w:t>Phải đảm bảo CBCT có khả năng quan sát liên tục, rõ ràng quá trình làm bài thi của thí sinh, đảm bảo việc tuân thủ các quy định về khảo thí, phát hiện và xử lý các hành vi gian lận.</w:t>
      </w:r>
    </w:p>
    <w:p w14:paraId="1F8992FF" w14:textId="77777777" w:rsidR="00CE6A98" w:rsidRPr="004C6178" w:rsidRDefault="00CE6A98" w:rsidP="002C5ADD">
      <w:pPr>
        <w:pStyle w:val="Khon"/>
        <w:widowControl w:val="0"/>
        <w:spacing w:line="271" w:lineRule="auto"/>
        <w:ind w:left="0"/>
      </w:pPr>
      <w:r w:rsidRPr="004C6178">
        <w:t>Phải đảm bảo CBCT, CBCT-ChT và thí sinh có thể tương tác với nhau trong quá trình thi.</w:t>
      </w:r>
    </w:p>
    <w:p w14:paraId="7BD90964" w14:textId="77777777" w:rsidR="00CE6A98" w:rsidRPr="004C6178" w:rsidRDefault="00CE6A98" w:rsidP="002C5ADD">
      <w:pPr>
        <w:pStyle w:val="Khon"/>
        <w:widowControl w:val="0"/>
        <w:spacing w:line="271" w:lineRule="auto"/>
        <w:ind w:left="0"/>
      </w:pPr>
      <w:r w:rsidRPr="004C6178">
        <w:t>Toàn bộ diễn biến của phòng thi trực tuyến phải được ghi hình, ghi âm. Việc lưu trữ bản ghi hình, ghi âm phòng thi trực tuyến thực hiện theo quy định đối với việc lưu trữ bài thi.</w:t>
      </w:r>
    </w:p>
    <w:p w14:paraId="504A297A" w14:textId="77777777" w:rsidR="00CE6A98" w:rsidRPr="004C6178" w:rsidRDefault="00CE6A98" w:rsidP="002C5ADD">
      <w:pPr>
        <w:pStyle w:val="Khon"/>
        <w:widowControl w:val="0"/>
        <w:spacing w:line="271" w:lineRule="auto"/>
        <w:ind w:left="0"/>
      </w:pPr>
      <w:r w:rsidRPr="004C6178">
        <w:t>Đối với bài thi viết (trên giấy), thí sinh phải có khả năng số hóa bài thi của mình với định dạng thích hợp để nộp bài qua Internet theo quy định.</w:t>
      </w:r>
    </w:p>
    <w:p w14:paraId="1876D209" w14:textId="77777777" w:rsidR="00230F09" w:rsidRPr="004C6178" w:rsidRDefault="00230F09" w:rsidP="002C5ADD">
      <w:pPr>
        <w:pStyle w:val="iu"/>
        <w:keepNext w:val="0"/>
        <w:widowControl w:val="0"/>
        <w:spacing w:line="271" w:lineRule="auto"/>
        <w:ind w:firstLine="567"/>
        <w:rPr>
          <w:lang w:val="vi-VN"/>
        </w:rPr>
      </w:pPr>
      <w:r w:rsidRPr="004C6178">
        <w:rPr>
          <w:lang w:val="vi-VN"/>
        </w:rPr>
        <w:t>Đối tượng dự thi kết thúc học phần trực tuyến</w:t>
      </w:r>
    </w:p>
    <w:p w14:paraId="21647146" w14:textId="77777777" w:rsidR="00230F09" w:rsidRPr="004C6178" w:rsidRDefault="00230F09" w:rsidP="002C5ADD">
      <w:pPr>
        <w:pStyle w:val="Khon"/>
        <w:widowControl w:val="0"/>
        <w:spacing w:line="271" w:lineRule="auto"/>
        <w:ind w:left="0"/>
      </w:pPr>
      <w:r w:rsidRPr="004C6178">
        <w:t>Đối tượng dự thi kết thúc học phần trực tuyến là tất cả HVSV đủ điều kiện dự thi kết thúc học phần.</w:t>
      </w:r>
    </w:p>
    <w:p w14:paraId="255A4147" w14:textId="33125FFF" w:rsidR="00230F09" w:rsidRPr="004C6178" w:rsidRDefault="00230F09" w:rsidP="002C5ADD">
      <w:pPr>
        <w:pStyle w:val="Khon"/>
        <w:widowControl w:val="0"/>
        <w:spacing w:line="271" w:lineRule="auto"/>
        <w:ind w:left="0"/>
      </w:pPr>
      <w:r w:rsidRPr="004C6178">
        <w:t xml:space="preserve">HVSV đủ điều kiện dự thi kết thúc học phần nhưng không đáp ứng được yêu cầu kỹ thuật </w:t>
      </w:r>
      <w:r w:rsidR="00D012E6" w:rsidRPr="004C6178">
        <w:t>quy định tại</w:t>
      </w:r>
      <w:r w:rsidR="00997D35" w:rsidRPr="004C6178">
        <w:t xml:space="preserve"> </w:t>
      </w:r>
      <w:r w:rsidR="00997D35" w:rsidRPr="004C6178">
        <w:fldChar w:fldCharType="begin"/>
      </w:r>
      <w:r w:rsidR="00997D35" w:rsidRPr="004C6178">
        <w:instrText xml:space="preserve"> REF _Ref99613571 \n \h  \* MERGEFORMAT </w:instrText>
      </w:r>
      <w:r w:rsidR="00997D35" w:rsidRPr="004C6178">
        <w:fldChar w:fldCharType="separate"/>
      </w:r>
      <w:r w:rsidR="001C63F0">
        <w:t>Điều 35</w:t>
      </w:r>
      <w:r w:rsidR="00997D35" w:rsidRPr="004C6178">
        <w:fldChar w:fldCharType="end"/>
      </w:r>
      <w:r w:rsidRPr="004C6178">
        <w:t xml:space="preserve"> thì làm đơn xin </w:t>
      </w:r>
      <w:r w:rsidR="003B1BF3" w:rsidRPr="004C6178">
        <w:t>vắng</w:t>
      </w:r>
      <w:r w:rsidRPr="004C6178">
        <w:t xml:space="preserve"> thi</w:t>
      </w:r>
      <w:r w:rsidR="00997D35" w:rsidRPr="004C6178">
        <w:t xml:space="preserve"> gửi Đơn vị quản lý HVSV</w:t>
      </w:r>
      <w:r w:rsidR="003B1BF3" w:rsidRPr="004C6178">
        <w:t xml:space="preserve"> theo quy định tại khoản 3 </w:t>
      </w:r>
      <w:r w:rsidR="003B1BF3" w:rsidRPr="004C6178">
        <w:fldChar w:fldCharType="begin"/>
      </w:r>
      <w:r w:rsidR="003B1BF3" w:rsidRPr="004C6178">
        <w:instrText xml:space="preserve"> REF _Ref59449213 \n \h </w:instrText>
      </w:r>
      <w:r w:rsidR="00435878" w:rsidRPr="004C6178">
        <w:instrText xml:space="preserve"> \* MERGEFORMAT </w:instrText>
      </w:r>
      <w:r w:rsidR="003B1BF3" w:rsidRPr="004C6178">
        <w:fldChar w:fldCharType="separate"/>
      </w:r>
      <w:r w:rsidR="001C63F0">
        <w:t>Điều 7</w:t>
      </w:r>
      <w:r w:rsidR="003B1BF3" w:rsidRPr="004C6178">
        <w:fldChar w:fldCharType="end"/>
      </w:r>
      <w:r w:rsidR="00997D35" w:rsidRPr="004C6178">
        <w:t>.</w:t>
      </w:r>
    </w:p>
    <w:p w14:paraId="2D899C0D" w14:textId="23BC4E6B" w:rsidR="00D5368B" w:rsidRPr="004C6178" w:rsidRDefault="00D5368B" w:rsidP="002C5ADD">
      <w:pPr>
        <w:pStyle w:val="iu"/>
        <w:keepNext w:val="0"/>
        <w:widowControl w:val="0"/>
        <w:spacing w:line="271" w:lineRule="auto"/>
        <w:ind w:firstLine="567"/>
        <w:rPr>
          <w:lang w:val="vi-VN"/>
        </w:rPr>
      </w:pPr>
      <w:r w:rsidRPr="004C6178">
        <w:rPr>
          <w:lang w:val="vi-VN"/>
        </w:rPr>
        <w:t>Coi thi</w:t>
      </w:r>
      <w:r w:rsidR="0026242B" w:rsidRPr="004C6178">
        <w:rPr>
          <w:lang w:val="vi-VN"/>
        </w:rPr>
        <w:t>, chấm thi</w:t>
      </w:r>
      <w:r w:rsidRPr="004C6178">
        <w:rPr>
          <w:lang w:val="vi-VN"/>
        </w:rPr>
        <w:t xml:space="preserve"> trực tuyến</w:t>
      </w:r>
    </w:p>
    <w:p w14:paraId="006000CF" w14:textId="147290EC" w:rsidR="0026242B" w:rsidRPr="004C6178" w:rsidRDefault="00C91113" w:rsidP="002C5ADD">
      <w:pPr>
        <w:pStyle w:val="Khon"/>
        <w:widowControl w:val="0"/>
        <w:spacing w:line="271" w:lineRule="auto"/>
        <w:ind w:left="0"/>
      </w:pPr>
      <w:r w:rsidRPr="004C6178">
        <w:t>Mỗi c</w:t>
      </w:r>
      <w:r w:rsidR="0026242B" w:rsidRPr="004C6178">
        <w:t>a thi trực tuyến phải được ghi hình.</w:t>
      </w:r>
      <w:r w:rsidR="00F76EB5" w:rsidRPr="004C6178">
        <w:t xml:space="preserve"> CBCT, CBCT-ChT bàn giao bản ghi hình ca thi trực tuyến cho </w:t>
      </w:r>
      <w:r w:rsidR="00CA739C" w:rsidRPr="004C6178">
        <w:t xml:space="preserve">Đơn vị khảo thí </w:t>
      </w:r>
      <w:r w:rsidR="00F76EB5" w:rsidRPr="004C6178">
        <w:t xml:space="preserve"> để lưu trữ như một phần tài liệu của kỳ thi.</w:t>
      </w:r>
    </w:p>
    <w:p w14:paraId="133460D0" w14:textId="0A191C51" w:rsidR="00D5368B" w:rsidRPr="004C6178" w:rsidRDefault="00D5368B" w:rsidP="002C5ADD">
      <w:pPr>
        <w:pStyle w:val="Khon"/>
        <w:widowControl w:val="0"/>
        <w:spacing w:line="271" w:lineRule="auto"/>
        <w:ind w:left="0"/>
      </w:pPr>
      <w:r w:rsidRPr="004C6178">
        <w:t>Đối với bài thi viết trực tuyến, thí sinh tự chuẩn bị giấy thi, giấy nháp theo hướng dẫn của Học viện.</w:t>
      </w:r>
    </w:p>
    <w:p w14:paraId="0F81FC4B" w14:textId="1B5C13E9" w:rsidR="00D5368B" w:rsidRPr="004C6178" w:rsidRDefault="00D439BF" w:rsidP="002C5ADD">
      <w:pPr>
        <w:pStyle w:val="Khon"/>
        <w:widowControl w:val="0"/>
        <w:spacing w:line="271" w:lineRule="auto"/>
        <w:ind w:left="0"/>
      </w:pPr>
      <w:r w:rsidRPr="004C6178">
        <w:t>Đối với những bài thi có kết quả được công bố ngay sau ca thi, v</w:t>
      </w:r>
      <w:r w:rsidR="00D5368B" w:rsidRPr="004C6178">
        <w:t>iệc thí sinh ký xác nhận kết quả chấm thi được thay thế bằng việc xác nhận trong bản ghi hình quá trình chấm thi.</w:t>
      </w:r>
    </w:p>
    <w:p w14:paraId="2F9C0266" w14:textId="3C3A0EB5" w:rsidR="00E734F0" w:rsidRPr="0096061B" w:rsidRDefault="00CA739C" w:rsidP="002C5ADD">
      <w:pPr>
        <w:pStyle w:val="Khon"/>
        <w:widowControl w:val="0"/>
        <w:spacing w:line="271" w:lineRule="auto"/>
        <w:ind w:left="0"/>
      </w:pPr>
      <w:r w:rsidRPr="004C6178">
        <w:t xml:space="preserve">Đơn vị khảo thí </w:t>
      </w:r>
      <w:r w:rsidR="00E34748" w:rsidRPr="004C6178">
        <w:t xml:space="preserve"> căn cứ tình hình thực tế để hướng dẫn nghiệp vụ cho các bên liên quan trong quá trình coi thi, chấm thi trực tuyến.</w:t>
      </w:r>
    </w:p>
    <w:p w14:paraId="4C988141" w14:textId="08E59865" w:rsidR="002158E9" w:rsidRPr="004C6178" w:rsidRDefault="002158E9" w:rsidP="002C5ADD">
      <w:pPr>
        <w:pStyle w:val="Chng"/>
        <w:keepNext w:val="0"/>
        <w:widowControl w:val="0"/>
        <w:spacing w:line="271" w:lineRule="auto"/>
        <w:ind w:left="0"/>
      </w:pPr>
      <w:r w:rsidRPr="004C6178">
        <w:br/>
      </w:r>
      <w:r w:rsidR="00BC3935" w:rsidRPr="004C6178">
        <w:t xml:space="preserve">THI TỐT NGHIỆP, </w:t>
      </w:r>
      <w:r w:rsidRPr="004C6178">
        <w:t>ĐỒ ÁN</w:t>
      </w:r>
      <w:r w:rsidR="0075065A" w:rsidRPr="004C6178">
        <w:t>, ĐỀ ÁN</w:t>
      </w:r>
      <w:r w:rsidRPr="004C6178">
        <w:t xml:space="preserve"> VÀ LUẬN VĂN TỐT NGHIỆP</w:t>
      </w:r>
    </w:p>
    <w:p w14:paraId="1782CCC6" w14:textId="60B78609" w:rsidR="005C6AE2" w:rsidRPr="004C6178" w:rsidRDefault="005C6AE2" w:rsidP="002C5ADD">
      <w:pPr>
        <w:pStyle w:val="iu"/>
        <w:keepNext w:val="0"/>
        <w:widowControl w:val="0"/>
        <w:spacing w:line="271" w:lineRule="auto"/>
        <w:ind w:firstLine="567"/>
        <w:rPr>
          <w:lang w:val="vi-VN"/>
        </w:rPr>
      </w:pPr>
      <w:r w:rsidRPr="004C6178">
        <w:rPr>
          <w:lang w:val="vi-VN"/>
        </w:rPr>
        <w:t>Thi tốt nghiệp, làm đồ án tốt nghiệp đại học</w:t>
      </w:r>
    </w:p>
    <w:p w14:paraId="0FF69329" w14:textId="16704791" w:rsidR="005C6AE2" w:rsidRPr="004C6178" w:rsidRDefault="005C6AE2" w:rsidP="002C5ADD">
      <w:pPr>
        <w:pStyle w:val="Khon"/>
        <w:widowControl w:val="0"/>
        <w:spacing w:line="271" w:lineRule="auto"/>
        <w:ind w:left="0"/>
      </w:pPr>
      <w:r w:rsidRPr="004C6178">
        <w:t>Việc làm đồ án tốt nghiệp, đánh giá đồ án tốt nghiệp thực hiện theo quy định tại các Điều 23 và 25 Quy chế 1194.</w:t>
      </w:r>
    </w:p>
    <w:p w14:paraId="01784D76" w14:textId="66972603" w:rsidR="005C6AE2" w:rsidRPr="004C6178" w:rsidRDefault="005C6AE2" w:rsidP="002C5ADD">
      <w:pPr>
        <w:pStyle w:val="Khon"/>
        <w:widowControl w:val="0"/>
        <w:spacing w:line="271" w:lineRule="auto"/>
        <w:ind w:left="0"/>
      </w:pPr>
      <w:r w:rsidRPr="004C6178">
        <w:t>Môn thi tốt nghiệp</w:t>
      </w:r>
    </w:p>
    <w:p w14:paraId="7F4058DE" w14:textId="64900DC6" w:rsidR="005C6AE2" w:rsidRPr="004C6178" w:rsidRDefault="00CE0C56" w:rsidP="002C5ADD">
      <w:pPr>
        <w:widowControl w:val="0"/>
        <w:spacing w:line="271" w:lineRule="auto"/>
        <w:ind w:firstLine="567"/>
        <w:rPr>
          <w:lang w:val="vi-VN"/>
        </w:rPr>
      </w:pPr>
      <w:r>
        <w:rPr>
          <w:lang w:val="vi-VN"/>
        </w:rPr>
        <w:t xml:space="preserve">a) </w:t>
      </w:r>
      <w:r w:rsidR="005C6AE2" w:rsidRPr="004C6178">
        <w:rPr>
          <w:lang w:val="vi-VN"/>
        </w:rPr>
        <w:t xml:space="preserve">HVSV thi tốt nghiệp phải học bổ sung một số học phần với tổng số tín chỉ tương đương số tín chỉ quy định cho đồ án tốt nghiệp. </w:t>
      </w:r>
    </w:p>
    <w:p w14:paraId="629E34E8" w14:textId="6FE32A49" w:rsidR="005C6AE2" w:rsidRPr="00F56BA6" w:rsidRDefault="00CE0C56" w:rsidP="002C5ADD">
      <w:pPr>
        <w:widowControl w:val="0"/>
        <w:spacing w:line="271" w:lineRule="auto"/>
        <w:ind w:firstLine="567"/>
      </w:pPr>
      <w:r>
        <w:rPr>
          <w:lang w:val="vi-VN"/>
        </w:rPr>
        <w:t xml:space="preserve">b) </w:t>
      </w:r>
      <w:r w:rsidR="005C6AE2" w:rsidRPr="004C6178">
        <w:rPr>
          <w:lang w:val="vi-VN"/>
        </w:rPr>
        <w:t>Các môn thi tốt nghiệp tương ứng với các học phần bổ sung</w:t>
      </w:r>
      <w:r w:rsidR="00F56BA6">
        <w:t>, được đánh giá độc lập.</w:t>
      </w:r>
    </w:p>
    <w:p w14:paraId="183AF996" w14:textId="23CF4D1B" w:rsidR="005C6AE2" w:rsidRPr="004C6178" w:rsidRDefault="00F56BA6" w:rsidP="002C5ADD">
      <w:pPr>
        <w:widowControl w:val="0"/>
        <w:spacing w:line="271" w:lineRule="auto"/>
        <w:ind w:firstLine="567"/>
        <w:rPr>
          <w:lang w:val="vi-VN"/>
        </w:rPr>
      </w:pPr>
      <w:r>
        <w:t>c</w:t>
      </w:r>
      <w:r w:rsidR="00CE0C56">
        <w:rPr>
          <w:lang w:val="vi-VN"/>
        </w:rPr>
        <w:t xml:space="preserve">) </w:t>
      </w:r>
      <w:r w:rsidR="005C6AE2" w:rsidRPr="004C6178">
        <w:rPr>
          <w:lang w:val="vi-VN"/>
        </w:rPr>
        <w:t>Điểm thi tốt nghiệp được coi là đạt nếu lớn hơn hoặc bằng 5,</w:t>
      </w:r>
      <w:r>
        <w:t>0</w:t>
      </w:r>
      <w:r w:rsidR="005C6AE2" w:rsidRPr="004C6178">
        <w:rPr>
          <w:lang w:val="vi-VN"/>
        </w:rPr>
        <w:t xml:space="preserve"> theo thang </w:t>
      </w:r>
      <w:r w:rsidR="005C6AE2" w:rsidRPr="004C6178">
        <w:rPr>
          <w:lang w:val="vi-VN"/>
        </w:rPr>
        <w:lastRenderedPageBreak/>
        <w:t>điểm 10 (không bao gồm điểm thưởng, điểm khuyến khích nếu có).</w:t>
      </w:r>
    </w:p>
    <w:p w14:paraId="2985A36B" w14:textId="0AA7A8BC" w:rsidR="005C6AE2" w:rsidRPr="004C6178" w:rsidRDefault="00F56BA6" w:rsidP="002C5ADD">
      <w:pPr>
        <w:widowControl w:val="0"/>
        <w:spacing w:line="271" w:lineRule="auto"/>
        <w:ind w:firstLine="567"/>
        <w:rPr>
          <w:lang w:val="vi-VN"/>
        </w:rPr>
      </w:pPr>
      <w:r>
        <w:t>d</w:t>
      </w:r>
      <w:r w:rsidR="00CE0C56">
        <w:rPr>
          <w:lang w:val="vi-VN"/>
        </w:rPr>
        <w:t xml:space="preserve">) </w:t>
      </w:r>
      <w:r w:rsidR="005C6AE2" w:rsidRPr="004C6178">
        <w:rPr>
          <w:lang w:val="vi-VN"/>
        </w:rPr>
        <w:t>Điều kiện dự thi tốt nghiệp đối với từng môn thi thực hiện theo đề cương chi tiết tương ứng. Trong trường hợp chưa được quy định bởi đề cương chi tiết thì điều kiện dự thi là HVSV phải tham gia tối thiểu 75% số tiết học của mỗi học phần bổ sung.</w:t>
      </w:r>
    </w:p>
    <w:p w14:paraId="06DB14FE" w14:textId="4F9A2126" w:rsidR="005C6AE2" w:rsidRPr="004C6178" w:rsidRDefault="005C6AE2" w:rsidP="002C5ADD">
      <w:pPr>
        <w:pStyle w:val="Khon"/>
        <w:widowControl w:val="0"/>
        <w:spacing w:line="271" w:lineRule="auto"/>
        <w:ind w:left="0"/>
      </w:pPr>
      <w:r w:rsidRPr="004C6178">
        <w:t>Tổ chức thi tốt nghiệp</w:t>
      </w:r>
    </w:p>
    <w:p w14:paraId="1DC114F0" w14:textId="6343029F" w:rsidR="005C6AE2" w:rsidRPr="004C6178" w:rsidRDefault="005C6AE2" w:rsidP="002C5ADD">
      <w:pPr>
        <w:pStyle w:val="im"/>
        <w:widowControl w:val="0"/>
        <w:spacing w:line="271" w:lineRule="auto"/>
        <w:ind w:left="0" w:firstLine="567"/>
        <w:rPr>
          <w:lang w:val="vi-VN"/>
        </w:rPr>
      </w:pPr>
      <w:r w:rsidRPr="004C6178">
        <w:rPr>
          <w:lang w:val="vi-VN"/>
        </w:rPr>
        <w:t xml:space="preserve">Mỗi năm Học viện tổ chức 01 kỳ thi tốt nghiệp (nếu có) với tối đa 02 lượt thi cho mỗi chương trình đào tạo. </w:t>
      </w:r>
    </w:p>
    <w:p w14:paraId="134D0BAA" w14:textId="31A2E7C1" w:rsidR="005C6AE2" w:rsidRPr="004C6178" w:rsidRDefault="005C6AE2" w:rsidP="002C5ADD">
      <w:pPr>
        <w:pStyle w:val="im"/>
        <w:widowControl w:val="0"/>
        <w:spacing w:line="271" w:lineRule="auto"/>
        <w:ind w:left="0" w:firstLine="567"/>
        <w:rPr>
          <w:lang w:val="vi-VN"/>
        </w:rPr>
      </w:pPr>
      <w:r w:rsidRPr="004C6178">
        <w:rPr>
          <w:lang w:val="vi-VN"/>
        </w:rPr>
        <w:t>HVSV có kết quả không đạt</w:t>
      </w:r>
      <w:r w:rsidR="00F56BA6">
        <w:t xml:space="preserve"> một số môn</w:t>
      </w:r>
      <w:r w:rsidRPr="004C6178">
        <w:rPr>
          <w:lang w:val="vi-VN"/>
        </w:rPr>
        <w:t xml:space="preserve"> sau lượt thi thứ nhất được đăng ký thi lại </w:t>
      </w:r>
      <w:r w:rsidR="00F56BA6">
        <w:t>các môn chưa đạt</w:t>
      </w:r>
      <w:r w:rsidRPr="004C6178">
        <w:rPr>
          <w:lang w:val="vi-VN"/>
        </w:rPr>
        <w:t xml:space="preserve"> </w:t>
      </w:r>
      <w:r w:rsidR="00F56BA6">
        <w:t xml:space="preserve">đó </w:t>
      </w:r>
      <w:r w:rsidRPr="004C6178">
        <w:rPr>
          <w:lang w:val="vi-VN"/>
        </w:rPr>
        <w:t>ở lượt thi thứ hai, phải đóng lệ phí thi lần hai theo quy định đối với thi kết thúc học phần.</w:t>
      </w:r>
    </w:p>
    <w:p w14:paraId="6B141CC7" w14:textId="4D5820E8" w:rsidR="005C6AE2" w:rsidRPr="004C6178" w:rsidRDefault="005C6AE2" w:rsidP="002C5ADD">
      <w:pPr>
        <w:pStyle w:val="im"/>
        <w:widowControl w:val="0"/>
        <w:spacing w:line="271" w:lineRule="auto"/>
        <w:ind w:left="0" w:firstLine="567"/>
        <w:rPr>
          <w:lang w:val="vi-VN"/>
        </w:rPr>
      </w:pPr>
      <w:r w:rsidRPr="004C6178">
        <w:rPr>
          <w:lang w:val="vi-VN"/>
        </w:rPr>
        <w:t>HVSV có kết quả không đạt</w:t>
      </w:r>
      <w:r w:rsidR="009A26E7">
        <w:t xml:space="preserve"> một số môn</w:t>
      </w:r>
      <w:r w:rsidRPr="004C6178">
        <w:rPr>
          <w:lang w:val="vi-VN"/>
        </w:rPr>
        <w:t xml:space="preserve"> tốt nghiệp</w:t>
      </w:r>
      <w:r w:rsidR="009A26E7">
        <w:t xml:space="preserve"> sau hai lượt thi</w:t>
      </w:r>
      <w:r w:rsidRPr="004C6178">
        <w:rPr>
          <w:lang w:val="vi-VN"/>
        </w:rPr>
        <w:t xml:space="preserve"> sẽ phải học lại các học phần bổ sung</w:t>
      </w:r>
      <w:r w:rsidR="009A26E7">
        <w:t xml:space="preserve"> tương ứng</w:t>
      </w:r>
      <w:r w:rsidRPr="004C6178">
        <w:rPr>
          <w:lang w:val="vi-VN"/>
        </w:rPr>
        <w:t xml:space="preserve"> và thi lại ở kỳ thi kế tiếp, phải đóng học phí theo quy định.</w:t>
      </w:r>
    </w:p>
    <w:p w14:paraId="50B7F1B4" w14:textId="587EB4F8" w:rsidR="002158E9" w:rsidRPr="004C6178" w:rsidRDefault="002158E9" w:rsidP="002C5ADD">
      <w:pPr>
        <w:pStyle w:val="iu"/>
        <w:keepNext w:val="0"/>
        <w:widowControl w:val="0"/>
        <w:spacing w:line="271" w:lineRule="auto"/>
        <w:ind w:firstLine="567"/>
        <w:rPr>
          <w:lang w:val="vi-VN"/>
        </w:rPr>
      </w:pPr>
      <w:r w:rsidRPr="004C6178">
        <w:rPr>
          <w:lang w:val="vi-VN"/>
        </w:rPr>
        <w:t>Luận văn</w:t>
      </w:r>
      <w:r w:rsidR="00A5322E" w:rsidRPr="004C6178">
        <w:rPr>
          <w:lang w:val="vi-VN"/>
        </w:rPr>
        <w:t>, đề án</w:t>
      </w:r>
      <w:r w:rsidRPr="004C6178">
        <w:rPr>
          <w:lang w:val="vi-VN"/>
        </w:rPr>
        <w:t xml:space="preserve"> tốt nghiệp thạc sĩ</w:t>
      </w:r>
    </w:p>
    <w:p w14:paraId="61E47ED0" w14:textId="5226F673" w:rsidR="002158E9" w:rsidRPr="004C6178" w:rsidRDefault="00F828E8" w:rsidP="002C5ADD">
      <w:pPr>
        <w:pStyle w:val="Khon"/>
        <w:widowControl w:val="0"/>
        <w:spacing w:line="271" w:lineRule="auto"/>
        <w:ind w:left="0"/>
      </w:pPr>
      <w:r w:rsidRPr="004C6178">
        <w:t>Đối tượng thực hiện luận văn, đề án tốt nghiệp thạc sĩ; việc tổ chức thực hiện, đánh giá kết quả thực hiện luận văn, đề án tốt nghiệp thạc sĩ thực hiện theo Điều 19, 20 Quy chế 407.</w:t>
      </w:r>
    </w:p>
    <w:p w14:paraId="15E1EC73" w14:textId="76008F5B" w:rsidR="002158E9" w:rsidRPr="004C6178" w:rsidRDefault="00F828E8" w:rsidP="002C5ADD">
      <w:pPr>
        <w:pStyle w:val="Khon"/>
        <w:widowControl w:val="0"/>
        <w:spacing w:line="271" w:lineRule="auto"/>
        <w:ind w:left="0"/>
      </w:pPr>
      <w:r w:rsidRPr="004C6178">
        <w:t xml:space="preserve">Kết quả thực hiện luận văn, đề án tốt nghiệp thạc sĩ được coi là đạt nếu điểm trung bình lớn hơn hoặc bằng 5,5, trong đó không có điểm thành phần nào dưới 5,0 theo thang điểm 10 (không bao gồm </w:t>
      </w:r>
      <w:r w:rsidR="00874CA2" w:rsidRPr="004C6178">
        <w:t>điểm thưởng, điểm khuyến khích</w:t>
      </w:r>
      <w:r w:rsidRPr="004C6178">
        <w:t xml:space="preserve"> nếu có)</w:t>
      </w:r>
      <w:r w:rsidR="009F3406" w:rsidRPr="004C6178">
        <w:t>.</w:t>
      </w:r>
    </w:p>
    <w:p w14:paraId="78A5D5AF" w14:textId="4DE98637" w:rsidR="00283113" w:rsidRPr="004C6178" w:rsidRDefault="00283113" w:rsidP="002C5ADD">
      <w:pPr>
        <w:pStyle w:val="iu"/>
        <w:keepNext w:val="0"/>
        <w:widowControl w:val="0"/>
        <w:spacing w:line="271" w:lineRule="auto"/>
        <w:ind w:firstLine="567"/>
        <w:rPr>
          <w:lang w:val="vi-VN"/>
        </w:rPr>
      </w:pPr>
      <w:r w:rsidRPr="004C6178">
        <w:rPr>
          <w:lang w:val="vi-VN"/>
        </w:rPr>
        <w:t xml:space="preserve">Chấm đồ án, </w:t>
      </w:r>
      <w:r w:rsidR="00630916" w:rsidRPr="004C6178">
        <w:rPr>
          <w:lang w:val="vi-VN"/>
        </w:rPr>
        <w:t>đề án</w:t>
      </w:r>
      <w:r w:rsidR="00286044" w:rsidRPr="004C6178">
        <w:rPr>
          <w:lang w:val="vi-VN"/>
        </w:rPr>
        <w:t>,</w:t>
      </w:r>
      <w:r w:rsidR="00630916" w:rsidRPr="004C6178">
        <w:rPr>
          <w:lang w:val="vi-VN"/>
        </w:rPr>
        <w:t xml:space="preserve"> </w:t>
      </w:r>
      <w:r w:rsidRPr="004C6178">
        <w:rPr>
          <w:lang w:val="vi-VN"/>
        </w:rPr>
        <w:t>luận văn</w:t>
      </w:r>
      <w:r w:rsidR="00630916" w:rsidRPr="004C6178">
        <w:rPr>
          <w:lang w:val="vi-VN"/>
        </w:rPr>
        <w:t xml:space="preserve"> tốt nghiệp</w:t>
      </w:r>
      <w:r w:rsidRPr="004C6178">
        <w:rPr>
          <w:lang w:val="vi-VN"/>
        </w:rPr>
        <w:t xml:space="preserve"> trực tuyến</w:t>
      </w:r>
    </w:p>
    <w:p w14:paraId="7FFE49D4" w14:textId="700FFFD2" w:rsidR="00630916" w:rsidRPr="004C6178" w:rsidRDefault="00630916" w:rsidP="002C5ADD">
      <w:pPr>
        <w:pStyle w:val="Khon"/>
        <w:widowControl w:val="0"/>
        <w:spacing w:line="271" w:lineRule="auto"/>
        <w:ind w:left="0"/>
      </w:pPr>
      <w:r w:rsidRPr="004C6178">
        <w:t>Trong trường hợp thiên tai, dịch bệnh hoặc các trường hợp bất khả kháng khác, Giám đốc Học viện có thể quyết định tổ chức chấm đồ án, đề án</w:t>
      </w:r>
      <w:r w:rsidR="00F454D6" w:rsidRPr="004C6178">
        <w:t>,</w:t>
      </w:r>
      <w:r w:rsidRPr="004C6178">
        <w:t xml:space="preserve"> luận văn tốt nghiệp trực tuyến.</w:t>
      </w:r>
    </w:p>
    <w:p w14:paraId="228FD677" w14:textId="30D609CF" w:rsidR="0059430D" w:rsidRPr="004C6178" w:rsidRDefault="00F454D6" w:rsidP="002C5ADD">
      <w:pPr>
        <w:pStyle w:val="Khon"/>
        <w:widowControl w:val="0"/>
        <w:spacing w:line="271" w:lineRule="auto"/>
        <w:ind w:left="0"/>
      </w:pPr>
      <w:r w:rsidRPr="004C6178">
        <w:t>Việc chấm trực tuyến phải nhận được sự đồng thuận của HVSV và các thành viên hội đồng chấm.</w:t>
      </w:r>
    </w:p>
    <w:p w14:paraId="1E43210B" w14:textId="41A0E29A" w:rsidR="00F454D6" w:rsidRPr="004C6178" w:rsidRDefault="00F454D6" w:rsidP="002C5ADD">
      <w:pPr>
        <w:pStyle w:val="Khon"/>
        <w:widowControl w:val="0"/>
        <w:spacing w:line="271" w:lineRule="auto"/>
        <w:ind w:left="0"/>
      </w:pPr>
      <w:r w:rsidRPr="004C6178">
        <w:t>Diễn biến buổi</w:t>
      </w:r>
      <w:r w:rsidR="00D34B0D" w:rsidRPr="004C6178">
        <w:t xml:space="preserve"> chấm trực tuyến phải được ghi hình, ghi âm và lưu trữ trong thời hạn lưu trữ cuốn đồ án, đề án, luận văn.</w:t>
      </w:r>
    </w:p>
    <w:p w14:paraId="1510CF77" w14:textId="5000FFD1" w:rsidR="002C5ADD" w:rsidRPr="0093712E" w:rsidRDefault="009B4117" w:rsidP="0093712E">
      <w:pPr>
        <w:pStyle w:val="Khon"/>
        <w:widowControl w:val="0"/>
        <w:spacing w:line="271" w:lineRule="auto"/>
        <w:ind w:left="0"/>
      </w:pPr>
      <w:r w:rsidRPr="004C6178">
        <w:t>Hội đồng tổ chức chấm đồ án, đề án, luận văn căn cứ tình hình cụ thể để hướng dẫn nghiệp vụ cho các bên liên quan trong quá trình chấm trực tuyến.</w:t>
      </w:r>
    </w:p>
    <w:p w14:paraId="2D015E92" w14:textId="7AE7A060" w:rsidR="00875213" w:rsidRPr="004C6178" w:rsidRDefault="00875213" w:rsidP="002C5ADD">
      <w:pPr>
        <w:pStyle w:val="Chng"/>
        <w:keepNext w:val="0"/>
        <w:widowControl w:val="0"/>
        <w:spacing w:line="240" w:lineRule="auto"/>
        <w:ind w:left="0"/>
      </w:pPr>
      <w:r w:rsidRPr="004C6178">
        <w:br/>
      </w:r>
      <w:r w:rsidR="00A97C68" w:rsidRPr="004C6178">
        <w:t>CHẾ ĐỘ KHUYẾN KHÍCH</w:t>
      </w:r>
    </w:p>
    <w:p w14:paraId="4F21CEC2" w14:textId="4C839869" w:rsidR="000B06F5" w:rsidRPr="00BE62F5" w:rsidRDefault="000B06F5" w:rsidP="002C5ADD">
      <w:pPr>
        <w:pStyle w:val="iu"/>
        <w:keepNext w:val="0"/>
        <w:widowControl w:val="0"/>
        <w:spacing w:line="240" w:lineRule="auto"/>
        <w:ind w:firstLine="567"/>
        <w:rPr>
          <w:spacing w:val="-12"/>
          <w:lang w:val="vi-VN"/>
        </w:rPr>
      </w:pPr>
      <w:bookmarkStart w:id="20" w:name="_Ref115271028"/>
      <w:r w:rsidRPr="00BE62F5">
        <w:rPr>
          <w:spacing w:val="-12"/>
          <w:lang w:val="vi-VN"/>
        </w:rPr>
        <w:t xml:space="preserve">Chế độ </w:t>
      </w:r>
      <w:r w:rsidR="00874CA2" w:rsidRPr="00BE62F5">
        <w:rPr>
          <w:spacing w:val="-12"/>
          <w:lang w:val="vi-VN"/>
        </w:rPr>
        <w:t>khuyến khích</w:t>
      </w:r>
      <w:r w:rsidRPr="00BE62F5">
        <w:rPr>
          <w:spacing w:val="-12"/>
          <w:lang w:val="vi-VN"/>
        </w:rPr>
        <w:t xml:space="preserve"> trong thi tốt nghiệp, làm đồ án tốt nghiệp đại học</w:t>
      </w:r>
      <w:bookmarkEnd w:id="20"/>
    </w:p>
    <w:p w14:paraId="256C7E37" w14:textId="7E11623D" w:rsidR="000B06F5" w:rsidRPr="004C6178" w:rsidRDefault="000B06F5" w:rsidP="002C5ADD">
      <w:pPr>
        <w:pStyle w:val="Khon"/>
        <w:widowControl w:val="0"/>
        <w:spacing w:line="240" w:lineRule="auto"/>
        <w:ind w:left="0"/>
      </w:pPr>
      <w:r w:rsidRPr="004C6178">
        <w:t xml:space="preserve">Cộng tối đa 2 điểm vào kết quả mỗi môn thi tốt nghiệp, làm đồ án tốt nghiệp đối với </w:t>
      </w:r>
      <w:r w:rsidR="000335E3" w:rsidRPr="004C6178">
        <w:t xml:space="preserve">HVSV </w:t>
      </w:r>
      <w:r w:rsidRPr="004C6178">
        <w:t xml:space="preserve">là đại diện hoặc thành viên đội tuyển của Học viện, hoặc được triệu tập tham gia huấn luyện để chọn đại diện hoặc đội tuyển của Học viện tham dự cuộc thi cấp quốc gia trở lên về lĩnh vực phù hợp với chuyên ngành đào </w:t>
      </w:r>
      <w:r w:rsidRPr="004C6178">
        <w:lastRenderedPageBreak/>
        <w:t xml:space="preserve">tạo </w:t>
      </w:r>
      <w:r w:rsidR="00BA45CE" w:rsidRPr="004C6178">
        <w:t>và đ</w:t>
      </w:r>
      <w:r w:rsidRPr="004C6178">
        <w:t xml:space="preserve">ạt từ </w:t>
      </w:r>
      <w:r w:rsidR="00BA1AF0" w:rsidRPr="004C6178">
        <w:t>g</w:t>
      </w:r>
      <w:r w:rsidRPr="004C6178">
        <w:t>iải Ba cấp quốc gia trở lên.</w:t>
      </w:r>
    </w:p>
    <w:p w14:paraId="0AD193E3" w14:textId="4133C721" w:rsidR="000B06F5" w:rsidRPr="004C6178" w:rsidRDefault="000B06F5" w:rsidP="002C5ADD">
      <w:pPr>
        <w:pStyle w:val="Khon"/>
        <w:widowControl w:val="0"/>
        <w:spacing w:line="271" w:lineRule="auto"/>
        <w:ind w:left="0"/>
      </w:pPr>
      <w:r w:rsidRPr="004C6178">
        <w:t xml:space="preserve">Cộng điểm vào kết quả thi tốt nghiệp, làm đồ án tốt nghiệp đối với </w:t>
      </w:r>
      <w:r w:rsidR="000335E3" w:rsidRPr="004C6178">
        <w:t>HVSV</w:t>
      </w:r>
      <w:r w:rsidRPr="004C6178">
        <w:t xml:space="preserve"> </w:t>
      </w:r>
      <w:r w:rsidRPr="00BE62F5">
        <w:rPr>
          <w:spacing w:val="-6"/>
        </w:rPr>
        <w:t>có các công trình nghiên cứu khoa học, công nghệ phù hợp với chuyên ngành đào tạo</w:t>
      </w:r>
    </w:p>
    <w:p w14:paraId="25231BA5" w14:textId="77777777" w:rsidR="000B06F5" w:rsidRPr="004C6178" w:rsidRDefault="000B06F5" w:rsidP="002C5ADD">
      <w:pPr>
        <w:pStyle w:val="im"/>
        <w:widowControl w:val="0"/>
        <w:spacing w:line="271" w:lineRule="auto"/>
        <w:ind w:left="0" w:firstLine="567"/>
        <w:rPr>
          <w:lang w:val="vi-VN"/>
        </w:rPr>
      </w:pPr>
      <w:r w:rsidRPr="004C6178">
        <w:rPr>
          <w:lang w:val="vi-VN"/>
        </w:rPr>
        <w:t>Cộng tối đa 2 điểm nếu công trình được công bố trên các tạp chí thuộc  các Danh mục tạp chí có uy tín do Quỹ Phát triển khoa học và công nghệ Quốc gia (NAFOSTED) ban hành; cộng tối đa 1 điểm nếu công trình được công bố trên các ấn phẩm khoa học có phản biện khác.</w:t>
      </w:r>
    </w:p>
    <w:p w14:paraId="4EE85AEA" w14:textId="77777777" w:rsidR="000B06F5" w:rsidRPr="004C6178" w:rsidRDefault="000B06F5" w:rsidP="002C5ADD">
      <w:pPr>
        <w:pStyle w:val="im"/>
        <w:widowControl w:val="0"/>
        <w:spacing w:line="271" w:lineRule="auto"/>
        <w:ind w:left="0" w:firstLine="567"/>
        <w:rPr>
          <w:lang w:val="vi-VN"/>
        </w:rPr>
      </w:pPr>
      <w:r w:rsidRPr="004C6178">
        <w:rPr>
          <w:lang w:val="vi-VN"/>
        </w:rPr>
        <w:t>Cộng tối đa 2 điểm nếu sản phẩm nghiên cứu đạt giải trong cuộc thi cấp quốc gia trở lên.</w:t>
      </w:r>
    </w:p>
    <w:p w14:paraId="42F491E8" w14:textId="77777777" w:rsidR="000B06F5" w:rsidRPr="004C6178" w:rsidRDefault="000B06F5" w:rsidP="002C5ADD">
      <w:pPr>
        <w:pStyle w:val="im"/>
        <w:widowControl w:val="0"/>
        <w:spacing w:line="271" w:lineRule="auto"/>
        <w:ind w:left="0" w:firstLine="567"/>
        <w:rPr>
          <w:lang w:val="vi-VN"/>
        </w:rPr>
      </w:pPr>
      <w:r w:rsidRPr="004C6178">
        <w:rPr>
          <w:lang w:val="vi-VN"/>
        </w:rPr>
        <w:t>Cộng tối đa 1 điểm nếu sản phẩm nghiên cứu đạt Giải Ba trở lên trong cuộc thi cấp Học viện.</w:t>
      </w:r>
    </w:p>
    <w:p w14:paraId="5E6E8437" w14:textId="439A9A24" w:rsidR="000B06F5" w:rsidRPr="004C6178" w:rsidRDefault="000B06F5" w:rsidP="002C5ADD">
      <w:pPr>
        <w:pStyle w:val="Khon"/>
        <w:widowControl w:val="0"/>
        <w:spacing w:line="271" w:lineRule="auto"/>
        <w:ind w:left="0"/>
      </w:pPr>
      <w:r w:rsidRPr="004C6178">
        <w:t>Điểm số được quy định tại các khoản 1</w:t>
      </w:r>
      <w:r w:rsidR="00F07E09" w:rsidRPr="004C6178">
        <w:t xml:space="preserve"> và 2</w:t>
      </w:r>
      <w:r w:rsidRPr="004C6178">
        <w:t xml:space="preserve"> Điều này tính theo thang điểm 10</w:t>
      </w:r>
      <w:r w:rsidR="00936179" w:rsidRPr="004C6178">
        <w:t>; mức ưu tiên cụ thể do hội đồng chấm đồ án tốt nghiệp, hội đồng chấm thi tốt nghiệp quyết định.</w:t>
      </w:r>
      <w:r w:rsidRPr="004C6178">
        <w:t xml:space="preserve"> </w:t>
      </w:r>
    </w:p>
    <w:p w14:paraId="0CFE2249" w14:textId="4CF40F8D" w:rsidR="00DE145A" w:rsidRPr="004C6178" w:rsidRDefault="00DE145A" w:rsidP="002C5ADD">
      <w:pPr>
        <w:pStyle w:val="iu"/>
        <w:keepNext w:val="0"/>
        <w:widowControl w:val="0"/>
        <w:spacing w:line="271" w:lineRule="auto"/>
        <w:ind w:firstLine="567"/>
        <w:rPr>
          <w:lang w:val="vi-VN"/>
        </w:rPr>
      </w:pPr>
      <w:bookmarkStart w:id="21" w:name="_Ref115271046"/>
      <w:r w:rsidRPr="004C6178">
        <w:rPr>
          <w:lang w:val="vi-VN"/>
        </w:rPr>
        <w:t>Miễn thi</w:t>
      </w:r>
      <w:r w:rsidR="00C54301" w:rsidRPr="004C6178">
        <w:rPr>
          <w:lang w:val="vi-VN"/>
        </w:rPr>
        <w:t>, cộng điểm</w:t>
      </w:r>
      <w:r w:rsidR="002A3B3A" w:rsidRPr="004C6178">
        <w:rPr>
          <w:lang w:val="vi-VN"/>
        </w:rPr>
        <w:t xml:space="preserve"> vào kết quả</w:t>
      </w:r>
      <w:r w:rsidR="00C54301" w:rsidRPr="004C6178">
        <w:rPr>
          <w:lang w:val="vi-VN"/>
        </w:rPr>
        <w:t xml:space="preserve"> thi</w:t>
      </w:r>
      <w:r w:rsidRPr="004C6178">
        <w:rPr>
          <w:lang w:val="vi-VN"/>
        </w:rPr>
        <w:t xml:space="preserve"> kết thúc học phần do </w:t>
      </w:r>
      <w:r w:rsidR="005166FB" w:rsidRPr="004C6178">
        <w:rPr>
          <w:lang w:val="vi-VN"/>
        </w:rPr>
        <w:t>có</w:t>
      </w:r>
      <w:r w:rsidRPr="004C6178">
        <w:rPr>
          <w:lang w:val="vi-VN"/>
        </w:rPr>
        <w:t xml:space="preserve"> thành tích </w:t>
      </w:r>
      <w:r w:rsidR="005166FB" w:rsidRPr="004C6178">
        <w:rPr>
          <w:lang w:val="vi-VN"/>
        </w:rPr>
        <w:t>cao</w:t>
      </w:r>
      <w:r w:rsidRPr="004C6178">
        <w:rPr>
          <w:lang w:val="vi-VN"/>
        </w:rPr>
        <w:t xml:space="preserve"> trong các </w:t>
      </w:r>
      <w:r w:rsidR="005166FB" w:rsidRPr="004C6178">
        <w:rPr>
          <w:lang w:val="vi-VN"/>
        </w:rPr>
        <w:t>cuộc</w:t>
      </w:r>
      <w:r w:rsidRPr="004C6178">
        <w:rPr>
          <w:lang w:val="vi-VN"/>
        </w:rPr>
        <w:t xml:space="preserve"> thi</w:t>
      </w:r>
      <w:bookmarkEnd w:id="21"/>
    </w:p>
    <w:p w14:paraId="6C3255D0" w14:textId="662B76F7" w:rsidR="00DE145A" w:rsidRPr="004C6178" w:rsidRDefault="00DE145A" w:rsidP="002C5ADD">
      <w:pPr>
        <w:pStyle w:val="Khon"/>
        <w:widowControl w:val="0"/>
        <w:spacing w:line="271" w:lineRule="auto"/>
        <w:ind w:left="0"/>
      </w:pPr>
      <w:r w:rsidRPr="004C6178">
        <w:t>HVSV đạt thành tích</w:t>
      </w:r>
      <w:r w:rsidR="005166FB" w:rsidRPr="004C6178">
        <w:t xml:space="preserve"> cao trong các cuộc thi do Học viện tổ chức</w:t>
      </w:r>
      <w:r w:rsidR="00EB61DD" w:rsidRPr="004C6178">
        <w:t xml:space="preserve">, các cuộc thi khác mà Học viện khuyến khích tham gia thì được xem xét </w:t>
      </w:r>
      <w:r w:rsidR="00506D8A" w:rsidRPr="004C6178">
        <w:t>miễn thi</w:t>
      </w:r>
      <w:r w:rsidR="002A3B3A" w:rsidRPr="004C6178">
        <w:t xml:space="preserve"> hoặc cộng điểm vào kết quả thi kết thúc học phần</w:t>
      </w:r>
      <w:r w:rsidR="00506D8A" w:rsidRPr="004C6178">
        <w:t xml:space="preserve"> một số học phần có nội dung </w:t>
      </w:r>
      <w:r w:rsidR="00336538" w:rsidRPr="004C6178">
        <w:t>phù hợp với cuộc thi.</w:t>
      </w:r>
    </w:p>
    <w:p w14:paraId="6776060C" w14:textId="75212911" w:rsidR="00EC3199" w:rsidRPr="004C6178" w:rsidRDefault="001A5D7F" w:rsidP="002C5ADD">
      <w:pPr>
        <w:pStyle w:val="Khon"/>
        <w:widowControl w:val="0"/>
        <w:spacing w:line="271" w:lineRule="auto"/>
        <w:ind w:left="0"/>
      </w:pPr>
      <w:r w:rsidRPr="004C6178">
        <w:t>Chế độ khuyến khích cụ thể tại Phụ lục kèm theo Quy định này</w:t>
      </w:r>
      <w:r w:rsidR="007B2ED7" w:rsidRPr="004C6178">
        <w:t>.</w:t>
      </w:r>
    </w:p>
    <w:p w14:paraId="14316099" w14:textId="20E89C51" w:rsidR="002A4672" w:rsidRPr="004C6178" w:rsidRDefault="002A4672" w:rsidP="002C5ADD">
      <w:pPr>
        <w:pStyle w:val="Khon"/>
        <w:widowControl w:val="0"/>
        <w:spacing w:line="271" w:lineRule="auto"/>
        <w:ind w:left="0"/>
      </w:pPr>
      <w:r w:rsidRPr="004C6178">
        <w:t>Việc khuyến khích theo quy định tại khoản 1, khoản 2 Điều này không thay thế điều kiện dự thi kết thúc học phần quy định tại khoản 1 Điều 7 và ngưỡng đảm bảo chất lượng quy định tại Điều 32.</w:t>
      </w:r>
    </w:p>
    <w:p w14:paraId="7FDBDB5D" w14:textId="74CCFE40" w:rsidR="00932846" w:rsidRPr="004C6178" w:rsidRDefault="002D0CBE" w:rsidP="002C5ADD">
      <w:pPr>
        <w:pStyle w:val="iu"/>
        <w:keepNext w:val="0"/>
        <w:widowControl w:val="0"/>
        <w:spacing w:line="271" w:lineRule="auto"/>
        <w:ind w:firstLine="567"/>
        <w:rPr>
          <w:lang w:val="vi-VN"/>
        </w:rPr>
      </w:pPr>
      <w:r w:rsidRPr="004C6178">
        <w:rPr>
          <w:lang w:val="vi-VN"/>
        </w:rPr>
        <w:t>Nguyên tắc áp dụng chế độ khuyến khích</w:t>
      </w:r>
    </w:p>
    <w:p w14:paraId="6BD9E8CA" w14:textId="641C553E" w:rsidR="005243E1" w:rsidRPr="00BE62F5" w:rsidRDefault="005243E1" w:rsidP="002C5ADD">
      <w:pPr>
        <w:pStyle w:val="Khon"/>
        <w:widowControl w:val="0"/>
        <w:spacing w:line="271" w:lineRule="auto"/>
        <w:ind w:left="0"/>
        <w:rPr>
          <w:spacing w:val="-12"/>
        </w:rPr>
      </w:pPr>
      <w:r w:rsidRPr="00BE62F5">
        <w:rPr>
          <w:spacing w:val="-12"/>
        </w:rPr>
        <w:t>Học phần được miễn thi, cộng điểm phải trực tiếp liên quan đến nội dung cuộc thi.</w:t>
      </w:r>
    </w:p>
    <w:p w14:paraId="7742C553" w14:textId="50847C79" w:rsidR="007C0E8D" w:rsidRPr="004C6178" w:rsidRDefault="005243E1" w:rsidP="002C5ADD">
      <w:pPr>
        <w:pStyle w:val="Khon"/>
        <w:widowControl w:val="0"/>
        <w:spacing w:line="271" w:lineRule="auto"/>
        <w:ind w:left="0"/>
      </w:pPr>
      <w:r w:rsidRPr="004C6178">
        <w:t>Nếu</w:t>
      </w:r>
      <w:r w:rsidR="007C0E8D" w:rsidRPr="004C6178">
        <w:t xml:space="preserve"> cuộc thi gồm nhiều cấp (vòng) thì chế độ khuyến khích được áp dụng theo thành tích cao nhất mà HVSV đạt được qua tất cả các cấp (vòng) thi.</w:t>
      </w:r>
    </w:p>
    <w:p w14:paraId="20F386F3" w14:textId="05A80062" w:rsidR="007C0E8D" w:rsidRPr="004C6178" w:rsidRDefault="007C0E8D" w:rsidP="002C5ADD">
      <w:pPr>
        <w:pStyle w:val="Khon"/>
        <w:widowControl w:val="0"/>
        <w:spacing w:line="271" w:lineRule="auto"/>
        <w:ind w:left="0"/>
      </w:pPr>
      <w:r w:rsidRPr="004C6178">
        <w:t>HVSV tham dự một cuộc thi nhiều lần thì được</w:t>
      </w:r>
      <w:r w:rsidR="005243E1" w:rsidRPr="004C6178">
        <w:t xml:space="preserve"> áp dụng chế độ khuyến khích nhiều lần.</w:t>
      </w:r>
    </w:p>
    <w:p w14:paraId="787C3B58" w14:textId="377658B0" w:rsidR="002C5ADD" w:rsidRPr="0093712E" w:rsidRDefault="005243E1" w:rsidP="0093712E">
      <w:pPr>
        <w:pStyle w:val="Khon"/>
        <w:widowControl w:val="0"/>
        <w:spacing w:line="271" w:lineRule="auto"/>
        <w:ind w:left="0"/>
      </w:pPr>
      <w:r w:rsidRPr="004C6178">
        <w:t xml:space="preserve">Với mỗi cuộc thi, nếu HVSV đã được khuyến khích theo </w:t>
      </w:r>
      <w:r w:rsidRPr="004C6178">
        <w:fldChar w:fldCharType="begin"/>
      </w:r>
      <w:r w:rsidRPr="004C6178">
        <w:instrText xml:space="preserve"> REF _Ref115271028 \r \h </w:instrText>
      </w:r>
      <w:r w:rsidR="008014EE" w:rsidRPr="004C6178">
        <w:instrText xml:space="preserve"> \* MERGEFORMAT </w:instrText>
      </w:r>
      <w:r w:rsidRPr="004C6178">
        <w:fldChar w:fldCharType="separate"/>
      </w:r>
      <w:r w:rsidR="001C63F0">
        <w:t>Điều 41</w:t>
      </w:r>
      <w:r w:rsidRPr="004C6178">
        <w:fldChar w:fldCharType="end"/>
      </w:r>
      <w:r w:rsidRPr="004C6178">
        <w:t xml:space="preserve"> thì không được khuyến khích theo </w:t>
      </w:r>
      <w:r w:rsidRPr="004C6178">
        <w:fldChar w:fldCharType="begin"/>
      </w:r>
      <w:r w:rsidRPr="004C6178">
        <w:instrText xml:space="preserve"> REF _Ref115271046 \r \h </w:instrText>
      </w:r>
      <w:r w:rsidR="008014EE" w:rsidRPr="004C6178">
        <w:instrText xml:space="preserve"> \* MERGEFORMAT </w:instrText>
      </w:r>
      <w:r w:rsidRPr="004C6178">
        <w:fldChar w:fldCharType="separate"/>
      </w:r>
      <w:r w:rsidR="001C63F0">
        <w:t>Điều 42</w:t>
      </w:r>
      <w:r w:rsidRPr="004C6178">
        <w:fldChar w:fldCharType="end"/>
      </w:r>
      <w:r w:rsidR="00F65CAD" w:rsidRPr="004C6178">
        <w:t>, và ngược lại.</w:t>
      </w:r>
    </w:p>
    <w:p w14:paraId="6B857C25" w14:textId="015A581D" w:rsidR="0002247C" w:rsidRPr="004C6178" w:rsidRDefault="0048307C" w:rsidP="002C5ADD">
      <w:pPr>
        <w:pStyle w:val="iu"/>
        <w:keepNext w:val="0"/>
        <w:widowControl w:val="0"/>
        <w:spacing w:line="271" w:lineRule="auto"/>
        <w:ind w:firstLine="567"/>
        <w:rPr>
          <w:lang w:val="vi-VN"/>
        </w:rPr>
      </w:pPr>
      <w:r w:rsidRPr="004C6178">
        <w:rPr>
          <w:lang w:val="vi-VN"/>
        </w:rPr>
        <w:t>Thủ tục</w:t>
      </w:r>
      <w:r w:rsidR="0002247C" w:rsidRPr="004C6178">
        <w:rPr>
          <w:lang w:val="vi-VN"/>
        </w:rPr>
        <w:t xml:space="preserve"> áp dụng chế độ khuyến khích</w:t>
      </w:r>
    </w:p>
    <w:p w14:paraId="7776233B" w14:textId="77777777" w:rsidR="0002247C" w:rsidRPr="004C6178" w:rsidRDefault="0002247C" w:rsidP="002C5ADD">
      <w:pPr>
        <w:pStyle w:val="Khon"/>
        <w:widowControl w:val="0"/>
        <w:spacing w:line="271" w:lineRule="auto"/>
        <w:ind w:left="0"/>
      </w:pPr>
      <w:r w:rsidRPr="004C6178">
        <w:t>Quyết định khuyến khích</w:t>
      </w:r>
    </w:p>
    <w:p w14:paraId="2BCD3276" w14:textId="77975100" w:rsidR="0098486B" w:rsidRPr="004C6178" w:rsidRDefault="0002247C" w:rsidP="002C5ADD">
      <w:pPr>
        <w:pStyle w:val="im"/>
        <w:widowControl w:val="0"/>
        <w:spacing w:line="271" w:lineRule="auto"/>
        <w:ind w:left="0" w:firstLine="567"/>
        <w:rPr>
          <w:spacing w:val="-4"/>
          <w:lang w:val="vi-VN"/>
        </w:rPr>
      </w:pPr>
      <w:r w:rsidRPr="004C6178">
        <w:rPr>
          <w:spacing w:val="-4"/>
          <w:lang w:val="vi-VN"/>
        </w:rPr>
        <w:t xml:space="preserve">Sau mỗi cuộc thi, </w:t>
      </w:r>
      <w:r w:rsidR="00D700FD" w:rsidRPr="004C6178">
        <w:rPr>
          <w:spacing w:val="-4"/>
          <w:lang w:val="vi-VN"/>
        </w:rPr>
        <w:t xml:space="preserve">Đơn vị chuyên môn </w:t>
      </w:r>
      <w:r w:rsidR="0098486B" w:rsidRPr="004C6178">
        <w:rPr>
          <w:spacing w:val="-4"/>
          <w:lang w:val="vi-VN"/>
        </w:rPr>
        <w:t>làm đề xuất</w:t>
      </w:r>
      <w:r w:rsidR="00D700FD" w:rsidRPr="004C6178">
        <w:rPr>
          <w:spacing w:val="-4"/>
          <w:lang w:val="vi-VN"/>
        </w:rPr>
        <w:t xml:space="preserve"> </w:t>
      </w:r>
      <w:r w:rsidR="00793CCA" w:rsidRPr="004C6178">
        <w:rPr>
          <w:spacing w:val="-4"/>
          <w:lang w:val="vi-VN"/>
        </w:rPr>
        <w:t xml:space="preserve">áp dụng chế độ khuyến khích cho HSSV </w:t>
      </w:r>
      <w:r w:rsidR="00D700FD" w:rsidRPr="004C6178">
        <w:rPr>
          <w:spacing w:val="-4"/>
          <w:lang w:val="vi-VN"/>
        </w:rPr>
        <w:t>gửi về Đơn vị khảo thí</w:t>
      </w:r>
      <w:r w:rsidR="0098486B" w:rsidRPr="004C6178">
        <w:rPr>
          <w:spacing w:val="-4"/>
          <w:lang w:val="vi-VN"/>
        </w:rPr>
        <w:t>. Đơn vị khảo thí trình Giám đốc Học viện quyết định.</w:t>
      </w:r>
    </w:p>
    <w:p w14:paraId="4B9FCBB8" w14:textId="473BC9B2" w:rsidR="0050612A" w:rsidRPr="004C6178" w:rsidRDefault="0050612A" w:rsidP="002C5ADD">
      <w:pPr>
        <w:pStyle w:val="im"/>
        <w:widowControl w:val="0"/>
        <w:spacing w:line="271" w:lineRule="auto"/>
        <w:ind w:left="0" w:firstLine="567"/>
        <w:rPr>
          <w:lang w:val="vi-VN"/>
        </w:rPr>
      </w:pPr>
      <w:bookmarkStart w:id="22" w:name="_Hlk150953652"/>
      <w:r w:rsidRPr="004C6178">
        <w:rPr>
          <w:lang w:val="vi-VN"/>
        </w:rPr>
        <w:t xml:space="preserve">Đối với </w:t>
      </w:r>
      <w:r w:rsidR="007A6E5A" w:rsidRPr="004C6178">
        <w:rPr>
          <w:lang w:val="vi-VN"/>
        </w:rPr>
        <w:t xml:space="preserve">phong trào </w:t>
      </w:r>
      <w:r w:rsidRPr="004C6178">
        <w:rPr>
          <w:lang w:val="vi-VN"/>
        </w:rPr>
        <w:t>HVSV nghiên cứu khoa học</w:t>
      </w:r>
      <w:r w:rsidR="00F42506" w:rsidRPr="004C6178">
        <w:rPr>
          <w:lang w:val="vi-VN"/>
        </w:rPr>
        <w:t xml:space="preserve">, </w:t>
      </w:r>
      <w:r w:rsidRPr="004C6178">
        <w:rPr>
          <w:lang w:val="vi-VN"/>
        </w:rPr>
        <w:t>HVSV làm đơn đề nghị áp dụng chế độ khuyến khích, kèm theo minh chứng, gửi các Đơn vị chuyên môn</w:t>
      </w:r>
      <w:bookmarkEnd w:id="22"/>
      <w:r w:rsidR="00F42506" w:rsidRPr="004C6178">
        <w:rPr>
          <w:lang w:val="vi-VN"/>
        </w:rPr>
        <w:t xml:space="preserve"> </w:t>
      </w:r>
      <w:r w:rsidR="00F42506" w:rsidRPr="004C6178">
        <w:rPr>
          <w:lang w:val="vi-VN"/>
        </w:rPr>
        <w:lastRenderedPageBreak/>
        <w:t xml:space="preserve">để làm cơ sở đề xuất theo </w:t>
      </w:r>
      <w:r w:rsidR="000C7F93" w:rsidRPr="004C6178">
        <w:rPr>
          <w:lang w:val="vi-VN"/>
        </w:rPr>
        <w:t xml:space="preserve">điểm a </w:t>
      </w:r>
      <w:r w:rsidR="00F42506" w:rsidRPr="004C6178">
        <w:rPr>
          <w:lang w:val="vi-VN"/>
        </w:rPr>
        <w:t xml:space="preserve">khoản </w:t>
      </w:r>
      <w:r w:rsidR="000C7F93" w:rsidRPr="004C6178">
        <w:rPr>
          <w:lang w:val="vi-VN"/>
        </w:rPr>
        <w:t>1</w:t>
      </w:r>
      <w:r w:rsidR="00F42506" w:rsidRPr="004C6178">
        <w:rPr>
          <w:lang w:val="vi-VN"/>
        </w:rPr>
        <w:t xml:space="preserve"> Điều này</w:t>
      </w:r>
      <w:r w:rsidR="00E1531D" w:rsidRPr="004C6178">
        <w:rPr>
          <w:lang w:val="vi-VN"/>
        </w:rPr>
        <w:t>.</w:t>
      </w:r>
    </w:p>
    <w:p w14:paraId="5CF3E7F3" w14:textId="435FBA51" w:rsidR="007221A8" w:rsidRPr="004C6178" w:rsidRDefault="00386957" w:rsidP="002C5ADD">
      <w:pPr>
        <w:pStyle w:val="Khon"/>
        <w:widowControl w:val="0"/>
        <w:spacing w:line="271" w:lineRule="auto"/>
        <w:ind w:left="0"/>
      </w:pPr>
      <w:r w:rsidRPr="004C6178">
        <w:t xml:space="preserve">Áp dụng </w:t>
      </w:r>
      <w:r w:rsidR="002925EF" w:rsidRPr="004C6178">
        <w:t>chế độ khuyến khích</w:t>
      </w:r>
    </w:p>
    <w:p w14:paraId="63174D12" w14:textId="2BFEB615" w:rsidR="007221A8" w:rsidRPr="004C6178" w:rsidRDefault="002F5C0F" w:rsidP="002C5ADD">
      <w:pPr>
        <w:pStyle w:val="im"/>
        <w:widowControl w:val="0"/>
        <w:spacing w:line="271" w:lineRule="auto"/>
        <w:ind w:left="0" w:firstLine="567"/>
        <w:rPr>
          <w:lang w:val="vi-VN"/>
        </w:rPr>
      </w:pPr>
      <w:r w:rsidRPr="004C6178">
        <w:rPr>
          <w:lang w:val="vi-VN"/>
        </w:rPr>
        <w:t xml:space="preserve">Đối với những học phần đã thi trước thời điểm có quyết định của Giám đốc Học viện, </w:t>
      </w:r>
      <w:r w:rsidR="007221A8" w:rsidRPr="004C6178">
        <w:rPr>
          <w:lang w:val="vi-VN"/>
        </w:rPr>
        <w:t xml:space="preserve">HVSV làm đơn đề nghị áp dụng chế độ khuyến khích, kèm theo bản sao quyết định của Giám đốc Học viện về việc áp dụng chế độ khuyến khích, gửi về </w:t>
      </w:r>
      <w:r w:rsidR="00CA739C" w:rsidRPr="004C6178">
        <w:rPr>
          <w:lang w:val="vi-VN"/>
        </w:rPr>
        <w:t xml:space="preserve">Đơn vị khảo thí </w:t>
      </w:r>
      <w:r w:rsidRPr="004C6178">
        <w:rPr>
          <w:lang w:val="vi-VN"/>
        </w:rPr>
        <w:t xml:space="preserve"> ngay sau khi nhận được quyết định.</w:t>
      </w:r>
    </w:p>
    <w:p w14:paraId="5FC8F069" w14:textId="253281FB" w:rsidR="002F5C0F" w:rsidRPr="004C6178" w:rsidRDefault="002F5C0F" w:rsidP="002C5ADD">
      <w:pPr>
        <w:pStyle w:val="im"/>
        <w:widowControl w:val="0"/>
        <w:spacing w:line="271" w:lineRule="auto"/>
        <w:ind w:left="0" w:firstLine="567"/>
        <w:rPr>
          <w:lang w:val="vi-VN"/>
        </w:rPr>
      </w:pPr>
      <w:r w:rsidRPr="004C6178">
        <w:rPr>
          <w:lang w:val="vi-VN"/>
        </w:rPr>
        <w:t xml:space="preserve">Đối với những học phần thi sau </w:t>
      </w:r>
      <w:r w:rsidR="00834758" w:rsidRPr="004C6178">
        <w:rPr>
          <w:lang w:val="vi-VN"/>
        </w:rPr>
        <w:t xml:space="preserve">thời điểm có quyết định của Giám đốc Học viện, HVSV làm đơn đề nghị áp dụng chế độ khuyến khích, kèm theo bản sao quyết định của Giám đốc Học viện về việc áp dụng chế độ khuyến khích, gửi về Đơn vị quản lý đào tạo (nếu áp dụng khuyến khích đối với đồ án tốt nghiệp) hoặc </w:t>
      </w:r>
      <w:r w:rsidR="00CA739C" w:rsidRPr="004C6178">
        <w:rPr>
          <w:lang w:val="vi-VN"/>
        </w:rPr>
        <w:t>Đơn vị khảo thí</w:t>
      </w:r>
      <w:r w:rsidR="00EA1711">
        <w:t xml:space="preserve"> </w:t>
      </w:r>
      <w:r w:rsidR="00834758" w:rsidRPr="004C6178">
        <w:rPr>
          <w:lang w:val="vi-VN"/>
        </w:rPr>
        <w:t>(nếu áp dụng khuyến khích đối với các học phần khác) chậm nhất 3 ngày làm việc trước ngày thi (hoặc bảo vệ đồ án tốt nghiệp).</w:t>
      </w:r>
    </w:p>
    <w:p w14:paraId="375A6B40" w14:textId="5F74DC01" w:rsidR="007221A8" w:rsidRPr="004C6178" w:rsidRDefault="00586430" w:rsidP="002C5ADD">
      <w:pPr>
        <w:pStyle w:val="im"/>
        <w:widowControl w:val="0"/>
        <w:spacing w:line="271" w:lineRule="auto"/>
        <w:ind w:left="0" w:firstLine="567"/>
        <w:rPr>
          <w:lang w:val="vi-VN"/>
        </w:rPr>
      </w:pPr>
      <w:r w:rsidRPr="004C6178">
        <w:rPr>
          <w:lang w:val="vi-VN"/>
        </w:rPr>
        <w:t xml:space="preserve">Đơn vị quản lý đào tạo, </w:t>
      </w:r>
      <w:r w:rsidR="00CA739C" w:rsidRPr="004C6178">
        <w:rPr>
          <w:lang w:val="vi-VN"/>
        </w:rPr>
        <w:t>Đơn vị khảo thí</w:t>
      </w:r>
      <w:r w:rsidRPr="004C6178">
        <w:rPr>
          <w:lang w:val="vi-VN"/>
        </w:rPr>
        <w:t xml:space="preserve"> nhận được đơn của HVSV có trách nhiệm thực hiện quyết định (ghi nhận điểm, cộng điểm, điều chỉnh điểm).</w:t>
      </w:r>
    </w:p>
    <w:p w14:paraId="64A4A880" w14:textId="7A5F45BB" w:rsidR="00145AF5" w:rsidRPr="004C6178" w:rsidRDefault="00145AF5" w:rsidP="002C5ADD">
      <w:pPr>
        <w:pStyle w:val="Khon"/>
        <w:widowControl w:val="0"/>
        <w:spacing w:line="271" w:lineRule="auto"/>
        <w:ind w:left="0"/>
      </w:pPr>
      <w:r w:rsidRPr="004C6178">
        <w:t xml:space="preserve">Trường hợp cần đề xuất mức khuyến khích cao </w:t>
      </w:r>
      <w:r w:rsidR="00E1531D" w:rsidRPr="004C6178">
        <w:t xml:space="preserve">hơn </w:t>
      </w:r>
      <w:r w:rsidR="0050612A" w:rsidRPr="004C6178">
        <w:t xml:space="preserve">mức được qui định tại Điều 41 và Điều 42, </w:t>
      </w:r>
      <w:r w:rsidRPr="004C6178">
        <w:t>Đơn vị chuyên môn trình Giám đốc Học viện quyết định.</w:t>
      </w:r>
    </w:p>
    <w:p w14:paraId="10D6B912" w14:textId="63A78760" w:rsidR="00CA7A34" w:rsidRPr="004C6178" w:rsidRDefault="00461A10" w:rsidP="002C5ADD">
      <w:pPr>
        <w:pStyle w:val="Chng"/>
        <w:keepNext w:val="0"/>
        <w:widowControl w:val="0"/>
        <w:spacing w:line="271" w:lineRule="auto"/>
        <w:ind w:left="0"/>
      </w:pPr>
      <w:r w:rsidRPr="004C6178">
        <w:br/>
        <w:t>KHEN THƯỞNG VÀ KỶ LUẬT</w:t>
      </w:r>
    </w:p>
    <w:p w14:paraId="4E7AB6B4" w14:textId="1E097391" w:rsidR="00B96FCB" w:rsidRPr="004C6178" w:rsidRDefault="00B96FCB" w:rsidP="002C5ADD">
      <w:pPr>
        <w:pStyle w:val="iu"/>
        <w:keepNext w:val="0"/>
        <w:widowControl w:val="0"/>
        <w:spacing w:line="271" w:lineRule="auto"/>
        <w:ind w:firstLine="567"/>
        <w:rPr>
          <w:lang w:val="vi-VN"/>
        </w:rPr>
      </w:pPr>
      <w:r w:rsidRPr="004C6178">
        <w:rPr>
          <w:lang w:val="vi-VN"/>
        </w:rPr>
        <w:t>Giải quyết tố cáo, khiếu nại</w:t>
      </w:r>
    </w:p>
    <w:p w14:paraId="4B92A949" w14:textId="6FEB722C" w:rsidR="00FD3D81" w:rsidRPr="004C6178" w:rsidRDefault="008B630E" w:rsidP="002C5ADD">
      <w:pPr>
        <w:pStyle w:val="Khon"/>
        <w:widowControl w:val="0"/>
        <w:spacing w:line="271" w:lineRule="auto"/>
        <w:ind w:left="0"/>
      </w:pPr>
      <w:r w:rsidRPr="004C6178">
        <w:t>Công dân có quyền khiếu nại kết quả thi và các nội dung khác liên quan đến kỳ thi, tố cáo các sai phạm trong kỳ thi.</w:t>
      </w:r>
      <w:r w:rsidR="009E54D4" w:rsidRPr="004C6178">
        <w:t xml:space="preserve"> </w:t>
      </w:r>
    </w:p>
    <w:p w14:paraId="77427C36" w14:textId="63B2941D" w:rsidR="00FD3D81" w:rsidRPr="004C6178" w:rsidRDefault="00872175" w:rsidP="002C5ADD">
      <w:pPr>
        <w:pStyle w:val="Khon"/>
        <w:widowControl w:val="0"/>
        <w:spacing w:line="271" w:lineRule="auto"/>
        <w:ind w:left="0"/>
      </w:pPr>
      <w:r w:rsidRPr="004C6178">
        <w:t>Trình tự, thẩm quyền</w:t>
      </w:r>
      <w:r w:rsidR="008B630E" w:rsidRPr="004C6178">
        <w:t xml:space="preserve"> giải quyết </w:t>
      </w:r>
      <w:r w:rsidRPr="004C6178">
        <w:t>tố cáo, khiếu nại thực hiện theo quy định pháp luật hiện hành.</w:t>
      </w:r>
    </w:p>
    <w:p w14:paraId="117E1AAE" w14:textId="6CC615A2" w:rsidR="00151584" w:rsidRPr="004C6178" w:rsidRDefault="00151584" w:rsidP="002C5ADD">
      <w:pPr>
        <w:pStyle w:val="iu"/>
        <w:keepNext w:val="0"/>
        <w:widowControl w:val="0"/>
        <w:spacing w:line="271" w:lineRule="auto"/>
        <w:ind w:firstLine="567"/>
        <w:rPr>
          <w:lang w:val="vi-VN"/>
        </w:rPr>
      </w:pPr>
      <w:r w:rsidRPr="004C6178">
        <w:rPr>
          <w:lang w:val="vi-VN"/>
        </w:rPr>
        <w:t>Khen thưởng</w:t>
      </w:r>
    </w:p>
    <w:p w14:paraId="0638E67C" w14:textId="15BA949E" w:rsidR="00151584" w:rsidRPr="004C6178" w:rsidRDefault="00151584" w:rsidP="002C5ADD">
      <w:pPr>
        <w:widowControl w:val="0"/>
        <w:spacing w:line="271" w:lineRule="auto"/>
        <w:ind w:firstLine="567"/>
        <w:rPr>
          <w:lang w:val="vi-VN"/>
        </w:rPr>
      </w:pPr>
      <w:r w:rsidRPr="004C6178">
        <w:rPr>
          <w:lang w:val="vi-VN"/>
        </w:rPr>
        <w:t>Những người có nhiều đóng góp tích cực, hoàn thành tốt nhiệm vụ trong các kỳ thi được Học viện xét khen thưởng.</w:t>
      </w:r>
    </w:p>
    <w:p w14:paraId="0180C6DB" w14:textId="4036D493" w:rsidR="00151584" w:rsidRPr="004C6178" w:rsidRDefault="00151584" w:rsidP="002C5ADD">
      <w:pPr>
        <w:pStyle w:val="iu"/>
        <w:keepNext w:val="0"/>
        <w:widowControl w:val="0"/>
        <w:spacing w:line="271" w:lineRule="auto"/>
        <w:ind w:firstLine="567"/>
        <w:rPr>
          <w:lang w:val="vi-VN"/>
        </w:rPr>
      </w:pPr>
      <w:r w:rsidRPr="004C6178">
        <w:rPr>
          <w:lang w:val="vi-VN"/>
        </w:rPr>
        <w:t>Xử lý đối</w:t>
      </w:r>
      <w:r w:rsidR="00B77891" w:rsidRPr="004C6178">
        <w:rPr>
          <w:lang w:val="vi-VN"/>
        </w:rPr>
        <w:t xml:space="preserve"> với cán bộ, giảng viên vi phạm</w:t>
      </w:r>
    </w:p>
    <w:p w14:paraId="50C0B69D" w14:textId="7B33385D" w:rsidR="00151584" w:rsidRPr="004C6178" w:rsidRDefault="00151584" w:rsidP="002C5ADD">
      <w:pPr>
        <w:widowControl w:val="0"/>
        <w:spacing w:line="271" w:lineRule="auto"/>
        <w:ind w:firstLine="567"/>
        <w:rPr>
          <w:lang w:val="vi-VN"/>
        </w:rPr>
      </w:pPr>
      <w:r w:rsidRPr="004C6178">
        <w:rPr>
          <w:lang w:val="vi-VN"/>
        </w:rPr>
        <w:t xml:space="preserve">Cán bộ, giảng viên tham gia công tác thi </w:t>
      </w:r>
      <w:r w:rsidR="00F57EFB" w:rsidRPr="004C6178">
        <w:rPr>
          <w:lang w:val="vi-VN"/>
        </w:rPr>
        <w:t>mà có sai phạm thì bị xử lý theo quy định hiện hành.</w:t>
      </w:r>
    </w:p>
    <w:p w14:paraId="234641EC" w14:textId="09F4D098" w:rsidR="004E664D" w:rsidRPr="004C6178" w:rsidRDefault="004E664D" w:rsidP="002C5ADD">
      <w:pPr>
        <w:pStyle w:val="iu"/>
        <w:keepNext w:val="0"/>
        <w:widowControl w:val="0"/>
        <w:spacing w:line="271" w:lineRule="auto"/>
        <w:ind w:firstLine="567"/>
        <w:rPr>
          <w:lang w:val="vi-VN"/>
        </w:rPr>
      </w:pPr>
      <w:bookmarkStart w:id="23" w:name="_Ref59447393"/>
      <w:r w:rsidRPr="004C6178">
        <w:rPr>
          <w:lang w:val="vi-VN"/>
        </w:rPr>
        <w:t>Xử lý thí sinh vi phạm</w:t>
      </w:r>
      <w:bookmarkEnd w:id="23"/>
    </w:p>
    <w:p w14:paraId="3D84DC68" w14:textId="49913750" w:rsidR="00F60B6A" w:rsidRPr="004C6178" w:rsidRDefault="000A5E34" w:rsidP="002C5ADD">
      <w:pPr>
        <w:pStyle w:val="Khon"/>
        <w:widowControl w:val="0"/>
        <w:spacing w:line="271" w:lineRule="auto"/>
        <w:ind w:left="0"/>
      </w:pPr>
      <w:r w:rsidRPr="004C6178">
        <w:t>Khiển trách: trừ 25% số điểm bài thi. Áp dụng đối với những thí sinh phạm lỗi một lần</w:t>
      </w:r>
    </w:p>
    <w:p w14:paraId="045BE9F3" w14:textId="32AFCCDE" w:rsidR="000A5E34" w:rsidRPr="004C6178" w:rsidRDefault="00FA72F8" w:rsidP="002C5ADD">
      <w:pPr>
        <w:pStyle w:val="im"/>
        <w:widowControl w:val="0"/>
        <w:spacing w:line="271" w:lineRule="auto"/>
        <w:ind w:left="0" w:firstLine="567"/>
        <w:rPr>
          <w:lang w:val="vi-VN"/>
        </w:rPr>
      </w:pPr>
      <w:r>
        <w:t>N</w:t>
      </w:r>
      <w:r w:rsidR="000A5E34" w:rsidRPr="004C6178">
        <w:rPr>
          <w:lang w:val="vi-VN"/>
        </w:rPr>
        <w:t>hìn bài, trao đổi, thảo luận với người khác</w:t>
      </w:r>
      <w:r w:rsidR="00EA1711">
        <w:t>.</w:t>
      </w:r>
    </w:p>
    <w:p w14:paraId="4CF7285A" w14:textId="2BD680F6" w:rsidR="00F60B6A" w:rsidRPr="004C6178" w:rsidRDefault="00FA72F8" w:rsidP="002C5ADD">
      <w:pPr>
        <w:pStyle w:val="im"/>
        <w:widowControl w:val="0"/>
        <w:spacing w:line="271" w:lineRule="auto"/>
        <w:ind w:left="0" w:firstLine="567"/>
        <w:rPr>
          <w:lang w:val="vi-VN"/>
        </w:rPr>
      </w:pPr>
      <w:r>
        <w:t>Đ</w:t>
      </w:r>
      <w:r w:rsidR="00F60B6A" w:rsidRPr="004C6178">
        <w:rPr>
          <w:lang w:val="vi-VN"/>
        </w:rPr>
        <w:t>ể người khác xuất hiện xung quan vị trí làm bài thi, để gián đoạn âm thanh hoặc hình ảnh tới phòng thi trực tuyến, ảnh hưởng tới khả năng giám sát của CBCT, CBCT-ChT trong ca thi trực tuyến.</w:t>
      </w:r>
    </w:p>
    <w:p w14:paraId="7F580858" w14:textId="238748E1" w:rsidR="000A5E34" w:rsidRPr="004C6178" w:rsidRDefault="000A5E34" w:rsidP="002C5ADD">
      <w:pPr>
        <w:pStyle w:val="Khon"/>
        <w:widowControl w:val="0"/>
        <w:spacing w:line="271" w:lineRule="auto"/>
        <w:ind w:left="0"/>
      </w:pPr>
      <w:r w:rsidRPr="004C6178">
        <w:t>Cảnh cáo: trừ 50% số điểm bài thi. Áp dụng đối với những thí sinh phạm một trong các lỗi sau</w:t>
      </w:r>
    </w:p>
    <w:p w14:paraId="00FB325B" w14:textId="04A894B5" w:rsidR="000A5E34" w:rsidRPr="004C6178" w:rsidRDefault="00FA72F8" w:rsidP="002C5ADD">
      <w:pPr>
        <w:pStyle w:val="im"/>
        <w:widowControl w:val="0"/>
        <w:spacing w:line="271" w:lineRule="auto"/>
        <w:ind w:left="0" w:firstLine="567"/>
        <w:rPr>
          <w:lang w:val="vi-VN"/>
        </w:rPr>
      </w:pPr>
      <w:r>
        <w:lastRenderedPageBreak/>
        <w:t>Đ</w:t>
      </w:r>
      <w:r w:rsidR="000A5E34" w:rsidRPr="004C6178">
        <w:rPr>
          <w:lang w:val="vi-VN"/>
        </w:rPr>
        <w:t>ã bị khiển trách một lần nhưng tiếp tục phạm lỗi thuộc mức khiển trách;</w:t>
      </w:r>
    </w:p>
    <w:p w14:paraId="39652DE0" w14:textId="6C851856" w:rsidR="000A5E34" w:rsidRPr="004C6178" w:rsidRDefault="00FA72F8" w:rsidP="002C5ADD">
      <w:pPr>
        <w:pStyle w:val="im"/>
        <w:widowControl w:val="0"/>
        <w:spacing w:line="271" w:lineRule="auto"/>
        <w:ind w:left="0" w:firstLine="567"/>
        <w:rPr>
          <w:lang w:val="vi-VN"/>
        </w:rPr>
      </w:pPr>
      <w:r>
        <w:t>T</w:t>
      </w:r>
      <w:r w:rsidR="000A5E34" w:rsidRPr="004C6178">
        <w:rPr>
          <w:lang w:val="vi-VN"/>
        </w:rPr>
        <w:t>rao đổi bài làm, giấy nháp với thí sinh k</w:t>
      </w:r>
      <w:r w:rsidR="008441EE" w:rsidRPr="004C6178">
        <w:rPr>
          <w:lang w:val="vi-VN"/>
        </w:rPr>
        <w:t>hác, cho thí sinh khác chép bài (Những bài thi đã có kết luận là giống nhau thì xử lý như nhau).</w:t>
      </w:r>
    </w:p>
    <w:p w14:paraId="640D3C53" w14:textId="197814E4" w:rsidR="008441EE" w:rsidRPr="004C6178" w:rsidRDefault="008441EE" w:rsidP="002C5ADD">
      <w:pPr>
        <w:pStyle w:val="Khon"/>
        <w:widowControl w:val="0"/>
        <w:spacing w:line="271" w:lineRule="auto"/>
        <w:ind w:left="0"/>
      </w:pPr>
      <w:r w:rsidRPr="004C6178">
        <w:t xml:space="preserve">Đình chỉ thi: thí sinh bị đình chỉ thi đối với </w:t>
      </w:r>
      <w:r w:rsidR="00C602A4" w:rsidRPr="004C6178">
        <w:t>bài thi</w:t>
      </w:r>
      <w:r w:rsidRPr="004C6178">
        <w:t xml:space="preserve"> nào thì bài thi đó bị cho điểm 0. Áp dụng đối với thí sinh phạm một trong các lỗi sau đây:</w:t>
      </w:r>
    </w:p>
    <w:p w14:paraId="51DBF933" w14:textId="32A5F1B6" w:rsidR="008441EE" w:rsidRPr="006B19B1" w:rsidRDefault="00CE0C56" w:rsidP="002C5ADD">
      <w:pPr>
        <w:widowControl w:val="0"/>
        <w:spacing w:line="271" w:lineRule="auto"/>
        <w:ind w:firstLine="567"/>
      </w:pPr>
      <w:r>
        <w:rPr>
          <w:lang w:val="vi-VN"/>
        </w:rPr>
        <w:t xml:space="preserve">a) </w:t>
      </w:r>
      <w:r w:rsidR="00FA72F8">
        <w:rPr>
          <w:spacing w:val="-6"/>
        </w:rPr>
        <w:t>Đ</w:t>
      </w:r>
      <w:r w:rsidR="008441EE" w:rsidRPr="00BE62F5">
        <w:rPr>
          <w:spacing w:val="-6"/>
          <w:lang w:val="vi-VN"/>
        </w:rPr>
        <w:t>ã bị cảnh cáo nhưng vẫn tiếp tục phạm lỗi ở mức khiển trách hoặc cảnh cáo</w:t>
      </w:r>
      <w:r w:rsidR="006B19B1">
        <w:rPr>
          <w:spacing w:val="-6"/>
        </w:rPr>
        <w:t>.</w:t>
      </w:r>
    </w:p>
    <w:p w14:paraId="595BAA2A" w14:textId="60E2F198" w:rsidR="008441EE" w:rsidRPr="006B19B1" w:rsidRDefault="00CE0C56" w:rsidP="002C5ADD">
      <w:pPr>
        <w:widowControl w:val="0"/>
        <w:spacing w:line="271" w:lineRule="auto"/>
        <w:ind w:firstLine="567"/>
      </w:pPr>
      <w:r>
        <w:rPr>
          <w:lang w:val="vi-VN"/>
        </w:rPr>
        <w:t xml:space="preserve">b) </w:t>
      </w:r>
      <w:r w:rsidR="00FA72F8">
        <w:t>M</w:t>
      </w:r>
      <w:r w:rsidR="008441EE" w:rsidRPr="004C6178">
        <w:rPr>
          <w:lang w:val="vi-VN"/>
        </w:rPr>
        <w:t>ang vào phòng thi các tài liệu, phương tiện kỹ thuật thu, phát, truyền tải, ghi âm, ghi hình, thiết bị chứa thông tin có thể lợi dụng để làm bài thi; vũ khí, chất gây nổ, gây cháy, các vật dụng nguy hại khác</w:t>
      </w:r>
      <w:r w:rsidR="006B19B1">
        <w:t>.</w:t>
      </w:r>
    </w:p>
    <w:p w14:paraId="1455A148" w14:textId="5E39194E" w:rsidR="008441EE" w:rsidRPr="006B19B1" w:rsidRDefault="00CE0C56" w:rsidP="002C5ADD">
      <w:pPr>
        <w:widowControl w:val="0"/>
        <w:spacing w:line="271" w:lineRule="auto"/>
        <w:ind w:firstLine="567"/>
      </w:pPr>
      <w:r>
        <w:rPr>
          <w:lang w:val="vi-VN"/>
        </w:rPr>
        <w:t xml:space="preserve">c) </w:t>
      </w:r>
      <w:r w:rsidR="00FA72F8">
        <w:t>Đ</w:t>
      </w:r>
      <w:r w:rsidR="008441EE" w:rsidRPr="004C6178">
        <w:rPr>
          <w:lang w:val="vi-VN"/>
        </w:rPr>
        <w:t>ưa đề thi ra ngoài hoặc nhận bài giải từ ngoài vào phòng thi</w:t>
      </w:r>
      <w:r w:rsidR="006B19B1">
        <w:t>.</w:t>
      </w:r>
    </w:p>
    <w:p w14:paraId="62880B9E" w14:textId="3EB582A9" w:rsidR="008441EE" w:rsidRPr="006B19B1" w:rsidRDefault="00CE0C56" w:rsidP="002C5ADD">
      <w:pPr>
        <w:widowControl w:val="0"/>
        <w:spacing w:line="271" w:lineRule="auto"/>
        <w:ind w:firstLine="567"/>
      </w:pPr>
      <w:r>
        <w:rPr>
          <w:lang w:val="vi-VN"/>
        </w:rPr>
        <w:t xml:space="preserve">d) </w:t>
      </w:r>
      <w:r w:rsidR="00FA72F8">
        <w:t>S</w:t>
      </w:r>
      <w:r w:rsidR="008441EE" w:rsidRPr="004C6178">
        <w:rPr>
          <w:lang w:val="vi-VN"/>
        </w:rPr>
        <w:t>ử dụng đồ uống có cồn, có hành động gây gỗ, đe dọa các cán bộ có trách nhiệm trong phòng thi hoặc thí sinh khác</w:t>
      </w:r>
      <w:r w:rsidR="006B19B1">
        <w:t>.</w:t>
      </w:r>
    </w:p>
    <w:p w14:paraId="0F3D048C" w14:textId="4A1A17BF" w:rsidR="008441EE" w:rsidRPr="006B19B1" w:rsidRDefault="00CE0C56" w:rsidP="002C5ADD">
      <w:pPr>
        <w:widowControl w:val="0"/>
        <w:spacing w:line="271" w:lineRule="auto"/>
        <w:ind w:firstLine="567"/>
      </w:pPr>
      <w:r>
        <w:rPr>
          <w:lang w:val="vi-VN"/>
        </w:rPr>
        <w:t xml:space="preserve">đ) </w:t>
      </w:r>
      <w:r w:rsidR="00FA72F8">
        <w:t>V</w:t>
      </w:r>
      <w:r w:rsidR="008441EE" w:rsidRPr="004C6178">
        <w:rPr>
          <w:lang w:val="vi-VN"/>
        </w:rPr>
        <w:t xml:space="preserve">iết, vẽ những nội dung không liên quan đên </w:t>
      </w:r>
      <w:r w:rsidR="00495B45" w:rsidRPr="004C6178">
        <w:rPr>
          <w:lang w:val="vi-VN"/>
        </w:rPr>
        <w:t>bài</w:t>
      </w:r>
      <w:r w:rsidR="000871B1" w:rsidRPr="004C6178">
        <w:rPr>
          <w:lang w:val="vi-VN"/>
        </w:rPr>
        <w:t xml:space="preserve"> thi trên giấy thi</w:t>
      </w:r>
      <w:r w:rsidR="006B19B1">
        <w:t>.</w:t>
      </w:r>
    </w:p>
    <w:p w14:paraId="4F041A96" w14:textId="5D5009D9" w:rsidR="000871B1" w:rsidRPr="006B19B1" w:rsidRDefault="00CE0C56" w:rsidP="002C5ADD">
      <w:pPr>
        <w:widowControl w:val="0"/>
        <w:spacing w:line="271" w:lineRule="auto"/>
        <w:ind w:firstLine="567"/>
      </w:pPr>
      <w:r>
        <w:rPr>
          <w:lang w:val="vi-VN"/>
        </w:rPr>
        <w:t xml:space="preserve">e) </w:t>
      </w:r>
      <w:r w:rsidR="00FA72F8">
        <w:t>S</w:t>
      </w:r>
      <w:r w:rsidR="000871B1" w:rsidRPr="004C6178">
        <w:rPr>
          <w:lang w:val="vi-VN"/>
        </w:rPr>
        <w:t xml:space="preserve">ử dụng những phần mềm, trang thiết bị không được phép hoặc </w:t>
      </w:r>
      <w:r w:rsidR="00915E74" w:rsidRPr="004C6178">
        <w:rPr>
          <w:lang w:val="vi-VN"/>
        </w:rPr>
        <w:t>thực hiện các hành vi tấn công, hành vi khác gây cản trở hoạt động của hệ thống thi khi làm bài thi trên máy</w:t>
      </w:r>
      <w:r w:rsidR="006B19B1">
        <w:t>.</w:t>
      </w:r>
    </w:p>
    <w:p w14:paraId="582D9538" w14:textId="14E74F3E" w:rsidR="00F60B6A" w:rsidRPr="004C6178" w:rsidRDefault="00CE0C56" w:rsidP="002C5ADD">
      <w:pPr>
        <w:widowControl w:val="0"/>
        <w:spacing w:line="271" w:lineRule="auto"/>
        <w:ind w:firstLine="567"/>
        <w:rPr>
          <w:lang w:val="vi-VN"/>
        </w:rPr>
      </w:pPr>
      <w:r>
        <w:rPr>
          <w:lang w:val="vi-VN"/>
        </w:rPr>
        <w:t xml:space="preserve">g) </w:t>
      </w:r>
      <w:r w:rsidR="00FA72F8">
        <w:t>R</w:t>
      </w:r>
      <w:r w:rsidR="00F60B6A" w:rsidRPr="004C6178">
        <w:rPr>
          <w:lang w:val="vi-VN"/>
        </w:rPr>
        <w:t>ời khỏi vị trí làm bài ra ngoài tầm quan sát của CBCT, CBCT-ChT trong ca thi trực tuyến.</w:t>
      </w:r>
    </w:p>
    <w:p w14:paraId="2E342517" w14:textId="14999856" w:rsidR="00C73A7B" w:rsidRPr="004C6178" w:rsidRDefault="00C73A7B" w:rsidP="002C5ADD">
      <w:pPr>
        <w:pStyle w:val="Khon"/>
        <w:widowControl w:val="0"/>
        <w:spacing w:line="271" w:lineRule="auto"/>
        <w:ind w:left="0"/>
      </w:pPr>
      <w:r w:rsidRPr="004C6178">
        <w:t xml:space="preserve">Đình chỉ học tập hoặc buộc thôi học đối với những thí sinh có vi phạm sau: thi hộ và nhờ thi hộ dưới mọi hình thức; tổ chức lấy đề thi và đưa bài giải vào cho thí sinh trong phòng thi; gây rối </w:t>
      </w:r>
      <w:r w:rsidR="00AF7FF1" w:rsidRPr="004C6178">
        <w:t>l</w:t>
      </w:r>
      <w:r w:rsidRPr="004C6178">
        <w:t>àm mất trật tự trong phòng thi.</w:t>
      </w:r>
    </w:p>
    <w:p w14:paraId="596DA307" w14:textId="4C65549E" w:rsidR="00C73A7B" w:rsidRPr="004C6178" w:rsidRDefault="00C73A7B" w:rsidP="002C5ADD">
      <w:pPr>
        <w:pStyle w:val="Khon"/>
        <w:widowControl w:val="0"/>
        <w:spacing w:line="271" w:lineRule="auto"/>
        <w:ind w:left="0"/>
      </w:pPr>
      <w:r w:rsidRPr="004C6178">
        <w:t xml:space="preserve">Đề nghị các cơ quan có thẩm quyền xử lý đối với thí sinh: có hành động phá hoại kỳ thi; hành hung cán bộ có trách nhiệm trong phòng thi hoặc thí sinh khác; </w:t>
      </w:r>
      <w:r w:rsidR="008237B0" w:rsidRPr="004C6178">
        <w:t xml:space="preserve">có </w:t>
      </w:r>
      <w:r w:rsidRPr="004C6178">
        <w:t>các vi phạm nghiêm trọng khác trong kỳ thi.</w:t>
      </w:r>
    </w:p>
    <w:p w14:paraId="6F4FECE7" w14:textId="13993665" w:rsidR="001040B3" w:rsidRPr="004C6178" w:rsidRDefault="00682C8B" w:rsidP="002C5ADD">
      <w:pPr>
        <w:pStyle w:val="Khon"/>
        <w:widowControl w:val="0"/>
        <w:spacing w:line="271" w:lineRule="auto"/>
        <w:ind w:left="0"/>
      </w:pPr>
      <w:r w:rsidRPr="004C6178">
        <w:t>Việc xử lý kỷ thuật thí sinh vi phạm theo quy định tại các khoản 1, 2 và 3 do các CBCT, CBCT-ChT thống nhất thực hiện, lập thành biên bản kèm theo tang vật (nếu có).</w:t>
      </w:r>
    </w:p>
    <w:p w14:paraId="09461A2D" w14:textId="77777777" w:rsidR="00323001" w:rsidRPr="004C6178" w:rsidRDefault="00323001" w:rsidP="002C5ADD">
      <w:pPr>
        <w:pStyle w:val="iu"/>
        <w:keepNext w:val="0"/>
        <w:widowControl w:val="0"/>
        <w:spacing w:line="271" w:lineRule="auto"/>
        <w:ind w:firstLine="567"/>
        <w:rPr>
          <w:lang w:val="vi-VN"/>
        </w:rPr>
      </w:pPr>
      <w:r w:rsidRPr="004C6178">
        <w:rPr>
          <w:lang w:val="vi-VN"/>
        </w:rPr>
        <w:t>Lưu trữ tài liệu</w:t>
      </w:r>
    </w:p>
    <w:p w14:paraId="6166DDE7" w14:textId="77777777" w:rsidR="00323001" w:rsidRPr="004C6178" w:rsidRDefault="00323001" w:rsidP="002C5ADD">
      <w:pPr>
        <w:pStyle w:val="Khon"/>
        <w:widowControl w:val="0"/>
        <w:spacing w:line="271" w:lineRule="auto"/>
        <w:ind w:left="0"/>
      </w:pPr>
      <w:r w:rsidRPr="004C6178">
        <w:t>Thời hạn lưu trữ các loại tài liệu liên quan đến công tác khảo thí được thực hiện theo Thông tư số 27/2016/TT-BGDĐT ngày 30/12/2016 của Bộ trưởng Bộ Giáo dục và Đào tạo về Quy định thời hạn bảo quản tài liệu chuyên môn nghiệp vụ của ngành Giáo dục.</w:t>
      </w:r>
    </w:p>
    <w:p w14:paraId="425BD18B" w14:textId="77777777" w:rsidR="00323001" w:rsidRPr="00443A0F" w:rsidRDefault="00323001" w:rsidP="002C5ADD">
      <w:pPr>
        <w:pStyle w:val="Khon"/>
        <w:widowControl w:val="0"/>
        <w:spacing w:line="271" w:lineRule="auto"/>
        <w:ind w:left="0"/>
        <w:rPr>
          <w:spacing w:val="-6"/>
        </w:rPr>
      </w:pPr>
      <w:r w:rsidRPr="00443A0F">
        <w:rPr>
          <w:spacing w:val="-6"/>
        </w:rPr>
        <w:t>Trách nhiệm lưu trữ các loại tài liệu liên quan đến công tác khảo thí như sau:</w:t>
      </w:r>
    </w:p>
    <w:p w14:paraId="5782872E" w14:textId="23369E92" w:rsidR="00323001" w:rsidRPr="004C6178" w:rsidRDefault="00CA739C" w:rsidP="002C5ADD">
      <w:pPr>
        <w:pStyle w:val="im"/>
        <w:widowControl w:val="0"/>
        <w:spacing w:line="271" w:lineRule="auto"/>
        <w:ind w:left="0" w:firstLine="567"/>
        <w:rPr>
          <w:lang w:val="vi-VN"/>
        </w:rPr>
      </w:pPr>
      <w:r w:rsidRPr="004C6178">
        <w:rPr>
          <w:lang w:val="vi-VN"/>
        </w:rPr>
        <w:t xml:space="preserve">Đơn vị khảo thí </w:t>
      </w:r>
      <w:r w:rsidR="00323001" w:rsidRPr="004C6178">
        <w:rPr>
          <w:lang w:val="vi-VN"/>
        </w:rPr>
        <w:t xml:space="preserve"> có trách nhiệm lưu trữ</w:t>
      </w:r>
    </w:p>
    <w:p w14:paraId="4588C6B4" w14:textId="786ECF3A" w:rsidR="00323001" w:rsidRPr="006B19B1" w:rsidRDefault="008B73E8" w:rsidP="002C5ADD">
      <w:pPr>
        <w:widowControl w:val="0"/>
        <w:spacing w:line="271" w:lineRule="auto"/>
        <w:ind w:firstLine="567"/>
        <w:rPr>
          <w:spacing w:val="-6"/>
        </w:rPr>
      </w:pPr>
      <w:r w:rsidRPr="00443A0F">
        <w:rPr>
          <w:spacing w:val="-6"/>
          <w:lang w:val="vi-VN"/>
        </w:rPr>
        <w:t xml:space="preserve">- </w:t>
      </w:r>
      <w:r w:rsidR="00323001" w:rsidRPr="00443A0F">
        <w:rPr>
          <w:spacing w:val="-6"/>
          <w:lang w:val="vi-VN"/>
        </w:rPr>
        <w:t>Các văn bản quy phạm do Giám đốc Học viện ban hành về công tác khảo thí</w:t>
      </w:r>
      <w:r w:rsidR="006B19B1">
        <w:rPr>
          <w:spacing w:val="-6"/>
        </w:rPr>
        <w:t>.</w:t>
      </w:r>
    </w:p>
    <w:p w14:paraId="2B3BBCCF" w14:textId="780C9A68" w:rsidR="00323001" w:rsidRPr="006B19B1" w:rsidRDefault="008B73E8" w:rsidP="002C5ADD">
      <w:pPr>
        <w:widowControl w:val="0"/>
        <w:spacing w:line="271" w:lineRule="auto"/>
        <w:ind w:firstLine="567"/>
      </w:pPr>
      <w:r w:rsidRPr="004C6178">
        <w:rPr>
          <w:lang w:val="vi-VN"/>
        </w:rPr>
        <w:t xml:space="preserve">- </w:t>
      </w:r>
      <w:r w:rsidR="00323001" w:rsidRPr="004C6178">
        <w:rPr>
          <w:lang w:val="vi-VN"/>
        </w:rPr>
        <w:t xml:space="preserve">Các tài liệu kỳ thi kết thúc học phần, bao gồm: kế hoạch thi, các quyết định thành lập và biên bản làm việc của các ban của kỳ thi, đề thi, danh sách HVSV dự thi, bài thi, bảng điểm thi, bảng tổng hợp đơn vắng thi, bảng tổng hợp đơn dự thi, bảng tổng hợp đơn phúc khảo bài thi, bảng kết quả chấm phúc khảo, biên bản xử </w:t>
      </w:r>
      <w:r w:rsidR="00323001" w:rsidRPr="004C6178">
        <w:rPr>
          <w:lang w:val="vi-VN"/>
        </w:rPr>
        <w:lastRenderedPageBreak/>
        <w:t>lý vi phạm, biên bản ghi nhận sự cố</w:t>
      </w:r>
      <w:r w:rsidR="006B19B1">
        <w:t>.</w:t>
      </w:r>
    </w:p>
    <w:p w14:paraId="2DC72DBD" w14:textId="014FF0DE" w:rsidR="00323001" w:rsidRPr="004C6178" w:rsidRDefault="008B73E8" w:rsidP="002C5ADD">
      <w:pPr>
        <w:widowControl w:val="0"/>
        <w:spacing w:line="271" w:lineRule="auto"/>
        <w:ind w:firstLine="567"/>
        <w:rPr>
          <w:lang w:val="vi-VN"/>
        </w:rPr>
      </w:pPr>
      <w:r w:rsidRPr="004C6178">
        <w:rPr>
          <w:lang w:val="vi-VN"/>
        </w:rPr>
        <w:t xml:space="preserve">- </w:t>
      </w:r>
      <w:r w:rsidR="00323001" w:rsidRPr="004C6178">
        <w:rPr>
          <w:lang w:val="vi-VN"/>
        </w:rPr>
        <w:t>Các tài liệu kỳ thi tốt nghiệp, bao gồm: kế hoạch thi, các quyết định thành lập và biên bản làm việc của các ban của kỳ thi, đề thi, danh sách HVSV bài thi, bảng điểm thi, đơn phúc khảo, bảng kết quả chấm phúc khảo.</w:t>
      </w:r>
    </w:p>
    <w:p w14:paraId="4D326BA6" w14:textId="77777777" w:rsidR="00323001" w:rsidRPr="004C6178" w:rsidRDefault="00323001" w:rsidP="002C5ADD">
      <w:pPr>
        <w:pStyle w:val="im"/>
        <w:widowControl w:val="0"/>
        <w:spacing w:line="271" w:lineRule="auto"/>
        <w:ind w:left="0" w:firstLine="567"/>
        <w:rPr>
          <w:lang w:val="vi-VN"/>
        </w:rPr>
      </w:pPr>
      <w:r w:rsidRPr="004C6178">
        <w:rPr>
          <w:lang w:val="vi-VN"/>
        </w:rPr>
        <w:t>Đơn vị quản lý HVSV có trách nhiệm lưu trữ các tài liệu kỳ thi kết thúc học phần, bao gồm: đơn vắng thi, đơn phúc khảo, đơn dự thi, bảng điểm thi, bảng kết quả chấm phúc khảo.</w:t>
      </w:r>
    </w:p>
    <w:p w14:paraId="22589DCB" w14:textId="77777777" w:rsidR="00323001" w:rsidRPr="004C6178" w:rsidRDefault="00323001" w:rsidP="002C5ADD">
      <w:pPr>
        <w:pStyle w:val="im"/>
        <w:widowControl w:val="0"/>
        <w:spacing w:line="271" w:lineRule="auto"/>
        <w:ind w:left="0" w:firstLine="567"/>
        <w:rPr>
          <w:lang w:val="vi-VN"/>
        </w:rPr>
      </w:pPr>
      <w:r w:rsidRPr="004C6178">
        <w:rPr>
          <w:lang w:val="vi-VN"/>
        </w:rPr>
        <w:t>Đơn vị quản lý đào tạo có trách nhiệm lưu trữ:</w:t>
      </w:r>
    </w:p>
    <w:p w14:paraId="3CAA2A18" w14:textId="26C591AE" w:rsidR="00323001" w:rsidRPr="006B19B1" w:rsidRDefault="008B73E8" w:rsidP="002C5ADD">
      <w:pPr>
        <w:widowControl w:val="0"/>
        <w:spacing w:line="271" w:lineRule="auto"/>
        <w:ind w:firstLine="567"/>
      </w:pPr>
      <w:r w:rsidRPr="004C6178">
        <w:rPr>
          <w:lang w:val="vi-VN"/>
        </w:rPr>
        <w:t xml:space="preserve">- </w:t>
      </w:r>
      <w:r w:rsidR="00323001" w:rsidRPr="004C6178">
        <w:rPr>
          <w:lang w:val="vi-VN"/>
        </w:rPr>
        <w:t>Các tài liệu liên quan đến đồ án tốt nghiệp đại học, bao gồm: quyết định giao đồ án, quyết định thành lập hội đồng chấm đồ án, biên bản làm việc của hội đồng chấm đồ án, bảng kết quả chấm đồ án</w:t>
      </w:r>
      <w:r w:rsidR="006B19B1">
        <w:t>.</w:t>
      </w:r>
    </w:p>
    <w:p w14:paraId="671DC125" w14:textId="1D021ECC" w:rsidR="00323001" w:rsidRPr="004C6178" w:rsidRDefault="008B73E8" w:rsidP="002C5ADD">
      <w:pPr>
        <w:widowControl w:val="0"/>
        <w:spacing w:line="271" w:lineRule="auto"/>
        <w:ind w:firstLine="567"/>
        <w:rPr>
          <w:lang w:val="vi-VN"/>
        </w:rPr>
      </w:pPr>
      <w:r w:rsidRPr="004C6178">
        <w:rPr>
          <w:lang w:val="vi-VN"/>
        </w:rPr>
        <w:t xml:space="preserve">- </w:t>
      </w:r>
      <w:r w:rsidR="00323001" w:rsidRPr="004C6178">
        <w:rPr>
          <w:lang w:val="vi-VN"/>
        </w:rPr>
        <w:t>Các tài liệu tổng hợp: bảng điểm chính thức, biên bản điều chỉnh điểm.</w:t>
      </w:r>
    </w:p>
    <w:p w14:paraId="7B878DE4" w14:textId="77777777" w:rsidR="00323001" w:rsidRPr="004C6178" w:rsidRDefault="00323001" w:rsidP="002C5ADD">
      <w:pPr>
        <w:pStyle w:val="im"/>
        <w:widowControl w:val="0"/>
        <w:spacing w:line="271" w:lineRule="auto"/>
        <w:ind w:left="0" w:firstLine="567"/>
        <w:rPr>
          <w:lang w:val="vi-VN"/>
        </w:rPr>
      </w:pPr>
      <w:r w:rsidRPr="004C6178">
        <w:rPr>
          <w:lang w:val="vi-VN"/>
        </w:rPr>
        <w:t>Đơn vị quản lý đào tạo sau đại học có trách nhiệm lưu trữ:</w:t>
      </w:r>
    </w:p>
    <w:p w14:paraId="1A5B61C9" w14:textId="389E7826" w:rsidR="00323001" w:rsidRPr="006B19B1" w:rsidRDefault="008B73E8" w:rsidP="002C5ADD">
      <w:pPr>
        <w:widowControl w:val="0"/>
        <w:spacing w:line="271" w:lineRule="auto"/>
        <w:ind w:firstLine="567"/>
      </w:pPr>
      <w:r w:rsidRPr="004C6178">
        <w:rPr>
          <w:lang w:val="vi-VN"/>
        </w:rPr>
        <w:t xml:space="preserve">- </w:t>
      </w:r>
      <w:r w:rsidR="00323001" w:rsidRPr="004C6178">
        <w:rPr>
          <w:lang w:val="vi-VN"/>
        </w:rPr>
        <w:t>Các tài liệu liên quan đến luận văn thạc sĩ, bao gồm: quyết định giao luận văn, quyết định thành lập hội đồng chấm luận văn, biên bản làm việc của hội đồng chấm luận văn, bảng kết quả chấm luận văn</w:t>
      </w:r>
      <w:r w:rsidR="006B19B1">
        <w:t>.</w:t>
      </w:r>
    </w:p>
    <w:p w14:paraId="3EC31C88" w14:textId="2E05A987" w:rsidR="00323001" w:rsidRPr="004C6178" w:rsidRDefault="008B73E8" w:rsidP="002C5ADD">
      <w:pPr>
        <w:widowControl w:val="0"/>
        <w:spacing w:line="271" w:lineRule="auto"/>
        <w:ind w:firstLine="567"/>
        <w:rPr>
          <w:lang w:val="vi-VN"/>
        </w:rPr>
      </w:pPr>
      <w:r w:rsidRPr="004C6178">
        <w:rPr>
          <w:lang w:val="vi-VN"/>
        </w:rPr>
        <w:t xml:space="preserve">- </w:t>
      </w:r>
      <w:r w:rsidR="00323001" w:rsidRPr="004C6178">
        <w:rPr>
          <w:lang w:val="vi-VN"/>
        </w:rPr>
        <w:t>Các tài liệu tổng hợp: bảng điểm chính thức, biên bản điều chỉnh điểm.</w:t>
      </w:r>
    </w:p>
    <w:p w14:paraId="5E2A764E" w14:textId="130B0EC6" w:rsidR="00323001" w:rsidRPr="004C6178" w:rsidRDefault="00F450E6" w:rsidP="002C5ADD">
      <w:pPr>
        <w:widowControl w:val="0"/>
        <w:spacing w:line="271" w:lineRule="auto"/>
        <w:ind w:firstLine="567"/>
        <w:rPr>
          <w:lang w:val="vi-VN"/>
        </w:rPr>
      </w:pPr>
      <w:r>
        <w:rPr>
          <w:lang w:val="vi-VN"/>
        </w:rPr>
        <w:t xml:space="preserve">đ) </w:t>
      </w:r>
      <w:r w:rsidR="00323001" w:rsidRPr="004C6178">
        <w:rPr>
          <w:lang w:val="vi-VN"/>
        </w:rPr>
        <w:t>Thư viện có trách nhiệm lưu trữ đồ án và luận văn tốt nghiệp.</w:t>
      </w:r>
    </w:p>
    <w:p w14:paraId="03B7D779" w14:textId="06C54ADB" w:rsidR="00CA7A34" w:rsidRPr="004C6178" w:rsidRDefault="00461A10" w:rsidP="002C5ADD">
      <w:pPr>
        <w:pStyle w:val="Chng"/>
        <w:keepNext w:val="0"/>
        <w:widowControl w:val="0"/>
        <w:spacing w:line="271" w:lineRule="auto"/>
        <w:ind w:left="0"/>
      </w:pPr>
      <w:r w:rsidRPr="004C6178">
        <w:br/>
        <w:t>TỔ CHỨC THỰC HIỆN</w:t>
      </w:r>
    </w:p>
    <w:p w14:paraId="6054AF7B" w14:textId="523EA1C5" w:rsidR="00520230" w:rsidRPr="004C6178" w:rsidRDefault="00520230" w:rsidP="002C5ADD">
      <w:pPr>
        <w:pStyle w:val="iu"/>
        <w:keepNext w:val="0"/>
        <w:widowControl w:val="0"/>
        <w:spacing w:line="271" w:lineRule="auto"/>
        <w:ind w:firstLine="567"/>
        <w:rPr>
          <w:spacing w:val="-6"/>
          <w:lang w:val="vi-VN"/>
        </w:rPr>
      </w:pPr>
      <w:r w:rsidRPr="004C6178">
        <w:rPr>
          <w:spacing w:val="-6"/>
          <w:lang w:val="vi-VN"/>
        </w:rPr>
        <w:t>Trách nhiệm và cơ chế phối hợp giữa các đơn vị trong công tác khảo thí</w:t>
      </w:r>
    </w:p>
    <w:p w14:paraId="2BDCF500" w14:textId="2E8AC41B" w:rsidR="00520230" w:rsidRPr="004C6178" w:rsidRDefault="00520230" w:rsidP="002C5ADD">
      <w:pPr>
        <w:pStyle w:val="Khon"/>
        <w:widowControl w:val="0"/>
        <w:spacing w:line="271" w:lineRule="auto"/>
        <w:ind w:left="0"/>
      </w:pPr>
      <w:r w:rsidRPr="004C6178">
        <w:t>Giám đốc Học viện chịu trách nhiệm chỉ đạo thống nhất và toàn diện công tác khảo thí tất cả các bậc, hệ, chương trình đào tạo toàn Học viện</w:t>
      </w:r>
      <w:r w:rsidR="00D72397" w:rsidRPr="004C6178">
        <w:t>; thành lập các ban, hội đồng để tổ chức các kỳ thi, đồ án, luận văn</w:t>
      </w:r>
      <w:r w:rsidR="00882316" w:rsidRPr="004C6178">
        <w:t>, đề án</w:t>
      </w:r>
      <w:r w:rsidR="00D72397" w:rsidRPr="004C6178">
        <w:t>.</w:t>
      </w:r>
    </w:p>
    <w:p w14:paraId="4B1CD198" w14:textId="17ED6F96" w:rsidR="009445BD" w:rsidRPr="004C6178" w:rsidRDefault="00CA739C" w:rsidP="002C5ADD">
      <w:pPr>
        <w:pStyle w:val="Khon"/>
        <w:widowControl w:val="0"/>
        <w:spacing w:line="271" w:lineRule="auto"/>
        <w:ind w:left="0"/>
      </w:pPr>
      <w:r w:rsidRPr="004C6178">
        <w:t>Đơn vị khảo thí</w:t>
      </w:r>
      <w:r w:rsidR="009445BD" w:rsidRPr="004C6178">
        <w:t xml:space="preserve"> chịu trách nhiệm</w:t>
      </w:r>
    </w:p>
    <w:p w14:paraId="6DF0F489" w14:textId="15067BC5" w:rsidR="00AA70AA" w:rsidRPr="004C6178" w:rsidRDefault="00FA72F8" w:rsidP="002C5ADD">
      <w:pPr>
        <w:pStyle w:val="im"/>
        <w:widowControl w:val="0"/>
        <w:spacing w:line="271" w:lineRule="auto"/>
        <w:ind w:left="0" w:firstLine="567"/>
        <w:rPr>
          <w:lang w:val="vi-VN"/>
        </w:rPr>
      </w:pPr>
      <w:r>
        <w:t>C</w:t>
      </w:r>
      <w:r w:rsidR="0050065D" w:rsidRPr="004C6178">
        <w:rPr>
          <w:lang w:val="vi-VN"/>
        </w:rPr>
        <w:t>hủ trì</w:t>
      </w:r>
      <w:r w:rsidR="00520230" w:rsidRPr="004C6178">
        <w:rPr>
          <w:lang w:val="vi-VN"/>
        </w:rPr>
        <w:t xml:space="preserve"> tổ chức thi kết thúc học phần</w:t>
      </w:r>
      <w:r w:rsidR="006B19B1">
        <w:t>.</w:t>
      </w:r>
    </w:p>
    <w:p w14:paraId="7B10A6FE" w14:textId="06603920" w:rsidR="009445BD" w:rsidRPr="004C6178" w:rsidRDefault="00FA72F8" w:rsidP="002C5ADD">
      <w:pPr>
        <w:pStyle w:val="im"/>
        <w:widowControl w:val="0"/>
        <w:spacing w:line="271" w:lineRule="auto"/>
        <w:ind w:left="0" w:firstLine="567"/>
        <w:rPr>
          <w:lang w:val="vi-VN"/>
        </w:rPr>
      </w:pPr>
      <w:r>
        <w:t>C</w:t>
      </w:r>
      <w:r w:rsidR="009445BD" w:rsidRPr="004C6178">
        <w:rPr>
          <w:lang w:val="vi-VN"/>
        </w:rPr>
        <w:t>hủ trì tổ chức xây dựng, trình Giám đốc Học viện ban hành các</w:t>
      </w:r>
      <w:r w:rsidR="007347C3" w:rsidRPr="004C6178">
        <w:rPr>
          <w:lang w:val="vi-VN"/>
        </w:rPr>
        <w:t xml:space="preserve"> biểu mẫu,</w:t>
      </w:r>
      <w:r w:rsidR="009445BD" w:rsidRPr="004C6178">
        <w:rPr>
          <w:lang w:val="vi-VN"/>
        </w:rPr>
        <w:t xml:space="preserve"> quy trình nghiệp vụ khảo thí.</w:t>
      </w:r>
    </w:p>
    <w:p w14:paraId="15173C52" w14:textId="34C6E798" w:rsidR="001E12CF" w:rsidRPr="004C6178" w:rsidRDefault="00520230" w:rsidP="002C5ADD">
      <w:pPr>
        <w:pStyle w:val="Khon"/>
        <w:widowControl w:val="0"/>
        <w:spacing w:line="271" w:lineRule="auto"/>
        <w:ind w:left="0"/>
      </w:pPr>
      <w:r w:rsidRPr="004C6178">
        <w:t>Đơn vị quản lý đào tạo chịu trách nhiệm</w:t>
      </w:r>
    </w:p>
    <w:p w14:paraId="7639DE6E" w14:textId="60DF612A" w:rsidR="001E12CF" w:rsidRPr="004C6178" w:rsidRDefault="00FA72F8" w:rsidP="002C5ADD">
      <w:pPr>
        <w:pStyle w:val="im"/>
        <w:widowControl w:val="0"/>
        <w:spacing w:line="271" w:lineRule="auto"/>
        <w:ind w:left="0" w:firstLine="567"/>
        <w:rPr>
          <w:lang w:val="vi-VN"/>
        </w:rPr>
      </w:pPr>
      <w:r>
        <w:t>C</w:t>
      </w:r>
      <w:r w:rsidR="0050065D" w:rsidRPr="004C6178">
        <w:rPr>
          <w:lang w:val="vi-VN"/>
        </w:rPr>
        <w:t>hủ trì tổ chức</w:t>
      </w:r>
      <w:r w:rsidR="00520230" w:rsidRPr="004C6178">
        <w:rPr>
          <w:lang w:val="vi-VN"/>
        </w:rPr>
        <w:t xml:space="preserve"> công tác đồ án tốt nghiệp</w:t>
      </w:r>
      <w:r w:rsidR="006B19B1">
        <w:t>.</w:t>
      </w:r>
    </w:p>
    <w:p w14:paraId="30CD79E9" w14:textId="319859DC" w:rsidR="00520230" w:rsidRPr="004C6178" w:rsidRDefault="00FA72F8" w:rsidP="002C5ADD">
      <w:pPr>
        <w:pStyle w:val="im"/>
        <w:widowControl w:val="0"/>
        <w:spacing w:line="271" w:lineRule="auto"/>
        <w:ind w:left="0" w:firstLine="567"/>
        <w:rPr>
          <w:lang w:val="vi-VN"/>
        </w:rPr>
      </w:pPr>
      <w:r>
        <w:t>Q</w:t>
      </w:r>
      <w:r w:rsidR="00520230" w:rsidRPr="004C6178">
        <w:rPr>
          <w:lang w:val="vi-VN"/>
        </w:rPr>
        <w:t>uản lý điểm của HVSV bậc đào tạo đại học.</w:t>
      </w:r>
    </w:p>
    <w:p w14:paraId="050E9065" w14:textId="749F7A98" w:rsidR="001E12CF" w:rsidRPr="004C6178" w:rsidRDefault="00520230" w:rsidP="002C5ADD">
      <w:pPr>
        <w:pStyle w:val="Khon"/>
        <w:widowControl w:val="0"/>
        <w:spacing w:line="271" w:lineRule="auto"/>
        <w:ind w:left="0"/>
      </w:pPr>
      <w:r w:rsidRPr="004C6178">
        <w:t>Đơn vị quản lý đào tạo sau đại học chịu trách nhiệm</w:t>
      </w:r>
    </w:p>
    <w:p w14:paraId="60FC6EEC" w14:textId="1BFD49D4" w:rsidR="001E12CF" w:rsidRPr="004C6178" w:rsidRDefault="00FA72F8" w:rsidP="002C5ADD">
      <w:pPr>
        <w:pStyle w:val="im"/>
        <w:widowControl w:val="0"/>
        <w:spacing w:line="271" w:lineRule="auto"/>
        <w:ind w:left="0" w:firstLine="567"/>
        <w:rPr>
          <w:lang w:val="vi-VN"/>
        </w:rPr>
      </w:pPr>
      <w:r>
        <w:t>C</w:t>
      </w:r>
      <w:r w:rsidR="0050065D" w:rsidRPr="004C6178">
        <w:rPr>
          <w:lang w:val="vi-VN"/>
        </w:rPr>
        <w:t xml:space="preserve">hủ trì tổ chức </w:t>
      </w:r>
      <w:r w:rsidR="00520230" w:rsidRPr="004C6178">
        <w:rPr>
          <w:lang w:val="vi-VN"/>
        </w:rPr>
        <w:t>công t</w:t>
      </w:r>
      <w:r w:rsidR="001E12CF" w:rsidRPr="004C6178">
        <w:rPr>
          <w:lang w:val="vi-VN"/>
        </w:rPr>
        <w:t>ác luận văn</w:t>
      </w:r>
      <w:r w:rsidR="009D62C2" w:rsidRPr="004C6178">
        <w:rPr>
          <w:lang w:val="vi-VN"/>
        </w:rPr>
        <w:t>, luận án</w:t>
      </w:r>
      <w:r w:rsidR="006B19B1">
        <w:t>.</w:t>
      </w:r>
    </w:p>
    <w:p w14:paraId="55CABA28" w14:textId="6FFB42C5" w:rsidR="00520230" w:rsidRPr="004C6178" w:rsidRDefault="00FA72F8" w:rsidP="002C5ADD">
      <w:pPr>
        <w:pStyle w:val="im"/>
        <w:widowControl w:val="0"/>
        <w:spacing w:line="271" w:lineRule="auto"/>
        <w:ind w:left="0" w:firstLine="567"/>
        <w:rPr>
          <w:lang w:val="vi-VN"/>
        </w:rPr>
      </w:pPr>
      <w:r>
        <w:t>Q</w:t>
      </w:r>
      <w:r w:rsidR="00520230" w:rsidRPr="004C6178">
        <w:rPr>
          <w:lang w:val="vi-VN"/>
        </w:rPr>
        <w:t>uản lý điểm của học viên các bậc đào tạo sau đại học.</w:t>
      </w:r>
    </w:p>
    <w:p w14:paraId="390AC9AA" w14:textId="1B6DACFA" w:rsidR="00C51C44" w:rsidRPr="004C6178" w:rsidRDefault="00520230" w:rsidP="002C5ADD">
      <w:pPr>
        <w:pStyle w:val="Khon"/>
        <w:widowControl w:val="0"/>
        <w:spacing w:line="271" w:lineRule="auto"/>
        <w:ind w:left="0"/>
      </w:pPr>
      <w:r w:rsidRPr="004C6178">
        <w:t>Đơn vị tài chính chịu trách nhiệm</w:t>
      </w:r>
      <w:r w:rsidR="00C51C44" w:rsidRPr="004C6178">
        <w:t xml:space="preserve">: </w:t>
      </w:r>
      <w:r w:rsidRPr="004C6178">
        <w:t xml:space="preserve">giải quyết các vấn đề liên quan đến học phí, lệ phí để </w:t>
      </w:r>
      <w:r w:rsidR="00D72397" w:rsidRPr="004C6178">
        <w:t>kiểm tra</w:t>
      </w:r>
      <w:r w:rsidRPr="004C6178">
        <w:t xml:space="preserve"> điều kiện dự thi </w:t>
      </w:r>
      <w:r w:rsidR="00D72397" w:rsidRPr="004C6178">
        <w:t>của</w:t>
      </w:r>
      <w:r w:rsidRPr="004C6178">
        <w:t xml:space="preserve"> HVSV</w:t>
      </w:r>
      <w:r w:rsidR="00C51C44" w:rsidRPr="004C6178">
        <w:t>.</w:t>
      </w:r>
    </w:p>
    <w:p w14:paraId="67728367" w14:textId="5F060043" w:rsidR="006051D1" w:rsidRPr="004C6178" w:rsidRDefault="00520230" w:rsidP="002C5ADD">
      <w:pPr>
        <w:pStyle w:val="Khon"/>
        <w:widowControl w:val="0"/>
        <w:spacing w:line="271" w:lineRule="auto"/>
        <w:ind w:left="0"/>
      </w:pPr>
      <w:r w:rsidRPr="004C6178">
        <w:t>Đơn vị quản lý HVSV chịu trách nhiệm</w:t>
      </w:r>
    </w:p>
    <w:p w14:paraId="306D4986" w14:textId="64DDE8C2" w:rsidR="006051D1" w:rsidRPr="004C6178" w:rsidRDefault="00FA72F8" w:rsidP="002C5ADD">
      <w:pPr>
        <w:pStyle w:val="im"/>
        <w:widowControl w:val="0"/>
        <w:spacing w:line="271" w:lineRule="auto"/>
        <w:ind w:left="0" w:firstLine="567"/>
        <w:rPr>
          <w:lang w:val="vi-VN"/>
        </w:rPr>
      </w:pPr>
      <w:r>
        <w:t>P</w:t>
      </w:r>
      <w:r w:rsidR="00520230" w:rsidRPr="004C6178">
        <w:rPr>
          <w:lang w:val="vi-VN"/>
        </w:rPr>
        <w:t xml:space="preserve">hối hợp với Đơn vị tài chính trong việc thống kê, kiểm tra dữ liệu về tình </w:t>
      </w:r>
      <w:r w:rsidR="00520230" w:rsidRPr="004C6178">
        <w:rPr>
          <w:lang w:val="vi-VN"/>
        </w:rPr>
        <w:lastRenderedPageBreak/>
        <w:t>hình HVSV còn nợ học phí, lệ phí và chịu trách nhiệm về tính chính xác đối với danh sách HVSV đóng lệ phí để xét điều kiện dự thi</w:t>
      </w:r>
      <w:r w:rsidR="006B19B1">
        <w:t>.</w:t>
      </w:r>
    </w:p>
    <w:p w14:paraId="0CEE7441" w14:textId="0E969456" w:rsidR="00520230" w:rsidRPr="004C6178" w:rsidRDefault="00FA72F8" w:rsidP="002C5ADD">
      <w:pPr>
        <w:pStyle w:val="im"/>
        <w:widowControl w:val="0"/>
        <w:spacing w:line="271" w:lineRule="auto"/>
        <w:ind w:left="0" w:firstLine="567"/>
        <w:rPr>
          <w:lang w:val="vi-VN"/>
        </w:rPr>
      </w:pPr>
      <w:r>
        <w:t>T</w:t>
      </w:r>
      <w:r w:rsidR="00EF686D" w:rsidRPr="004C6178">
        <w:rPr>
          <w:lang w:val="vi-VN"/>
        </w:rPr>
        <w:t xml:space="preserve">rong các kỳ thi kết thúc học phần </w:t>
      </w:r>
      <w:r w:rsidR="00520230" w:rsidRPr="004C6178">
        <w:rPr>
          <w:lang w:val="vi-VN"/>
        </w:rPr>
        <w:t xml:space="preserve">tiếp nhận đơn vắng thi, đơn phúc khảo bài thi, đơn dự thi của HVSV, tổng hợp và chuyển số liệu cho </w:t>
      </w:r>
      <w:r w:rsidR="00CA739C" w:rsidRPr="004C6178">
        <w:rPr>
          <w:lang w:val="vi-VN"/>
        </w:rPr>
        <w:t xml:space="preserve">Đơn vị khảo thí </w:t>
      </w:r>
      <w:r w:rsidR="00520230" w:rsidRPr="004C6178">
        <w:rPr>
          <w:lang w:val="vi-VN"/>
        </w:rPr>
        <w:t>.</w:t>
      </w:r>
    </w:p>
    <w:p w14:paraId="32EE8CD9" w14:textId="009C9FD4" w:rsidR="00520230" w:rsidRPr="004C6178" w:rsidRDefault="002E7D2F" w:rsidP="002C5ADD">
      <w:pPr>
        <w:pStyle w:val="Khon"/>
        <w:widowControl w:val="0"/>
        <w:spacing w:line="271" w:lineRule="auto"/>
        <w:ind w:left="0"/>
      </w:pPr>
      <w:r w:rsidRPr="004C6178">
        <w:t>Các khoa</w:t>
      </w:r>
      <w:r w:rsidR="00520230" w:rsidRPr="004C6178">
        <w:t xml:space="preserve"> chịu trách nhiệm cử cán bộ, giảng viên tham gia ra đề thi, coi thi, chấm thi, chấm phúc khảo bài thi theo kế hoạch của Học viện.</w:t>
      </w:r>
    </w:p>
    <w:p w14:paraId="049E3342" w14:textId="2CD04101" w:rsidR="00520230" w:rsidRPr="004C6178" w:rsidRDefault="00C24613" w:rsidP="002C5ADD">
      <w:pPr>
        <w:pStyle w:val="Khon"/>
        <w:widowControl w:val="0"/>
        <w:spacing w:line="271" w:lineRule="auto"/>
        <w:ind w:left="0"/>
      </w:pPr>
      <w:r>
        <w:rPr>
          <w:lang w:val="en-US"/>
        </w:rPr>
        <w:t>Khoa</w:t>
      </w:r>
      <w:r w:rsidR="00520230" w:rsidRPr="004C6178">
        <w:t xml:space="preserve"> phụ trách học phần chịu trách nhiệm ra đề thi kết thúc học phần đối với những học phần chưa có ngân hàng câu hỏi thi.</w:t>
      </w:r>
    </w:p>
    <w:p w14:paraId="442116F6" w14:textId="77777777" w:rsidR="00520230" w:rsidRPr="004C6178" w:rsidRDefault="00520230" w:rsidP="002C5ADD">
      <w:pPr>
        <w:pStyle w:val="Khon"/>
        <w:widowControl w:val="0"/>
        <w:spacing w:line="271" w:lineRule="auto"/>
        <w:ind w:left="0"/>
      </w:pPr>
      <w:r w:rsidRPr="004C6178">
        <w:t>Giảng viên phụ trách học phần chịu trách nhiệm ra đề, tổ chức kiểm tra/thi và đánh giá các điểm quá trình, xét tư cách dự thi kết thúc học phần và gửi số liệu về Giáo vụ của đơn vị chủ quản môn học đúng thời hạn.</w:t>
      </w:r>
    </w:p>
    <w:p w14:paraId="447AA6BF" w14:textId="599EEA4A" w:rsidR="00520230" w:rsidRPr="004C6178" w:rsidRDefault="00520230" w:rsidP="002C5ADD">
      <w:pPr>
        <w:pStyle w:val="Khon"/>
        <w:widowControl w:val="0"/>
        <w:spacing w:line="271" w:lineRule="auto"/>
        <w:ind w:left="0"/>
      </w:pPr>
      <w:r w:rsidRPr="004C6178">
        <w:t xml:space="preserve">Các cơ quan, đơn vị khác tùy theo chức năng, nhiệm vụ chịu trách nhiệm phối hợp với </w:t>
      </w:r>
      <w:r w:rsidR="00CA739C" w:rsidRPr="004C6178">
        <w:t xml:space="preserve">Đơn vị khảo thí </w:t>
      </w:r>
      <w:r w:rsidRPr="004C6178">
        <w:t xml:space="preserve"> bảo đảm điều kiện về cơ sở vật chất và các hoạt động khác như: vệ sinh, điện, nước, âm thanh, ánh sáng, hệ thống mạng phục vụ tốt nhất cho việc tổ chức thi.</w:t>
      </w:r>
    </w:p>
    <w:p w14:paraId="46A3F29A" w14:textId="429044BF" w:rsidR="00F31436" w:rsidRPr="004C6178" w:rsidRDefault="00F31436" w:rsidP="002C5ADD">
      <w:pPr>
        <w:pStyle w:val="iu"/>
        <w:keepNext w:val="0"/>
        <w:widowControl w:val="0"/>
        <w:spacing w:line="271" w:lineRule="auto"/>
        <w:ind w:firstLine="567"/>
        <w:rPr>
          <w:lang w:val="vi-VN"/>
        </w:rPr>
      </w:pPr>
      <w:r w:rsidRPr="004C6178">
        <w:rPr>
          <w:lang w:val="vi-VN"/>
        </w:rPr>
        <w:t>Điều khoản thi hành</w:t>
      </w:r>
    </w:p>
    <w:p w14:paraId="33AA1D31" w14:textId="35EDCD3F" w:rsidR="006E328D" w:rsidRPr="004C6178" w:rsidRDefault="006E328D" w:rsidP="002C5ADD">
      <w:pPr>
        <w:pStyle w:val="Khon"/>
        <w:widowControl w:val="0"/>
        <w:spacing w:line="271" w:lineRule="auto"/>
        <w:ind w:left="0"/>
      </w:pPr>
      <w:r w:rsidRPr="004C6178">
        <w:t xml:space="preserve">Quy </w:t>
      </w:r>
      <w:r w:rsidR="00D234EF" w:rsidRPr="004C6178">
        <w:t>định</w:t>
      </w:r>
      <w:r w:rsidRPr="004C6178">
        <w:t xml:space="preserve"> này có hiệu lực từ</w:t>
      </w:r>
      <w:r w:rsidR="00A63428" w:rsidRPr="004C6178">
        <w:t xml:space="preserve"> thời điểm ban hành.</w:t>
      </w:r>
      <w:r w:rsidRPr="004C6178">
        <w:t xml:space="preserve"> </w:t>
      </w:r>
      <w:r w:rsidR="00627AFD" w:rsidRPr="004C6178">
        <w:t>Khoản 3 Điều 32 áp dụng</w:t>
      </w:r>
      <w:r w:rsidR="00284870" w:rsidRPr="004C6178">
        <w:t xml:space="preserve"> đối với các khóa đào tạo đại học và thạc sĩ được tuyển sinh từ năm 2021</w:t>
      </w:r>
      <w:r w:rsidR="00627AFD" w:rsidRPr="004C6178">
        <w:t>; c</w:t>
      </w:r>
      <w:r w:rsidR="00284870" w:rsidRPr="004C6178">
        <w:t>ác khóa đào tạo được tuyển sinh trước năm 2021 thực hiện theo các quy định hiện hành</w:t>
      </w:r>
      <w:r w:rsidRPr="004C6178">
        <w:t>.</w:t>
      </w:r>
    </w:p>
    <w:p w14:paraId="096F6FCE" w14:textId="133910AF" w:rsidR="00D579C7" w:rsidRPr="004C6178" w:rsidRDefault="00D579C7" w:rsidP="002C5ADD">
      <w:pPr>
        <w:pStyle w:val="Khon"/>
        <w:widowControl w:val="0"/>
        <w:spacing w:line="271" w:lineRule="auto"/>
        <w:ind w:left="0"/>
      </w:pPr>
      <w:r w:rsidRPr="004C6178">
        <w:t xml:space="preserve">Trường hợp có những tình huống thực tế phát sinh trong quá trình tổ chức thi mà chưa được dự liệu trong Quy </w:t>
      </w:r>
      <w:r w:rsidR="00B77891" w:rsidRPr="004C6178">
        <w:t>định</w:t>
      </w:r>
      <w:r w:rsidRPr="004C6178">
        <w:t xml:space="preserve"> này, các đơn vị liên quan có trách nhiệm cùng phối hợp để giải quyết.</w:t>
      </w:r>
    </w:p>
    <w:p w14:paraId="1320DF78" w14:textId="5530A3F1" w:rsidR="002778BC" w:rsidRDefault="002778BC" w:rsidP="002C5ADD">
      <w:pPr>
        <w:pStyle w:val="Khon"/>
        <w:widowControl w:val="0"/>
        <w:spacing w:line="271" w:lineRule="auto"/>
        <w:ind w:left="0"/>
      </w:pPr>
      <w:r w:rsidRPr="004C6178">
        <w:t xml:space="preserve">Trong quá trình thực hiện </w:t>
      </w:r>
      <w:r w:rsidR="006E328D" w:rsidRPr="004C6178">
        <w:t xml:space="preserve">Quy </w:t>
      </w:r>
      <w:r w:rsidR="00B77891" w:rsidRPr="004C6178">
        <w:t>định</w:t>
      </w:r>
      <w:r w:rsidR="006E328D" w:rsidRPr="004C6178">
        <w:t xml:space="preserve"> này </w:t>
      </w:r>
      <w:r w:rsidRPr="004C6178">
        <w:t>nếu các cơ quan, đơn vị gặp</w:t>
      </w:r>
      <w:r w:rsidR="00680B3A" w:rsidRPr="004C6178">
        <w:t xml:space="preserve"> khó khăn,</w:t>
      </w:r>
      <w:r w:rsidRPr="004C6178">
        <w:t xml:space="preserve"> vướng mắc thì kịp thời báo cáo cho Ban giám đốc (thông qua Phòng Khảo thí và Đảm bảo chất lượng đào tạo)</w:t>
      </w:r>
      <w:r w:rsidR="00C92728" w:rsidRPr="004C6178">
        <w:t xml:space="preserve"> để xem xét điều chỉnh, bổ sung.</w:t>
      </w:r>
      <w:r w:rsidR="00602CE7" w:rsidRPr="004C6178">
        <w:t>/.</w:t>
      </w:r>
    </w:p>
    <w:p w14:paraId="76982496" w14:textId="77777777" w:rsidR="006D7810" w:rsidRDefault="006D7810" w:rsidP="002C5ADD">
      <w:pPr>
        <w:widowControl w:val="0"/>
        <w:spacing w:line="271" w:lineRule="auto"/>
        <w:ind w:firstLine="567"/>
        <w:sectPr w:rsidR="006D7810" w:rsidSect="002C5ADD">
          <w:pgSz w:w="11907" w:h="16840" w:code="9"/>
          <w:pgMar w:top="1134" w:right="1134" w:bottom="851" w:left="1701" w:header="720" w:footer="720" w:gutter="0"/>
          <w:pgNumType w:start="1"/>
          <w:cols w:space="720"/>
          <w:titlePg/>
          <w:docGrid w:linePitch="360"/>
        </w:sectPr>
      </w:pPr>
    </w:p>
    <w:p w14:paraId="57B5AC2B" w14:textId="56EF351B" w:rsidR="009C3D39" w:rsidRPr="00834C71" w:rsidRDefault="00834C71" w:rsidP="002C5ADD">
      <w:pPr>
        <w:pStyle w:val="Phlc"/>
        <w:pageBreakBefore w:val="0"/>
        <w:widowControl w:val="0"/>
        <w:spacing w:line="271" w:lineRule="auto"/>
        <w:rPr>
          <w:lang w:val="vi-VN"/>
        </w:rPr>
      </w:pPr>
      <w:r w:rsidRPr="00834C71">
        <w:rPr>
          <w:lang w:val="vi-VN"/>
        </w:rPr>
        <w:lastRenderedPageBreak/>
        <w:t>Phụ lục</w:t>
      </w:r>
    </w:p>
    <w:p w14:paraId="5BED40CF" w14:textId="407BFB03" w:rsidR="00834C71" w:rsidRPr="00E47B9E" w:rsidRDefault="00834C71" w:rsidP="002C5ADD">
      <w:pPr>
        <w:pStyle w:val="Center"/>
        <w:widowControl w:val="0"/>
        <w:spacing w:after="0" w:line="271" w:lineRule="auto"/>
        <w:rPr>
          <w:b/>
          <w:bCs/>
        </w:rPr>
      </w:pPr>
      <w:r w:rsidRPr="00E47B9E">
        <w:rPr>
          <w:b/>
          <w:bCs/>
        </w:rPr>
        <w:t>MIỄN THI, CỘNG ĐIỂM VÀO KẾT QUẢ THI KẾT THÚC HỌC PHẦN</w:t>
      </w:r>
    </w:p>
    <w:p w14:paraId="63B9F53D" w14:textId="519BC00E" w:rsidR="00BA47B8" w:rsidRDefault="006D6D97" w:rsidP="002C5ADD">
      <w:pPr>
        <w:pStyle w:val="Center"/>
        <w:widowControl w:val="0"/>
        <w:spacing w:after="0" w:line="271" w:lineRule="auto"/>
        <w:rPr>
          <w:lang w:val="vi-VN"/>
        </w:rPr>
      </w:pPr>
      <w:r w:rsidRPr="004C6178">
        <w:rPr>
          <w:lang w:val="vi-VN"/>
        </w:rPr>
        <w:t>(</w:t>
      </w:r>
      <w:r w:rsidRPr="004C6178">
        <w:rPr>
          <w:rStyle w:val="Emphasis"/>
          <w:lang w:val="vi-VN"/>
        </w:rPr>
        <w:t>Kèm theo Quy định về Công tác khảo thí</w:t>
      </w:r>
      <w:r w:rsidR="00292AD5">
        <w:rPr>
          <w:rStyle w:val="Emphasis"/>
          <w:lang w:val="vi-VN"/>
        </w:rPr>
        <w:t xml:space="preserve"> được ban hành kèm theo Quyết định </w:t>
      </w:r>
      <w:r w:rsidR="00292AD5">
        <w:rPr>
          <w:rStyle w:val="Emphasis"/>
          <w:lang w:val="vi-VN"/>
        </w:rPr>
        <w:br/>
        <w:t>số           /QĐ-HVM ngày     /</w:t>
      </w:r>
      <w:r w:rsidR="009A26E7">
        <w:rPr>
          <w:rStyle w:val="Emphasis"/>
        </w:rPr>
        <w:t>06</w:t>
      </w:r>
      <w:r w:rsidR="00292AD5">
        <w:rPr>
          <w:rStyle w:val="Emphasis"/>
          <w:lang w:val="vi-VN"/>
        </w:rPr>
        <w:t>/202</w:t>
      </w:r>
      <w:r w:rsidR="009A26E7">
        <w:rPr>
          <w:rStyle w:val="Emphasis"/>
        </w:rPr>
        <w:t>5</w:t>
      </w:r>
      <w:r w:rsidR="00292AD5">
        <w:rPr>
          <w:rStyle w:val="Emphasis"/>
          <w:lang w:val="vi-VN"/>
        </w:rPr>
        <w:t xml:space="preserve"> của Giám đốc Học viện Kỹ thuật mật mã</w:t>
      </w:r>
      <w:r w:rsidRPr="004C6178">
        <w:rPr>
          <w:lang w:val="vi-VN"/>
        </w:rPr>
        <w:t>)</w:t>
      </w:r>
    </w:p>
    <w:p w14:paraId="3A523E55" w14:textId="1D7B91AB" w:rsidR="00BB2ED3" w:rsidRPr="004C6178" w:rsidRDefault="00BB2ED3" w:rsidP="002C5ADD">
      <w:pPr>
        <w:pStyle w:val="Center"/>
        <w:widowControl w:val="0"/>
        <w:spacing w:line="271" w:lineRule="auto"/>
        <w:ind w:firstLine="567"/>
        <w:rPr>
          <w:lang w:val="vi-VN"/>
        </w:rPr>
      </w:pPr>
      <w: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12"/>
        <w:gridCol w:w="2502"/>
        <w:gridCol w:w="1606"/>
        <w:gridCol w:w="977"/>
        <w:gridCol w:w="3365"/>
      </w:tblGrid>
      <w:tr w:rsidR="00314AE6" w:rsidRPr="004C6178" w14:paraId="64380863" w14:textId="77777777" w:rsidTr="00FA72F8">
        <w:trPr>
          <w:cantSplit/>
          <w:tblHeader/>
        </w:trPr>
        <w:tc>
          <w:tcPr>
            <w:tcW w:w="0" w:type="auto"/>
            <w:shd w:val="clear" w:color="auto" w:fill="auto"/>
            <w:vAlign w:val="center"/>
          </w:tcPr>
          <w:p w14:paraId="2605402A" w14:textId="7E1F058D" w:rsidR="00F64E3C" w:rsidRPr="004C6178" w:rsidRDefault="00F64E3C" w:rsidP="002C5ADD">
            <w:pPr>
              <w:pStyle w:val="Table-Header"/>
              <w:keepNext w:val="0"/>
              <w:keepLines w:val="0"/>
              <w:widowControl w:val="0"/>
              <w:spacing w:line="271" w:lineRule="auto"/>
              <w:ind w:firstLine="22"/>
              <w:rPr>
                <w:lang w:val="vi-VN"/>
              </w:rPr>
            </w:pPr>
            <w:r w:rsidRPr="004C6178">
              <w:rPr>
                <w:lang w:val="vi-VN"/>
              </w:rPr>
              <w:t>TT</w:t>
            </w:r>
          </w:p>
        </w:tc>
        <w:tc>
          <w:tcPr>
            <w:tcW w:w="2502" w:type="dxa"/>
            <w:shd w:val="clear" w:color="auto" w:fill="auto"/>
            <w:vAlign w:val="center"/>
          </w:tcPr>
          <w:p w14:paraId="327B5789" w14:textId="112E18C5" w:rsidR="00F64E3C" w:rsidRPr="004C6178" w:rsidRDefault="00F64E3C" w:rsidP="002C5ADD">
            <w:pPr>
              <w:pStyle w:val="Table-Header"/>
              <w:keepNext w:val="0"/>
              <w:keepLines w:val="0"/>
              <w:widowControl w:val="0"/>
              <w:spacing w:line="271" w:lineRule="auto"/>
              <w:ind w:firstLine="22"/>
              <w:rPr>
                <w:lang w:val="vi-VN"/>
              </w:rPr>
            </w:pPr>
            <w:r w:rsidRPr="004C6178">
              <w:rPr>
                <w:lang w:val="vi-VN"/>
              </w:rPr>
              <w:t>Cuộc thi</w:t>
            </w:r>
          </w:p>
        </w:tc>
        <w:tc>
          <w:tcPr>
            <w:tcW w:w="1606" w:type="dxa"/>
            <w:shd w:val="clear" w:color="auto" w:fill="auto"/>
            <w:vAlign w:val="center"/>
          </w:tcPr>
          <w:p w14:paraId="429CD650" w14:textId="71CC95A3" w:rsidR="00F64E3C" w:rsidRPr="004C6178" w:rsidRDefault="00F64E3C" w:rsidP="002C5ADD">
            <w:pPr>
              <w:pStyle w:val="Table-Header"/>
              <w:keepNext w:val="0"/>
              <w:keepLines w:val="0"/>
              <w:widowControl w:val="0"/>
              <w:spacing w:line="271" w:lineRule="auto"/>
              <w:ind w:firstLine="22"/>
              <w:rPr>
                <w:lang w:val="vi-VN"/>
              </w:rPr>
            </w:pPr>
            <w:r w:rsidRPr="004C6178">
              <w:rPr>
                <w:lang w:val="vi-VN"/>
              </w:rPr>
              <w:t>Cấp</w:t>
            </w:r>
          </w:p>
        </w:tc>
        <w:tc>
          <w:tcPr>
            <w:tcW w:w="977" w:type="dxa"/>
            <w:shd w:val="clear" w:color="auto" w:fill="auto"/>
            <w:vAlign w:val="center"/>
          </w:tcPr>
          <w:p w14:paraId="0131DB95" w14:textId="478F15FE" w:rsidR="00F64E3C" w:rsidRPr="004C6178" w:rsidRDefault="00F64E3C" w:rsidP="002C5ADD">
            <w:pPr>
              <w:pStyle w:val="Table-Header"/>
              <w:keepNext w:val="0"/>
              <w:keepLines w:val="0"/>
              <w:widowControl w:val="0"/>
              <w:spacing w:line="271" w:lineRule="auto"/>
              <w:ind w:firstLine="22"/>
              <w:rPr>
                <w:lang w:val="vi-VN"/>
              </w:rPr>
            </w:pPr>
            <w:r w:rsidRPr="004C6178">
              <w:rPr>
                <w:lang w:val="vi-VN"/>
              </w:rPr>
              <w:t>Giải</w:t>
            </w:r>
          </w:p>
        </w:tc>
        <w:tc>
          <w:tcPr>
            <w:tcW w:w="3365" w:type="dxa"/>
            <w:shd w:val="clear" w:color="auto" w:fill="auto"/>
            <w:vAlign w:val="center"/>
          </w:tcPr>
          <w:p w14:paraId="40D9F92A" w14:textId="4C7D42F7" w:rsidR="00F64E3C" w:rsidRPr="004C6178" w:rsidRDefault="00F64E3C" w:rsidP="002C5ADD">
            <w:pPr>
              <w:pStyle w:val="Table-Header"/>
              <w:keepNext w:val="0"/>
              <w:keepLines w:val="0"/>
              <w:widowControl w:val="0"/>
              <w:spacing w:line="271" w:lineRule="auto"/>
              <w:ind w:firstLine="22"/>
              <w:rPr>
                <w:lang w:val="vi-VN"/>
              </w:rPr>
            </w:pPr>
            <w:r w:rsidRPr="004C6178">
              <w:rPr>
                <w:lang w:val="vi-VN"/>
              </w:rPr>
              <w:t xml:space="preserve">Chế độ </w:t>
            </w:r>
            <w:r w:rsidR="00874CA2" w:rsidRPr="004C6178">
              <w:rPr>
                <w:lang w:val="vi-VN"/>
              </w:rPr>
              <w:t>khuyến khích</w:t>
            </w:r>
          </w:p>
        </w:tc>
      </w:tr>
      <w:tr w:rsidR="001F0BFC" w:rsidRPr="004C6178" w14:paraId="3DF4F7BE" w14:textId="77777777" w:rsidTr="00FA72F8">
        <w:trPr>
          <w:cantSplit/>
        </w:trPr>
        <w:tc>
          <w:tcPr>
            <w:tcW w:w="0" w:type="auto"/>
            <w:vMerge w:val="restart"/>
            <w:shd w:val="clear" w:color="auto" w:fill="auto"/>
            <w:vAlign w:val="center"/>
          </w:tcPr>
          <w:p w14:paraId="54A6A152" w14:textId="3331404D" w:rsidR="001F0BFC" w:rsidRPr="004C6178" w:rsidRDefault="001F0BFC" w:rsidP="002C5ADD">
            <w:pPr>
              <w:pStyle w:val="Table-Center"/>
              <w:widowControl w:val="0"/>
              <w:spacing w:line="271" w:lineRule="auto"/>
              <w:ind w:firstLine="22"/>
              <w:rPr>
                <w:lang w:val="vi-VN"/>
              </w:rPr>
            </w:pPr>
            <w:r w:rsidRPr="004C6178">
              <w:rPr>
                <w:lang w:val="vi-VN"/>
              </w:rPr>
              <w:t>1</w:t>
            </w:r>
          </w:p>
        </w:tc>
        <w:tc>
          <w:tcPr>
            <w:tcW w:w="2502" w:type="dxa"/>
            <w:vMerge w:val="restart"/>
            <w:shd w:val="clear" w:color="auto" w:fill="auto"/>
            <w:vAlign w:val="center"/>
          </w:tcPr>
          <w:p w14:paraId="17879B16" w14:textId="7285F5C9" w:rsidR="001F0BFC" w:rsidRPr="00FA72F8" w:rsidRDefault="001F0BFC" w:rsidP="002C5ADD">
            <w:pPr>
              <w:pStyle w:val="Table"/>
              <w:widowControl w:val="0"/>
              <w:spacing w:line="271" w:lineRule="auto"/>
              <w:ind w:firstLine="22"/>
              <w:jc w:val="center"/>
            </w:pPr>
            <w:r w:rsidRPr="004C6178">
              <w:rPr>
                <w:lang w:val="vi-VN"/>
              </w:rPr>
              <w:t xml:space="preserve">Cuộc thi Sinh viên với </w:t>
            </w:r>
            <w:r w:rsidR="00FA72F8">
              <w:t>ATTT</w:t>
            </w:r>
          </w:p>
        </w:tc>
        <w:tc>
          <w:tcPr>
            <w:tcW w:w="1606" w:type="dxa"/>
            <w:vMerge w:val="restart"/>
            <w:shd w:val="clear" w:color="auto" w:fill="auto"/>
            <w:vAlign w:val="center"/>
          </w:tcPr>
          <w:p w14:paraId="644EF143" w14:textId="5CE85233" w:rsidR="001F0BFC" w:rsidRPr="004C6178" w:rsidRDefault="001F0BFC" w:rsidP="002C5ADD">
            <w:pPr>
              <w:pStyle w:val="Table"/>
              <w:widowControl w:val="0"/>
              <w:spacing w:line="271" w:lineRule="auto"/>
              <w:ind w:firstLine="22"/>
              <w:jc w:val="center"/>
              <w:rPr>
                <w:lang w:val="vi-VN"/>
              </w:rPr>
            </w:pPr>
            <w:r w:rsidRPr="004C6178">
              <w:rPr>
                <w:lang w:val="vi-VN"/>
              </w:rPr>
              <w:t>Học viện</w:t>
            </w:r>
          </w:p>
        </w:tc>
        <w:tc>
          <w:tcPr>
            <w:tcW w:w="977" w:type="dxa"/>
            <w:shd w:val="clear" w:color="auto" w:fill="auto"/>
            <w:vAlign w:val="center"/>
          </w:tcPr>
          <w:p w14:paraId="4E1785D8" w14:textId="49A0912C" w:rsidR="001F0BFC" w:rsidRPr="004C6178" w:rsidRDefault="001F0BFC" w:rsidP="002C5ADD">
            <w:pPr>
              <w:pStyle w:val="Table-Center"/>
              <w:widowControl w:val="0"/>
              <w:spacing w:line="271" w:lineRule="auto"/>
              <w:ind w:firstLine="22"/>
              <w:rPr>
                <w:lang w:val="vi-VN"/>
              </w:rPr>
            </w:pPr>
            <w:r w:rsidRPr="004C6178">
              <w:rPr>
                <w:lang w:val="vi-VN"/>
              </w:rPr>
              <w:t>Nhất</w:t>
            </w:r>
          </w:p>
        </w:tc>
        <w:tc>
          <w:tcPr>
            <w:tcW w:w="3365" w:type="dxa"/>
            <w:shd w:val="clear" w:color="auto" w:fill="auto"/>
            <w:vAlign w:val="center"/>
          </w:tcPr>
          <w:p w14:paraId="48555BBB" w14:textId="363B70EA" w:rsidR="001F0BFC" w:rsidRPr="004C6178" w:rsidRDefault="001F0BFC" w:rsidP="002C5ADD">
            <w:pPr>
              <w:pStyle w:val="Table"/>
              <w:widowControl w:val="0"/>
              <w:spacing w:line="271" w:lineRule="auto"/>
              <w:ind w:firstLine="22"/>
              <w:jc w:val="both"/>
              <w:rPr>
                <w:lang w:val="vi-VN"/>
              </w:rPr>
            </w:pPr>
            <w:r w:rsidRPr="004C6178">
              <w:rPr>
                <w:lang w:val="vi-VN"/>
              </w:rPr>
              <w:t>Miễn thi 1 học phần</w:t>
            </w:r>
          </w:p>
        </w:tc>
      </w:tr>
      <w:tr w:rsidR="001F0BFC" w:rsidRPr="004C6178" w14:paraId="6505A9B7" w14:textId="77777777" w:rsidTr="00FA72F8">
        <w:trPr>
          <w:cantSplit/>
        </w:trPr>
        <w:tc>
          <w:tcPr>
            <w:tcW w:w="0" w:type="auto"/>
            <w:vMerge/>
            <w:shd w:val="clear" w:color="auto" w:fill="auto"/>
            <w:vAlign w:val="center"/>
          </w:tcPr>
          <w:p w14:paraId="7FAB8F65" w14:textId="77777777" w:rsidR="001F0BFC" w:rsidRPr="004C6178" w:rsidRDefault="001F0BFC" w:rsidP="002C5ADD">
            <w:pPr>
              <w:pStyle w:val="Table-Center"/>
              <w:widowControl w:val="0"/>
              <w:spacing w:line="271" w:lineRule="auto"/>
              <w:ind w:firstLine="22"/>
              <w:rPr>
                <w:lang w:val="vi-VN"/>
              </w:rPr>
            </w:pPr>
          </w:p>
        </w:tc>
        <w:tc>
          <w:tcPr>
            <w:tcW w:w="2502" w:type="dxa"/>
            <w:vMerge/>
            <w:shd w:val="clear" w:color="auto" w:fill="auto"/>
            <w:vAlign w:val="center"/>
          </w:tcPr>
          <w:p w14:paraId="73A9209B" w14:textId="77777777" w:rsidR="001F0BFC" w:rsidRPr="004C6178" w:rsidRDefault="001F0BFC" w:rsidP="002C5ADD">
            <w:pPr>
              <w:pStyle w:val="Table"/>
              <w:widowControl w:val="0"/>
              <w:spacing w:line="271" w:lineRule="auto"/>
              <w:ind w:firstLine="22"/>
              <w:jc w:val="center"/>
              <w:rPr>
                <w:lang w:val="vi-VN"/>
              </w:rPr>
            </w:pPr>
          </w:p>
        </w:tc>
        <w:tc>
          <w:tcPr>
            <w:tcW w:w="1606" w:type="dxa"/>
            <w:vMerge/>
            <w:shd w:val="clear" w:color="auto" w:fill="auto"/>
            <w:vAlign w:val="center"/>
          </w:tcPr>
          <w:p w14:paraId="3A54D185" w14:textId="77777777" w:rsidR="001F0BFC" w:rsidRPr="004C6178" w:rsidRDefault="001F0BFC" w:rsidP="002C5ADD">
            <w:pPr>
              <w:pStyle w:val="Table"/>
              <w:widowControl w:val="0"/>
              <w:spacing w:line="271" w:lineRule="auto"/>
              <w:ind w:firstLine="22"/>
              <w:jc w:val="center"/>
              <w:rPr>
                <w:lang w:val="vi-VN"/>
              </w:rPr>
            </w:pPr>
          </w:p>
        </w:tc>
        <w:tc>
          <w:tcPr>
            <w:tcW w:w="977" w:type="dxa"/>
            <w:shd w:val="clear" w:color="auto" w:fill="auto"/>
            <w:vAlign w:val="center"/>
          </w:tcPr>
          <w:p w14:paraId="62F6B4DB" w14:textId="4FDAABCD" w:rsidR="001F0BFC" w:rsidRPr="004C6178" w:rsidRDefault="001F0BFC" w:rsidP="002C5ADD">
            <w:pPr>
              <w:pStyle w:val="Table-Center"/>
              <w:widowControl w:val="0"/>
              <w:spacing w:line="271" w:lineRule="auto"/>
              <w:ind w:firstLine="22"/>
              <w:rPr>
                <w:lang w:val="vi-VN"/>
              </w:rPr>
            </w:pPr>
            <w:r w:rsidRPr="004C6178">
              <w:rPr>
                <w:lang w:val="vi-VN"/>
              </w:rPr>
              <w:t>Nhì</w:t>
            </w:r>
          </w:p>
        </w:tc>
        <w:tc>
          <w:tcPr>
            <w:tcW w:w="3365" w:type="dxa"/>
            <w:shd w:val="clear" w:color="auto" w:fill="auto"/>
            <w:vAlign w:val="center"/>
          </w:tcPr>
          <w:p w14:paraId="2D8511B9" w14:textId="2777E877" w:rsidR="001F0BFC" w:rsidRPr="004C6178" w:rsidRDefault="001F0BFC" w:rsidP="002C5ADD">
            <w:pPr>
              <w:pStyle w:val="Table"/>
              <w:widowControl w:val="0"/>
              <w:spacing w:line="271" w:lineRule="auto"/>
              <w:ind w:firstLine="22"/>
              <w:jc w:val="both"/>
              <w:rPr>
                <w:lang w:val="vi-VN"/>
              </w:rPr>
            </w:pPr>
            <w:r w:rsidRPr="004C6178">
              <w:rPr>
                <w:lang w:val="vi-VN"/>
              </w:rPr>
              <w:t>Cộng 1 điểm, 2 học phần</w:t>
            </w:r>
          </w:p>
        </w:tc>
      </w:tr>
      <w:tr w:rsidR="001F0BFC" w:rsidRPr="004C6178" w14:paraId="1A31FFD5" w14:textId="77777777" w:rsidTr="00FA72F8">
        <w:trPr>
          <w:cantSplit/>
        </w:trPr>
        <w:tc>
          <w:tcPr>
            <w:tcW w:w="0" w:type="auto"/>
            <w:vMerge/>
            <w:shd w:val="clear" w:color="auto" w:fill="auto"/>
            <w:vAlign w:val="center"/>
          </w:tcPr>
          <w:p w14:paraId="275B0C8E" w14:textId="77777777" w:rsidR="001F0BFC" w:rsidRPr="004C6178" w:rsidRDefault="001F0BFC" w:rsidP="002C5ADD">
            <w:pPr>
              <w:pStyle w:val="Table-Center"/>
              <w:widowControl w:val="0"/>
              <w:spacing w:line="271" w:lineRule="auto"/>
              <w:ind w:firstLine="22"/>
              <w:rPr>
                <w:lang w:val="vi-VN"/>
              </w:rPr>
            </w:pPr>
          </w:p>
        </w:tc>
        <w:tc>
          <w:tcPr>
            <w:tcW w:w="2502" w:type="dxa"/>
            <w:vMerge/>
            <w:shd w:val="clear" w:color="auto" w:fill="auto"/>
            <w:vAlign w:val="center"/>
          </w:tcPr>
          <w:p w14:paraId="6AFD5988" w14:textId="77777777" w:rsidR="001F0BFC" w:rsidRPr="004C6178" w:rsidRDefault="001F0BFC" w:rsidP="002C5ADD">
            <w:pPr>
              <w:pStyle w:val="Table"/>
              <w:widowControl w:val="0"/>
              <w:spacing w:line="271" w:lineRule="auto"/>
              <w:ind w:firstLine="22"/>
              <w:jc w:val="center"/>
              <w:rPr>
                <w:lang w:val="vi-VN"/>
              </w:rPr>
            </w:pPr>
          </w:p>
        </w:tc>
        <w:tc>
          <w:tcPr>
            <w:tcW w:w="1606" w:type="dxa"/>
            <w:vMerge/>
            <w:shd w:val="clear" w:color="auto" w:fill="auto"/>
            <w:vAlign w:val="center"/>
          </w:tcPr>
          <w:p w14:paraId="1460AE38" w14:textId="77777777" w:rsidR="001F0BFC" w:rsidRPr="004C6178" w:rsidRDefault="001F0BFC" w:rsidP="002C5ADD">
            <w:pPr>
              <w:pStyle w:val="Table"/>
              <w:widowControl w:val="0"/>
              <w:spacing w:line="271" w:lineRule="auto"/>
              <w:ind w:firstLine="22"/>
              <w:jc w:val="center"/>
              <w:rPr>
                <w:lang w:val="vi-VN"/>
              </w:rPr>
            </w:pPr>
          </w:p>
        </w:tc>
        <w:tc>
          <w:tcPr>
            <w:tcW w:w="977" w:type="dxa"/>
            <w:shd w:val="clear" w:color="auto" w:fill="auto"/>
            <w:vAlign w:val="center"/>
          </w:tcPr>
          <w:p w14:paraId="5C085EE7" w14:textId="299F1AB4" w:rsidR="001F0BFC" w:rsidRPr="004C6178" w:rsidRDefault="001F0BFC" w:rsidP="002C5ADD">
            <w:pPr>
              <w:pStyle w:val="Table-Center"/>
              <w:widowControl w:val="0"/>
              <w:spacing w:line="271" w:lineRule="auto"/>
              <w:ind w:firstLine="22"/>
              <w:rPr>
                <w:lang w:val="vi-VN"/>
              </w:rPr>
            </w:pPr>
            <w:r w:rsidRPr="004C6178">
              <w:rPr>
                <w:lang w:val="vi-VN"/>
              </w:rPr>
              <w:t>Ba</w:t>
            </w:r>
          </w:p>
        </w:tc>
        <w:tc>
          <w:tcPr>
            <w:tcW w:w="3365" w:type="dxa"/>
            <w:shd w:val="clear" w:color="auto" w:fill="auto"/>
            <w:vAlign w:val="center"/>
          </w:tcPr>
          <w:p w14:paraId="482DA579" w14:textId="119C5099" w:rsidR="001F0BFC" w:rsidRPr="004C6178" w:rsidRDefault="001F0BFC" w:rsidP="002C5ADD">
            <w:pPr>
              <w:pStyle w:val="Table"/>
              <w:widowControl w:val="0"/>
              <w:spacing w:line="271" w:lineRule="auto"/>
              <w:ind w:firstLine="22"/>
              <w:jc w:val="both"/>
              <w:rPr>
                <w:lang w:val="vi-VN"/>
              </w:rPr>
            </w:pPr>
            <w:r w:rsidRPr="004C6178">
              <w:rPr>
                <w:lang w:val="vi-VN"/>
              </w:rPr>
              <w:t>Cộng 1 điểm, 1 học phần</w:t>
            </w:r>
          </w:p>
        </w:tc>
      </w:tr>
      <w:tr w:rsidR="001F0BFC" w:rsidRPr="004C6178" w14:paraId="75FD34A3" w14:textId="77777777" w:rsidTr="00FA72F8">
        <w:trPr>
          <w:cantSplit/>
        </w:trPr>
        <w:tc>
          <w:tcPr>
            <w:tcW w:w="0" w:type="auto"/>
            <w:vMerge/>
            <w:shd w:val="clear" w:color="auto" w:fill="auto"/>
            <w:vAlign w:val="center"/>
          </w:tcPr>
          <w:p w14:paraId="79D0F7D5" w14:textId="77777777" w:rsidR="001F0BFC" w:rsidRPr="004C6178" w:rsidRDefault="001F0BFC" w:rsidP="002C5ADD">
            <w:pPr>
              <w:pStyle w:val="Table-Center"/>
              <w:widowControl w:val="0"/>
              <w:spacing w:line="271" w:lineRule="auto"/>
              <w:ind w:firstLine="22"/>
              <w:rPr>
                <w:lang w:val="vi-VN"/>
              </w:rPr>
            </w:pPr>
          </w:p>
        </w:tc>
        <w:tc>
          <w:tcPr>
            <w:tcW w:w="2502" w:type="dxa"/>
            <w:vMerge/>
            <w:shd w:val="clear" w:color="auto" w:fill="auto"/>
            <w:vAlign w:val="center"/>
          </w:tcPr>
          <w:p w14:paraId="60C08EFA" w14:textId="77777777" w:rsidR="001F0BFC" w:rsidRPr="004C6178" w:rsidRDefault="001F0BFC" w:rsidP="002C5ADD">
            <w:pPr>
              <w:pStyle w:val="Table"/>
              <w:widowControl w:val="0"/>
              <w:spacing w:line="271" w:lineRule="auto"/>
              <w:ind w:firstLine="22"/>
              <w:jc w:val="center"/>
              <w:rPr>
                <w:lang w:val="vi-VN"/>
              </w:rPr>
            </w:pPr>
          </w:p>
        </w:tc>
        <w:tc>
          <w:tcPr>
            <w:tcW w:w="1606" w:type="dxa"/>
            <w:vMerge w:val="restart"/>
            <w:shd w:val="clear" w:color="auto" w:fill="auto"/>
            <w:vAlign w:val="center"/>
          </w:tcPr>
          <w:p w14:paraId="31753FC3" w14:textId="79FD856F" w:rsidR="001F0BFC" w:rsidRPr="004C6178" w:rsidRDefault="001F0BFC" w:rsidP="002C5ADD">
            <w:pPr>
              <w:pStyle w:val="Table"/>
              <w:widowControl w:val="0"/>
              <w:spacing w:line="271" w:lineRule="auto"/>
              <w:ind w:firstLine="22"/>
              <w:jc w:val="center"/>
              <w:rPr>
                <w:lang w:val="vi-VN"/>
              </w:rPr>
            </w:pPr>
            <w:r w:rsidRPr="004C6178">
              <w:rPr>
                <w:lang w:val="vi-VN"/>
              </w:rPr>
              <w:t xml:space="preserve">Khu vực </w:t>
            </w:r>
            <w:r w:rsidRPr="00FA72F8">
              <w:rPr>
                <w:spacing w:val="-6"/>
                <w:lang w:val="vi-VN"/>
              </w:rPr>
              <w:t>(trong</w:t>
            </w:r>
            <w:r w:rsidR="00FA72F8" w:rsidRPr="00FA72F8">
              <w:rPr>
                <w:spacing w:val="-6"/>
              </w:rPr>
              <w:t xml:space="preserve"> </w:t>
            </w:r>
            <w:r w:rsidRPr="00FA72F8">
              <w:rPr>
                <w:spacing w:val="-6"/>
                <w:lang w:val="vi-VN"/>
              </w:rPr>
              <w:t>nước)</w:t>
            </w:r>
          </w:p>
        </w:tc>
        <w:tc>
          <w:tcPr>
            <w:tcW w:w="977" w:type="dxa"/>
            <w:shd w:val="clear" w:color="auto" w:fill="auto"/>
            <w:vAlign w:val="center"/>
          </w:tcPr>
          <w:p w14:paraId="18A3F734" w14:textId="6E02A8F5" w:rsidR="001F0BFC" w:rsidRPr="004C6178" w:rsidRDefault="001F0BFC" w:rsidP="002C5ADD">
            <w:pPr>
              <w:pStyle w:val="Table-Center"/>
              <w:widowControl w:val="0"/>
              <w:spacing w:line="271" w:lineRule="auto"/>
              <w:ind w:firstLine="22"/>
              <w:rPr>
                <w:lang w:val="vi-VN"/>
              </w:rPr>
            </w:pPr>
            <w:r w:rsidRPr="004C6178">
              <w:rPr>
                <w:lang w:val="vi-VN"/>
              </w:rPr>
              <w:t>Nhất</w:t>
            </w:r>
          </w:p>
        </w:tc>
        <w:tc>
          <w:tcPr>
            <w:tcW w:w="3365" w:type="dxa"/>
            <w:shd w:val="clear" w:color="auto" w:fill="auto"/>
            <w:vAlign w:val="center"/>
          </w:tcPr>
          <w:p w14:paraId="5639FC8A" w14:textId="58E6AC4F" w:rsidR="001F0BFC" w:rsidRPr="004C6178" w:rsidRDefault="001F0BFC" w:rsidP="002C5ADD">
            <w:pPr>
              <w:pStyle w:val="Table"/>
              <w:widowControl w:val="0"/>
              <w:spacing w:line="271" w:lineRule="auto"/>
              <w:ind w:firstLine="22"/>
              <w:jc w:val="both"/>
              <w:rPr>
                <w:lang w:val="vi-VN"/>
              </w:rPr>
            </w:pPr>
            <w:r w:rsidRPr="004C6178">
              <w:rPr>
                <w:lang w:val="vi-VN"/>
              </w:rPr>
              <w:t>Miễn thi 3 học phần</w:t>
            </w:r>
          </w:p>
        </w:tc>
      </w:tr>
      <w:tr w:rsidR="001F0BFC" w:rsidRPr="004C6178" w14:paraId="22CA3FC7" w14:textId="77777777" w:rsidTr="00FA72F8">
        <w:trPr>
          <w:cantSplit/>
        </w:trPr>
        <w:tc>
          <w:tcPr>
            <w:tcW w:w="0" w:type="auto"/>
            <w:vMerge/>
            <w:shd w:val="clear" w:color="auto" w:fill="auto"/>
            <w:vAlign w:val="center"/>
          </w:tcPr>
          <w:p w14:paraId="61DACA13" w14:textId="77777777" w:rsidR="001F0BFC" w:rsidRPr="004C6178" w:rsidRDefault="001F0BFC" w:rsidP="002C5ADD">
            <w:pPr>
              <w:pStyle w:val="Table-Center"/>
              <w:widowControl w:val="0"/>
              <w:spacing w:line="271" w:lineRule="auto"/>
              <w:ind w:firstLine="22"/>
              <w:rPr>
                <w:lang w:val="vi-VN"/>
              </w:rPr>
            </w:pPr>
          </w:p>
        </w:tc>
        <w:tc>
          <w:tcPr>
            <w:tcW w:w="2502" w:type="dxa"/>
            <w:vMerge/>
            <w:shd w:val="clear" w:color="auto" w:fill="auto"/>
            <w:vAlign w:val="center"/>
          </w:tcPr>
          <w:p w14:paraId="2187332A" w14:textId="77777777" w:rsidR="001F0BFC" w:rsidRPr="004C6178" w:rsidRDefault="001F0BFC" w:rsidP="002C5ADD">
            <w:pPr>
              <w:pStyle w:val="Table"/>
              <w:widowControl w:val="0"/>
              <w:spacing w:line="271" w:lineRule="auto"/>
              <w:ind w:firstLine="22"/>
              <w:jc w:val="center"/>
              <w:rPr>
                <w:lang w:val="vi-VN"/>
              </w:rPr>
            </w:pPr>
          </w:p>
        </w:tc>
        <w:tc>
          <w:tcPr>
            <w:tcW w:w="1606" w:type="dxa"/>
            <w:vMerge/>
            <w:shd w:val="clear" w:color="auto" w:fill="auto"/>
            <w:vAlign w:val="center"/>
          </w:tcPr>
          <w:p w14:paraId="5AC29A30" w14:textId="77777777" w:rsidR="001F0BFC" w:rsidRPr="004C6178" w:rsidRDefault="001F0BFC" w:rsidP="002C5ADD">
            <w:pPr>
              <w:pStyle w:val="Table"/>
              <w:widowControl w:val="0"/>
              <w:spacing w:line="271" w:lineRule="auto"/>
              <w:ind w:firstLine="22"/>
              <w:jc w:val="center"/>
              <w:rPr>
                <w:lang w:val="vi-VN"/>
              </w:rPr>
            </w:pPr>
          </w:p>
        </w:tc>
        <w:tc>
          <w:tcPr>
            <w:tcW w:w="977" w:type="dxa"/>
            <w:shd w:val="clear" w:color="auto" w:fill="auto"/>
            <w:vAlign w:val="center"/>
          </w:tcPr>
          <w:p w14:paraId="76A20BA9" w14:textId="12F39E73" w:rsidR="001F0BFC" w:rsidRPr="004C6178" w:rsidRDefault="001F0BFC" w:rsidP="002C5ADD">
            <w:pPr>
              <w:pStyle w:val="Table-Center"/>
              <w:widowControl w:val="0"/>
              <w:spacing w:line="271" w:lineRule="auto"/>
              <w:ind w:firstLine="22"/>
              <w:rPr>
                <w:lang w:val="vi-VN"/>
              </w:rPr>
            </w:pPr>
            <w:r w:rsidRPr="004C6178">
              <w:rPr>
                <w:lang w:val="vi-VN"/>
              </w:rPr>
              <w:t>Nhì</w:t>
            </w:r>
          </w:p>
        </w:tc>
        <w:tc>
          <w:tcPr>
            <w:tcW w:w="3365" w:type="dxa"/>
            <w:shd w:val="clear" w:color="auto" w:fill="auto"/>
            <w:vAlign w:val="center"/>
          </w:tcPr>
          <w:p w14:paraId="41A645A2" w14:textId="4E1EF566" w:rsidR="001F0BFC" w:rsidRPr="004C6178" w:rsidRDefault="001F0BFC" w:rsidP="002C5ADD">
            <w:pPr>
              <w:pStyle w:val="Table"/>
              <w:widowControl w:val="0"/>
              <w:spacing w:line="271" w:lineRule="auto"/>
              <w:ind w:firstLine="22"/>
              <w:jc w:val="both"/>
              <w:rPr>
                <w:lang w:val="vi-VN"/>
              </w:rPr>
            </w:pPr>
            <w:r w:rsidRPr="004C6178">
              <w:rPr>
                <w:lang w:val="vi-VN"/>
              </w:rPr>
              <w:t>Miễn thi 2 học phần</w:t>
            </w:r>
          </w:p>
        </w:tc>
      </w:tr>
      <w:tr w:rsidR="001F0BFC" w:rsidRPr="004C6178" w14:paraId="33AD2788" w14:textId="77777777" w:rsidTr="00FA72F8">
        <w:trPr>
          <w:cantSplit/>
        </w:trPr>
        <w:tc>
          <w:tcPr>
            <w:tcW w:w="0" w:type="auto"/>
            <w:vMerge/>
            <w:shd w:val="clear" w:color="auto" w:fill="auto"/>
            <w:vAlign w:val="center"/>
          </w:tcPr>
          <w:p w14:paraId="42684395" w14:textId="77777777" w:rsidR="001F0BFC" w:rsidRPr="004C6178" w:rsidRDefault="001F0BFC" w:rsidP="002C5ADD">
            <w:pPr>
              <w:pStyle w:val="Table-Center"/>
              <w:widowControl w:val="0"/>
              <w:spacing w:line="271" w:lineRule="auto"/>
              <w:ind w:firstLine="22"/>
              <w:rPr>
                <w:lang w:val="vi-VN"/>
              </w:rPr>
            </w:pPr>
          </w:p>
        </w:tc>
        <w:tc>
          <w:tcPr>
            <w:tcW w:w="2502" w:type="dxa"/>
            <w:vMerge/>
            <w:shd w:val="clear" w:color="auto" w:fill="auto"/>
            <w:vAlign w:val="center"/>
          </w:tcPr>
          <w:p w14:paraId="34F58B56" w14:textId="77777777" w:rsidR="001F0BFC" w:rsidRPr="004C6178" w:rsidRDefault="001F0BFC" w:rsidP="002C5ADD">
            <w:pPr>
              <w:pStyle w:val="Table"/>
              <w:widowControl w:val="0"/>
              <w:spacing w:line="271" w:lineRule="auto"/>
              <w:ind w:firstLine="22"/>
              <w:jc w:val="center"/>
              <w:rPr>
                <w:lang w:val="vi-VN"/>
              </w:rPr>
            </w:pPr>
          </w:p>
        </w:tc>
        <w:tc>
          <w:tcPr>
            <w:tcW w:w="1606" w:type="dxa"/>
            <w:vMerge/>
            <w:shd w:val="clear" w:color="auto" w:fill="auto"/>
            <w:vAlign w:val="center"/>
          </w:tcPr>
          <w:p w14:paraId="4AEF44C6" w14:textId="77777777" w:rsidR="001F0BFC" w:rsidRPr="004C6178" w:rsidRDefault="001F0BFC" w:rsidP="002C5ADD">
            <w:pPr>
              <w:pStyle w:val="Table"/>
              <w:widowControl w:val="0"/>
              <w:spacing w:line="271" w:lineRule="auto"/>
              <w:ind w:firstLine="22"/>
              <w:jc w:val="center"/>
              <w:rPr>
                <w:lang w:val="vi-VN"/>
              </w:rPr>
            </w:pPr>
          </w:p>
        </w:tc>
        <w:tc>
          <w:tcPr>
            <w:tcW w:w="977" w:type="dxa"/>
            <w:shd w:val="clear" w:color="auto" w:fill="auto"/>
            <w:vAlign w:val="center"/>
          </w:tcPr>
          <w:p w14:paraId="582E344C" w14:textId="04F8D4D1" w:rsidR="001F0BFC" w:rsidRPr="004C6178" w:rsidRDefault="001F0BFC" w:rsidP="002C5ADD">
            <w:pPr>
              <w:pStyle w:val="Table-Center"/>
              <w:widowControl w:val="0"/>
              <w:spacing w:line="271" w:lineRule="auto"/>
              <w:ind w:firstLine="22"/>
              <w:rPr>
                <w:lang w:val="vi-VN"/>
              </w:rPr>
            </w:pPr>
            <w:r w:rsidRPr="004C6178">
              <w:rPr>
                <w:lang w:val="vi-VN"/>
              </w:rPr>
              <w:t>Ba</w:t>
            </w:r>
          </w:p>
        </w:tc>
        <w:tc>
          <w:tcPr>
            <w:tcW w:w="3365" w:type="dxa"/>
            <w:shd w:val="clear" w:color="auto" w:fill="auto"/>
            <w:vAlign w:val="center"/>
          </w:tcPr>
          <w:p w14:paraId="7F9935AD" w14:textId="443388F8" w:rsidR="001F0BFC" w:rsidRPr="004C6178" w:rsidRDefault="001F0BFC" w:rsidP="002C5ADD">
            <w:pPr>
              <w:pStyle w:val="Table"/>
              <w:widowControl w:val="0"/>
              <w:spacing w:line="271" w:lineRule="auto"/>
              <w:ind w:firstLine="22"/>
              <w:jc w:val="both"/>
              <w:rPr>
                <w:lang w:val="vi-VN"/>
              </w:rPr>
            </w:pPr>
            <w:r w:rsidRPr="004C6178">
              <w:rPr>
                <w:lang w:val="vi-VN"/>
              </w:rPr>
              <w:t>Miễn thi 1 học phần</w:t>
            </w:r>
          </w:p>
        </w:tc>
      </w:tr>
      <w:tr w:rsidR="001F0BFC" w:rsidRPr="004C6178" w14:paraId="4E3F7DE4" w14:textId="77777777" w:rsidTr="00FA72F8">
        <w:trPr>
          <w:cantSplit/>
        </w:trPr>
        <w:tc>
          <w:tcPr>
            <w:tcW w:w="0" w:type="auto"/>
            <w:vMerge/>
            <w:shd w:val="clear" w:color="auto" w:fill="auto"/>
            <w:vAlign w:val="center"/>
          </w:tcPr>
          <w:p w14:paraId="0DD9401D" w14:textId="77777777" w:rsidR="001F0BFC" w:rsidRPr="004C6178" w:rsidRDefault="001F0BFC" w:rsidP="002C5ADD">
            <w:pPr>
              <w:pStyle w:val="Table-Center"/>
              <w:widowControl w:val="0"/>
              <w:spacing w:line="271" w:lineRule="auto"/>
              <w:ind w:firstLine="22"/>
              <w:rPr>
                <w:lang w:val="vi-VN"/>
              </w:rPr>
            </w:pPr>
          </w:p>
        </w:tc>
        <w:tc>
          <w:tcPr>
            <w:tcW w:w="2502" w:type="dxa"/>
            <w:vMerge/>
            <w:shd w:val="clear" w:color="auto" w:fill="auto"/>
            <w:vAlign w:val="center"/>
          </w:tcPr>
          <w:p w14:paraId="627D456A" w14:textId="77777777" w:rsidR="001F0BFC" w:rsidRPr="004C6178" w:rsidRDefault="001F0BFC" w:rsidP="002C5ADD">
            <w:pPr>
              <w:pStyle w:val="Table"/>
              <w:widowControl w:val="0"/>
              <w:spacing w:line="271" w:lineRule="auto"/>
              <w:ind w:firstLine="22"/>
              <w:jc w:val="center"/>
              <w:rPr>
                <w:lang w:val="vi-VN"/>
              </w:rPr>
            </w:pPr>
          </w:p>
        </w:tc>
        <w:tc>
          <w:tcPr>
            <w:tcW w:w="1606" w:type="dxa"/>
            <w:vMerge w:val="restart"/>
            <w:shd w:val="clear" w:color="auto" w:fill="auto"/>
            <w:vAlign w:val="center"/>
          </w:tcPr>
          <w:p w14:paraId="1D90272E" w14:textId="54E5D4C5" w:rsidR="001F0BFC" w:rsidRPr="004C6178" w:rsidRDefault="001F0BFC" w:rsidP="002C5ADD">
            <w:pPr>
              <w:pStyle w:val="Table"/>
              <w:widowControl w:val="0"/>
              <w:spacing w:line="271" w:lineRule="auto"/>
              <w:ind w:firstLine="22"/>
              <w:jc w:val="center"/>
              <w:rPr>
                <w:lang w:val="vi-VN"/>
              </w:rPr>
            </w:pPr>
            <w:r w:rsidRPr="004C6178">
              <w:rPr>
                <w:lang w:val="vi-VN"/>
              </w:rPr>
              <w:t>Toàn quốc</w:t>
            </w:r>
            <w:r w:rsidR="00E618DD">
              <w:rPr>
                <w:lang w:val="vi-VN"/>
              </w:rPr>
              <w:t>,</w:t>
            </w:r>
            <w:r w:rsidRPr="004C6178">
              <w:rPr>
                <w:lang w:val="vi-VN"/>
              </w:rPr>
              <w:t xml:space="preserve"> </w:t>
            </w:r>
            <w:r w:rsidR="00834C71">
              <w:rPr>
                <w:lang w:val="vi-VN"/>
              </w:rPr>
              <w:t>quốc tế</w:t>
            </w:r>
          </w:p>
        </w:tc>
        <w:tc>
          <w:tcPr>
            <w:tcW w:w="977" w:type="dxa"/>
            <w:shd w:val="clear" w:color="auto" w:fill="auto"/>
            <w:vAlign w:val="center"/>
          </w:tcPr>
          <w:p w14:paraId="2C3E927A" w14:textId="57080AA4" w:rsidR="001F0BFC" w:rsidRPr="004C6178" w:rsidRDefault="001F0BFC" w:rsidP="002C5ADD">
            <w:pPr>
              <w:pStyle w:val="Table-Center"/>
              <w:widowControl w:val="0"/>
              <w:spacing w:line="271" w:lineRule="auto"/>
              <w:ind w:firstLine="22"/>
              <w:rPr>
                <w:lang w:val="vi-VN"/>
              </w:rPr>
            </w:pPr>
            <w:r w:rsidRPr="004C6178">
              <w:rPr>
                <w:lang w:val="vi-VN"/>
              </w:rPr>
              <w:t>Nhất</w:t>
            </w:r>
          </w:p>
        </w:tc>
        <w:tc>
          <w:tcPr>
            <w:tcW w:w="3365" w:type="dxa"/>
            <w:shd w:val="clear" w:color="auto" w:fill="auto"/>
            <w:vAlign w:val="center"/>
          </w:tcPr>
          <w:p w14:paraId="7ADCEC24" w14:textId="7A1E50CF" w:rsidR="001F0BFC" w:rsidRPr="004C6178" w:rsidRDefault="001F0BFC" w:rsidP="002C5ADD">
            <w:pPr>
              <w:pStyle w:val="Table"/>
              <w:widowControl w:val="0"/>
              <w:spacing w:line="271" w:lineRule="auto"/>
              <w:ind w:firstLine="22"/>
              <w:jc w:val="both"/>
              <w:rPr>
                <w:lang w:val="vi-VN"/>
              </w:rPr>
            </w:pPr>
            <w:r w:rsidRPr="004C6178">
              <w:rPr>
                <w:lang w:val="vi-VN"/>
              </w:rPr>
              <w:t>Miễn thi 5 học phần</w:t>
            </w:r>
          </w:p>
        </w:tc>
      </w:tr>
      <w:tr w:rsidR="001F0BFC" w:rsidRPr="004C6178" w14:paraId="37C2C8E6" w14:textId="77777777" w:rsidTr="00FA72F8">
        <w:trPr>
          <w:cantSplit/>
        </w:trPr>
        <w:tc>
          <w:tcPr>
            <w:tcW w:w="0" w:type="auto"/>
            <w:vMerge/>
            <w:shd w:val="clear" w:color="auto" w:fill="auto"/>
            <w:vAlign w:val="center"/>
          </w:tcPr>
          <w:p w14:paraId="74CD698B" w14:textId="77777777" w:rsidR="001F0BFC" w:rsidRPr="004C6178" w:rsidRDefault="001F0BFC" w:rsidP="002C5ADD">
            <w:pPr>
              <w:pStyle w:val="Table-Center"/>
              <w:widowControl w:val="0"/>
              <w:spacing w:line="271" w:lineRule="auto"/>
              <w:ind w:firstLine="22"/>
              <w:rPr>
                <w:lang w:val="vi-VN"/>
              </w:rPr>
            </w:pPr>
          </w:p>
        </w:tc>
        <w:tc>
          <w:tcPr>
            <w:tcW w:w="2502" w:type="dxa"/>
            <w:vMerge/>
            <w:shd w:val="clear" w:color="auto" w:fill="auto"/>
            <w:vAlign w:val="center"/>
          </w:tcPr>
          <w:p w14:paraId="0756F1E9" w14:textId="77777777" w:rsidR="001F0BFC" w:rsidRPr="004C6178" w:rsidRDefault="001F0BFC" w:rsidP="002C5ADD">
            <w:pPr>
              <w:pStyle w:val="Table"/>
              <w:widowControl w:val="0"/>
              <w:spacing w:line="271" w:lineRule="auto"/>
              <w:ind w:firstLine="22"/>
              <w:jc w:val="center"/>
              <w:rPr>
                <w:lang w:val="vi-VN"/>
              </w:rPr>
            </w:pPr>
          </w:p>
        </w:tc>
        <w:tc>
          <w:tcPr>
            <w:tcW w:w="1606" w:type="dxa"/>
            <w:vMerge/>
            <w:shd w:val="clear" w:color="auto" w:fill="auto"/>
            <w:vAlign w:val="center"/>
          </w:tcPr>
          <w:p w14:paraId="1617D5F9" w14:textId="77777777" w:rsidR="001F0BFC" w:rsidRPr="004C6178" w:rsidRDefault="001F0BFC" w:rsidP="002C5ADD">
            <w:pPr>
              <w:pStyle w:val="Table"/>
              <w:widowControl w:val="0"/>
              <w:spacing w:line="271" w:lineRule="auto"/>
              <w:ind w:firstLine="22"/>
              <w:jc w:val="center"/>
              <w:rPr>
                <w:lang w:val="vi-VN"/>
              </w:rPr>
            </w:pPr>
          </w:p>
        </w:tc>
        <w:tc>
          <w:tcPr>
            <w:tcW w:w="977" w:type="dxa"/>
            <w:shd w:val="clear" w:color="auto" w:fill="auto"/>
            <w:vAlign w:val="center"/>
          </w:tcPr>
          <w:p w14:paraId="6DDDDAA8" w14:textId="2F46FA5B" w:rsidR="001F0BFC" w:rsidRPr="004C6178" w:rsidRDefault="001F0BFC" w:rsidP="002C5ADD">
            <w:pPr>
              <w:pStyle w:val="Table-Center"/>
              <w:widowControl w:val="0"/>
              <w:spacing w:line="271" w:lineRule="auto"/>
              <w:ind w:firstLine="22"/>
              <w:rPr>
                <w:lang w:val="vi-VN"/>
              </w:rPr>
            </w:pPr>
            <w:r w:rsidRPr="004C6178">
              <w:rPr>
                <w:lang w:val="vi-VN"/>
              </w:rPr>
              <w:t>Nhì</w:t>
            </w:r>
          </w:p>
        </w:tc>
        <w:tc>
          <w:tcPr>
            <w:tcW w:w="3365" w:type="dxa"/>
            <w:shd w:val="clear" w:color="auto" w:fill="auto"/>
            <w:vAlign w:val="center"/>
          </w:tcPr>
          <w:p w14:paraId="2D8B273A" w14:textId="172B2782" w:rsidR="001F0BFC" w:rsidRPr="004C6178" w:rsidRDefault="001F0BFC" w:rsidP="002C5ADD">
            <w:pPr>
              <w:pStyle w:val="Table"/>
              <w:widowControl w:val="0"/>
              <w:spacing w:line="271" w:lineRule="auto"/>
              <w:ind w:firstLine="22"/>
              <w:jc w:val="both"/>
              <w:rPr>
                <w:lang w:val="vi-VN"/>
              </w:rPr>
            </w:pPr>
            <w:r w:rsidRPr="004C6178">
              <w:rPr>
                <w:lang w:val="vi-VN"/>
              </w:rPr>
              <w:t>Miễn thi 3 học phần</w:t>
            </w:r>
          </w:p>
        </w:tc>
      </w:tr>
      <w:tr w:rsidR="001F0BFC" w:rsidRPr="004C6178" w14:paraId="4FFA27F2" w14:textId="77777777" w:rsidTr="00FA72F8">
        <w:trPr>
          <w:cantSplit/>
        </w:trPr>
        <w:tc>
          <w:tcPr>
            <w:tcW w:w="0" w:type="auto"/>
            <w:vMerge/>
            <w:shd w:val="clear" w:color="auto" w:fill="auto"/>
            <w:vAlign w:val="center"/>
          </w:tcPr>
          <w:p w14:paraId="46A200A9" w14:textId="77777777" w:rsidR="001F0BFC" w:rsidRPr="004C6178" w:rsidRDefault="001F0BFC" w:rsidP="002C5ADD">
            <w:pPr>
              <w:pStyle w:val="Table-Center"/>
              <w:widowControl w:val="0"/>
              <w:spacing w:line="271" w:lineRule="auto"/>
              <w:ind w:firstLine="22"/>
              <w:rPr>
                <w:lang w:val="vi-VN"/>
              </w:rPr>
            </w:pPr>
          </w:p>
        </w:tc>
        <w:tc>
          <w:tcPr>
            <w:tcW w:w="2502" w:type="dxa"/>
            <w:vMerge/>
            <w:shd w:val="clear" w:color="auto" w:fill="auto"/>
            <w:vAlign w:val="center"/>
          </w:tcPr>
          <w:p w14:paraId="50003CD1" w14:textId="77777777" w:rsidR="001F0BFC" w:rsidRPr="004C6178" w:rsidRDefault="001F0BFC" w:rsidP="002C5ADD">
            <w:pPr>
              <w:pStyle w:val="Table"/>
              <w:widowControl w:val="0"/>
              <w:spacing w:line="271" w:lineRule="auto"/>
              <w:ind w:firstLine="22"/>
              <w:jc w:val="center"/>
              <w:rPr>
                <w:lang w:val="vi-VN"/>
              </w:rPr>
            </w:pPr>
          </w:p>
        </w:tc>
        <w:tc>
          <w:tcPr>
            <w:tcW w:w="1606" w:type="dxa"/>
            <w:vMerge/>
            <w:shd w:val="clear" w:color="auto" w:fill="auto"/>
            <w:vAlign w:val="center"/>
          </w:tcPr>
          <w:p w14:paraId="47EF9207" w14:textId="77777777" w:rsidR="001F0BFC" w:rsidRPr="004C6178" w:rsidRDefault="001F0BFC" w:rsidP="002C5ADD">
            <w:pPr>
              <w:pStyle w:val="Table"/>
              <w:widowControl w:val="0"/>
              <w:spacing w:line="271" w:lineRule="auto"/>
              <w:ind w:firstLine="22"/>
              <w:jc w:val="center"/>
              <w:rPr>
                <w:lang w:val="vi-VN"/>
              </w:rPr>
            </w:pPr>
          </w:p>
        </w:tc>
        <w:tc>
          <w:tcPr>
            <w:tcW w:w="977" w:type="dxa"/>
            <w:shd w:val="clear" w:color="auto" w:fill="auto"/>
            <w:vAlign w:val="center"/>
          </w:tcPr>
          <w:p w14:paraId="51AE019E" w14:textId="6A04A772" w:rsidR="001F0BFC" w:rsidRPr="004C6178" w:rsidRDefault="001F0BFC" w:rsidP="002C5ADD">
            <w:pPr>
              <w:pStyle w:val="Table-Center"/>
              <w:widowControl w:val="0"/>
              <w:spacing w:line="271" w:lineRule="auto"/>
              <w:ind w:firstLine="22"/>
              <w:rPr>
                <w:lang w:val="vi-VN"/>
              </w:rPr>
            </w:pPr>
            <w:r w:rsidRPr="004C6178">
              <w:rPr>
                <w:lang w:val="vi-VN"/>
              </w:rPr>
              <w:t>Ba</w:t>
            </w:r>
          </w:p>
        </w:tc>
        <w:tc>
          <w:tcPr>
            <w:tcW w:w="3365" w:type="dxa"/>
            <w:shd w:val="clear" w:color="auto" w:fill="auto"/>
            <w:vAlign w:val="center"/>
          </w:tcPr>
          <w:p w14:paraId="342A0D92" w14:textId="69C6B3A1" w:rsidR="001F0BFC" w:rsidRPr="004C6178" w:rsidRDefault="001F0BFC" w:rsidP="002C5ADD">
            <w:pPr>
              <w:pStyle w:val="Table"/>
              <w:widowControl w:val="0"/>
              <w:spacing w:line="271" w:lineRule="auto"/>
              <w:ind w:firstLine="22"/>
              <w:jc w:val="both"/>
              <w:rPr>
                <w:lang w:val="vi-VN"/>
              </w:rPr>
            </w:pPr>
            <w:r w:rsidRPr="004C6178">
              <w:rPr>
                <w:lang w:val="vi-VN"/>
              </w:rPr>
              <w:t>Miễn thi 2 học phần</w:t>
            </w:r>
          </w:p>
        </w:tc>
      </w:tr>
      <w:tr w:rsidR="001F0BFC" w:rsidRPr="004C6178" w14:paraId="2DA88D1C" w14:textId="77777777" w:rsidTr="00FA72F8">
        <w:trPr>
          <w:cantSplit/>
        </w:trPr>
        <w:tc>
          <w:tcPr>
            <w:tcW w:w="0" w:type="auto"/>
            <w:vMerge w:val="restart"/>
            <w:shd w:val="clear" w:color="auto" w:fill="auto"/>
            <w:vAlign w:val="center"/>
          </w:tcPr>
          <w:p w14:paraId="4ADB5D6F" w14:textId="037C9C9F" w:rsidR="001F0BFC" w:rsidRPr="004C6178" w:rsidRDefault="001F0BFC" w:rsidP="002C5ADD">
            <w:pPr>
              <w:pStyle w:val="Table-Center"/>
              <w:widowControl w:val="0"/>
              <w:spacing w:line="271" w:lineRule="auto"/>
              <w:ind w:firstLine="22"/>
              <w:rPr>
                <w:lang w:val="vi-VN"/>
              </w:rPr>
            </w:pPr>
            <w:r w:rsidRPr="004C6178">
              <w:rPr>
                <w:lang w:val="vi-VN"/>
              </w:rPr>
              <w:t>2</w:t>
            </w:r>
          </w:p>
        </w:tc>
        <w:tc>
          <w:tcPr>
            <w:tcW w:w="2502" w:type="dxa"/>
            <w:vMerge w:val="restart"/>
            <w:shd w:val="clear" w:color="auto" w:fill="auto"/>
            <w:vAlign w:val="center"/>
          </w:tcPr>
          <w:p w14:paraId="5C9C4217" w14:textId="785C19C1" w:rsidR="001F0BFC" w:rsidRPr="004C6178" w:rsidRDefault="001F0BFC" w:rsidP="002C5ADD">
            <w:pPr>
              <w:pStyle w:val="Table"/>
              <w:widowControl w:val="0"/>
              <w:spacing w:line="271" w:lineRule="auto"/>
              <w:ind w:firstLine="22"/>
              <w:jc w:val="center"/>
              <w:rPr>
                <w:lang w:val="vi-VN"/>
              </w:rPr>
            </w:pPr>
            <w:r w:rsidRPr="004C6178">
              <w:rPr>
                <w:lang w:val="vi-VN"/>
              </w:rPr>
              <w:t>Hội thao Nghiệp vụ kỹ thuật mật mã</w:t>
            </w:r>
          </w:p>
        </w:tc>
        <w:tc>
          <w:tcPr>
            <w:tcW w:w="1606" w:type="dxa"/>
            <w:vMerge w:val="restart"/>
            <w:shd w:val="clear" w:color="auto" w:fill="auto"/>
            <w:vAlign w:val="center"/>
          </w:tcPr>
          <w:p w14:paraId="456F4573" w14:textId="46546810" w:rsidR="001F0BFC" w:rsidRPr="004C6178" w:rsidRDefault="001F0BFC" w:rsidP="002C5ADD">
            <w:pPr>
              <w:pStyle w:val="Table"/>
              <w:widowControl w:val="0"/>
              <w:spacing w:line="271" w:lineRule="auto"/>
              <w:ind w:firstLine="22"/>
              <w:jc w:val="center"/>
              <w:rPr>
                <w:lang w:val="vi-VN"/>
              </w:rPr>
            </w:pPr>
            <w:r w:rsidRPr="004C6178">
              <w:rPr>
                <w:lang w:val="vi-VN"/>
              </w:rPr>
              <w:t>Học viện</w:t>
            </w:r>
          </w:p>
        </w:tc>
        <w:tc>
          <w:tcPr>
            <w:tcW w:w="977" w:type="dxa"/>
            <w:shd w:val="clear" w:color="auto" w:fill="auto"/>
            <w:vAlign w:val="center"/>
          </w:tcPr>
          <w:p w14:paraId="3C5337BA" w14:textId="7F9DB7FD" w:rsidR="001F0BFC" w:rsidRPr="004C6178" w:rsidRDefault="001F0BFC" w:rsidP="002C5ADD">
            <w:pPr>
              <w:pStyle w:val="Table-Center"/>
              <w:widowControl w:val="0"/>
              <w:spacing w:line="271" w:lineRule="auto"/>
              <w:ind w:firstLine="22"/>
              <w:rPr>
                <w:lang w:val="vi-VN"/>
              </w:rPr>
            </w:pPr>
            <w:r w:rsidRPr="004C6178">
              <w:rPr>
                <w:lang w:val="vi-VN"/>
              </w:rPr>
              <w:t>Nhất</w:t>
            </w:r>
          </w:p>
        </w:tc>
        <w:tc>
          <w:tcPr>
            <w:tcW w:w="3365" w:type="dxa"/>
            <w:shd w:val="clear" w:color="auto" w:fill="auto"/>
            <w:vAlign w:val="center"/>
          </w:tcPr>
          <w:p w14:paraId="71A0533B" w14:textId="72034BA9" w:rsidR="001F0BFC" w:rsidRPr="004C6178" w:rsidRDefault="001F0BFC" w:rsidP="002C5ADD">
            <w:pPr>
              <w:pStyle w:val="Table"/>
              <w:widowControl w:val="0"/>
              <w:spacing w:line="271" w:lineRule="auto"/>
              <w:ind w:firstLine="22"/>
              <w:jc w:val="both"/>
              <w:rPr>
                <w:lang w:val="vi-VN"/>
              </w:rPr>
            </w:pPr>
            <w:r w:rsidRPr="004C6178">
              <w:rPr>
                <w:lang w:val="vi-VN"/>
              </w:rPr>
              <w:t>Miễn thi 1 học phần</w:t>
            </w:r>
          </w:p>
        </w:tc>
      </w:tr>
      <w:tr w:rsidR="001F0BFC" w:rsidRPr="004C6178" w14:paraId="5DFAD8A0" w14:textId="77777777" w:rsidTr="00FA72F8">
        <w:trPr>
          <w:cantSplit/>
        </w:trPr>
        <w:tc>
          <w:tcPr>
            <w:tcW w:w="0" w:type="auto"/>
            <w:vMerge/>
            <w:shd w:val="clear" w:color="auto" w:fill="auto"/>
            <w:vAlign w:val="center"/>
          </w:tcPr>
          <w:p w14:paraId="0F4A6AD1" w14:textId="77777777" w:rsidR="001F0BFC" w:rsidRPr="004C6178" w:rsidRDefault="001F0BFC" w:rsidP="002C5ADD">
            <w:pPr>
              <w:pStyle w:val="Table-Center"/>
              <w:widowControl w:val="0"/>
              <w:spacing w:line="271" w:lineRule="auto"/>
              <w:ind w:firstLine="22"/>
              <w:rPr>
                <w:lang w:val="vi-VN"/>
              </w:rPr>
            </w:pPr>
          </w:p>
        </w:tc>
        <w:tc>
          <w:tcPr>
            <w:tcW w:w="2502" w:type="dxa"/>
            <w:vMerge/>
            <w:shd w:val="clear" w:color="auto" w:fill="auto"/>
            <w:vAlign w:val="center"/>
          </w:tcPr>
          <w:p w14:paraId="34F0800F" w14:textId="77777777" w:rsidR="001F0BFC" w:rsidRPr="004C6178" w:rsidRDefault="001F0BFC" w:rsidP="002C5ADD">
            <w:pPr>
              <w:pStyle w:val="Table"/>
              <w:widowControl w:val="0"/>
              <w:spacing w:line="271" w:lineRule="auto"/>
              <w:ind w:firstLine="22"/>
              <w:jc w:val="center"/>
              <w:rPr>
                <w:lang w:val="vi-VN"/>
              </w:rPr>
            </w:pPr>
          </w:p>
        </w:tc>
        <w:tc>
          <w:tcPr>
            <w:tcW w:w="1606" w:type="dxa"/>
            <w:vMerge/>
            <w:shd w:val="clear" w:color="auto" w:fill="auto"/>
            <w:vAlign w:val="center"/>
          </w:tcPr>
          <w:p w14:paraId="096D98C4" w14:textId="77777777" w:rsidR="001F0BFC" w:rsidRPr="004C6178" w:rsidRDefault="001F0BFC" w:rsidP="002C5ADD">
            <w:pPr>
              <w:pStyle w:val="Table"/>
              <w:widowControl w:val="0"/>
              <w:spacing w:line="271" w:lineRule="auto"/>
              <w:ind w:firstLine="22"/>
              <w:jc w:val="center"/>
              <w:rPr>
                <w:lang w:val="vi-VN"/>
              </w:rPr>
            </w:pPr>
          </w:p>
        </w:tc>
        <w:tc>
          <w:tcPr>
            <w:tcW w:w="977" w:type="dxa"/>
            <w:shd w:val="clear" w:color="auto" w:fill="auto"/>
            <w:vAlign w:val="center"/>
          </w:tcPr>
          <w:p w14:paraId="4C8A5E76" w14:textId="5CCB2706" w:rsidR="001F0BFC" w:rsidRPr="004C6178" w:rsidRDefault="001F0BFC" w:rsidP="002C5ADD">
            <w:pPr>
              <w:pStyle w:val="Table-Center"/>
              <w:widowControl w:val="0"/>
              <w:spacing w:line="271" w:lineRule="auto"/>
              <w:ind w:firstLine="22"/>
              <w:rPr>
                <w:lang w:val="vi-VN"/>
              </w:rPr>
            </w:pPr>
            <w:r w:rsidRPr="004C6178">
              <w:rPr>
                <w:lang w:val="vi-VN"/>
              </w:rPr>
              <w:t>Nhì</w:t>
            </w:r>
          </w:p>
        </w:tc>
        <w:tc>
          <w:tcPr>
            <w:tcW w:w="3365" w:type="dxa"/>
            <w:shd w:val="clear" w:color="auto" w:fill="auto"/>
            <w:vAlign w:val="center"/>
          </w:tcPr>
          <w:p w14:paraId="7356A4BD" w14:textId="4392417D" w:rsidR="001F0BFC" w:rsidRPr="004C6178" w:rsidRDefault="001F0BFC" w:rsidP="002C5ADD">
            <w:pPr>
              <w:pStyle w:val="Table"/>
              <w:widowControl w:val="0"/>
              <w:spacing w:line="271" w:lineRule="auto"/>
              <w:ind w:firstLine="22"/>
              <w:jc w:val="both"/>
              <w:rPr>
                <w:lang w:val="vi-VN"/>
              </w:rPr>
            </w:pPr>
            <w:r w:rsidRPr="004C6178">
              <w:rPr>
                <w:lang w:val="vi-VN"/>
              </w:rPr>
              <w:t>Cộng 1 điểm, 2 học phần</w:t>
            </w:r>
          </w:p>
        </w:tc>
      </w:tr>
      <w:tr w:rsidR="001F0BFC" w:rsidRPr="004C6178" w14:paraId="4A614483" w14:textId="77777777" w:rsidTr="00FA72F8">
        <w:trPr>
          <w:cantSplit/>
        </w:trPr>
        <w:tc>
          <w:tcPr>
            <w:tcW w:w="0" w:type="auto"/>
            <w:vMerge/>
            <w:shd w:val="clear" w:color="auto" w:fill="auto"/>
            <w:vAlign w:val="center"/>
          </w:tcPr>
          <w:p w14:paraId="5B113EA0" w14:textId="77777777" w:rsidR="001F0BFC" w:rsidRPr="004C6178" w:rsidRDefault="001F0BFC" w:rsidP="002C5ADD">
            <w:pPr>
              <w:pStyle w:val="Table-Center"/>
              <w:widowControl w:val="0"/>
              <w:spacing w:line="271" w:lineRule="auto"/>
              <w:ind w:firstLine="22"/>
              <w:rPr>
                <w:lang w:val="vi-VN"/>
              </w:rPr>
            </w:pPr>
          </w:p>
        </w:tc>
        <w:tc>
          <w:tcPr>
            <w:tcW w:w="2502" w:type="dxa"/>
            <w:vMerge/>
            <w:shd w:val="clear" w:color="auto" w:fill="auto"/>
            <w:vAlign w:val="center"/>
          </w:tcPr>
          <w:p w14:paraId="3F9C7264" w14:textId="77777777" w:rsidR="001F0BFC" w:rsidRPr="004C6178" w:rsidRDefault="001F0BFC" w:rsidP="002C5ADD">
            <w:pPr>
              <w:pStyle w:val="Table"/>
              <w:widowControl w:val="0"/>
              <w:spacing w:line="271" w:lineRule="auto"/>
              <w:ind w:firstLine="22"/>
              <w:jc w:val="center"/>
              <w:rPr>
                <w:lang w:val="vi-VN"/>
              </w:rPr>
            </w:pPr>
          </w:p>
        </w:tc>
        <w:tc>
          <w:tcPr>
            <w:tcW w:w="1606" w:type="dxa"/>
            <w:vMerge/>
            <w:shd w:val="clear" w:color="auto" w:fill="auto"/>
            <w:vAlign w:val="center"/>
          </w:tcPr>
          <w:p w14:paraId="6FDD403D" w14:textId="77777777" w:rsidR="001F0BFC" w:rsidRPr="004C6178" w:rsidRDefault="001F0BFC" w:rsidP="002C5ADD">
            <w:pPr>
              <w:pStyle w:val="Table"/>
              <w:widowControl w:val="0"/>
              <w:spacing w:line="271" w:lineRule="auto"/>
              <w:ind w:firstLine="22"/>
              <w:jc w:val="center"/>
              <w:rPr>
                <w:lang w:val="vi-VN"/>
              </w:rPr>
            </w:pPr>
          </w:p>
        </w:tc>
        <w:tc>
          <w:tcPr>
            <w:tcW w:w="977" w:type="dxa"/>
            <w:shd w:val="clear" w:color="auto" w:fill="auto"/>
            <w:vAlign w:val="center"/>
          </w:tcPr>
          <w:p w14:paraId="15F6632B" w14:textId="6D65479E" w:rsidR="001F0BFC" w:rsidRPr="004C6178" w:rsidRDefault="001F0BFC" w:rsidP="002C5ADD">
            <w:pPr>
              <w:pStyle w:val="Table-Center"/>
              <w:widowControl w:val="0"/>
              <w:spacing w:line="271" w:lineRule="auto"/>
              <w:ind w:firstLine="22"/>
              <w:rPr>
                <w:lang w:val="vi-VN"/>
              </w:rPr>
            </w:pPr>
            <w:r w:rsidRPr="004C6178">
              <w:rPr>
                <w:lang w:val="vi-VN"/>
              </w:rPr>
              <w:t>Ba</w:t>
            </w:r>
          </w:p>
        </w:tc>
        <w:tc>
          <w:tcPr>
            <w:tcW w:w="3365" w:type="dxa"/>
            <w:shd w:val="clear" w:color="auto" w:fill="auto"/>
            <w:vAlign w:val="center"/>
          </w:tcPr>
          <w:p w14:paraId="2847179A" w14:textId="5CE73AF0" w:rsidR="001F0BFC" w:rsidRPr="004C6178" w:rsidRDefault="001F0BFC" w:rsidP="002C5ADD">
            <w:pPr>
              <w:pStyle w:val="Table"/>
              <w:widowControl w:val="0"/>
              <w:spacing w:line="271" w:lineRule="auto"/>
              <w:ind w:firstLine="22"/>
              <w:jc w:val="both"/>
              <w:rPr>
                <w:lang w:val="vi-VN"/>
              </w:rPr>
            </w:pPr>
            <w:r w:rsidRPr="004C6178">
              <w:rPr>
                <w:lang w:val="vi-VN"/>
              </w:rPr>
              <w:t>Cộng 1 điểm, 1 học phần</w:t>
            </w:r>
          </w:p>
        </w:tc>
      </w:tr>
      <w:tr w:rsidR="001F0BFC" w:rsidRPr="004C6178" w14:paraId="4166E621" w14:textId="77777777" w:rsidTr="00FA72F8">
        <w:trPr>
          <w:cantSplit/>
        </w:trPr>
        <w:tc>
          <w:tcPr>
            <w:tcW w:w="0" w:type="auto"/>
            <w:vMerge/>
            <w:shd w:val="clear" w:color="auto" w:fill="auto"/>
            <w:vAlign w:val="center"/>
          </w:tcPr>
          <w:p w14:paraId="363A2DDC" w14:textId="77777777" w:rsidR="001F0BFC" w:rsidRPr="004C6178" w:rsidRDefault="001F0BFC" w:rsidP="002C5ADD">
            <w:pPr>
              <w:pStyle w:val="Table-Center"/>
              <w:widowControl w:val="0"/>
              <w:spacing w:line="271" w:lineRule="auto"/>
              <w:ind w:firstLine="22"/>
              <w:rPr>
                <w:lang w:val="vi-VN"/>
              </w:rPr>
            </w:pPr>
          </w:p>
        </w:tc>
        <w:tc>
          <w:tcPr>
            <w:tcW w:w="2502" w:type="dxa"/>
            <w:vMerge/>
            <w:shd w:val="clear" w:color="auto" w:fill="auto"/>
            <w:vAlign w:val="center"/>
          </w:tcPr>
          <w:p w14:paraId="70FE1DB9" w14:textId="77777777" w:rsidR="001F0BFC" w:rsidRPr="004C6178" w:rsidRDefault="001F0BFC" w:rsidP="002C5ADD">
            <w:pPr>
              <w:pStyle w:val="Table"/>
              <w:widowControl w:val="0"/>
              <w:spacing w:line="271" w:lineRule="auto"/>
              <w:ind w:firstLine="22"/>
              <w:jc w:val="center"/>
              <w:rPr>
                <w:lang w:val="vi-VN"/>
              </w:rPr>
            </w:pPr>
          </w:p>
        </w:tc>
        <w:tc>
          <w:tcPr>
            <w:tcW w:w="1606" w:type="dxa"/>
            <w:vMerge w:val="restart"/>
            <w:shd w:val="clear" w:color="auto" w:fill="auto"/>
            <w:vAlign w:val="center"/>
          </w:tcPr>
          <w:p w14:paraId="10089DE3" w14:textId="6F4EF873" w:rsidR="001F0BFC" w:rsidRPr="004C6178" w:rsidRDefault="001F0BFC" w:rsidP="002C5ADD">
            <w:pPr>
              <w:pStyle w:val="Table"/>
              <w:widowControl w:val="0"/>
              <w:spacing w:line="271" w:lineRule="auto"/>
              <w:ind w:firstLine="22"/>
              <w:jc w:val="center"/>
              <w:rPr>
                <w:lang w:val="vi-VN"/>
              </w:rPr>
            </w:pPr>
            <w:r w:rsidRPr="004C6178">
              <w:rPr>
                <w:lang w:val="vi-VN"/>
              </w:rPr>
              <w:t>Toàn ngành</w:t>
            </w:r>
          </w:p>
        </w:tc>
        <w:tc>
          <w:tcPr>
            <w:tcW w:w="977" w:type="dxa"/>
            <w:shd w:val="clear" w:color="auto" w:fill="auto"/>
            <w:vAlign w:val="center"/>
          </w:tcPr>
          <w:p w14:paraId="5A04352D" w14:textId="00D92A65" w:rsidR="001F0BFC" w:rsidRPr="004C6178" w:rsidRDefault="001F0BFC" w:rsidP="002C5ADD">
            <w:pPr>
              <w:pStyle w:val="Table-Center"/>
              <w:widowControl w:val="0"/>
              <w:spacing w:line="271" w:lineRule="auto"/>
              <w:ind w:firstLine="22"/>
              <w:rPr>
                <w:lang w:val="vi-VN"/>
              </w:rPr>
            </w:pPr>
            <w:r w:rsidRPr="004C6178">
              <w:rPr>
                <w:lang w:val="vi-VN"/>
              </w:rPr>
              <w:t>Nhất</w:t>
            </w:r>
          </w:p>
        </w:tc>
        <w:tc>
          <w:tcPr>
            <w:tcW w:w="3365" w:type="dxa"/>
            <w:shd w:val="clear" w:color="auto" w:fill="auto"/>
            <w:vAlign w:val="center"/>
          </w:tcPr>
          <w:p w14:paraId="5FC72303" w14:textId="7ACDA1B3" w:rsidR="001F0BFC" w:rsidRPr="004C6178" w:rsidRDefault="001F0BFC" w:rsidP="002C5ADD">
            <w:pPr>
              <w:pStyle w:val="Table"/>
              <w:widowControl w:val="0"/>
              <w:spacing w:line="271" w:lineRule="auto"/>
              <w:ind w:firstLine="22"/>
              <w:jc w:val="both"/>
              <w:rPr>
                <w:lang w:val="vi-VN"/>
              </w:rPr>
            </w:pPr>
            <w:r w:rsidRPr="004C6178">
              <w:rPr>
                <w:lang w:val="vi-VN"/>
              </w:rPr>
              <w:t>Miễn thi 3 học phần</w:t>
            </w:r>
          </w:p>
        </w:tc>
      </w:tr>
      <w:tr w:rsidR="001F0BFC" w:rsidRPr="004C6178" w14:paraId="4E9E58A4" w14:textId="77777777" w:rsidTr="00FA72F8">
        <w:trPr>
          <w:cantSplit/>
        </w:trPr>
        <w:tc>
          <w:tcPr>
            <w:tcW w:w="0" w:type="auto"/>
            <w:vMerge/>
            <w:shd w:val="clear" w:color="auto" w:fill="auto"/>
            <w:vAlign w:val="center"/>
          </w:tcPr>
          <w:p w14:paraId="1B9B13F2" w14:textId="77777777" w:rsidR="001F0BFC" w:rsidRPr="004C6178" w:rsidRDefault="001F0BFC" w:rsidP="002C5ADD">
            <w:pPr>
              <w:pStyle w:val="Table-Center"/>
              <w:widowControl w:val="0"/>
              <w:spacing w:line="271" w:lineRule="auto"/>
              <w:ind w:firstLine="22"/>
              <w:rPr>
                <w:lang w:val="vi-VN"/>
              </w:rPr>
            </w:pPr>
          </w:p>
        </w:tc>
        <w:tc>
          <w:tcPr>
            <w:tcW w:w="2502" w:type="dxa"/>
            <w:vMerge/>
            <w:shd w:val="clear" w:color="auto" w:fill="auto"/>
            <w:vAlign w:val="center"/>
          </w:tcPr>
          <w:p w14:paraId="2758F83E" w14:textId="77777777" w:rsidR="001F0BFC" w:rsidRPr="004C6178" w:rsidRDefault="001F0BFC" w:rsidP="002C5ADD">
            <w:pPr>
              <w:pStyle w:val="Table"/>
              <w:widowControl w:val="0"/>
              <w:spacing w:line="271" w:lineRule="auto"/>
              <w:ind w:firstLine="22"/>
              <w:jc w:val="center"/>
              <w:rPr>
                <w:lang w:val="vi-VN"/>
              </w:rPr>
            </w:pPr>
          </w:p>
        </w:tc>
        <w:tc>
          <w:tcPr>
            <w:tcW w:w="1606" w:type="dxa"/>
            <w:vMerge/>
            <w:shd w:val="clear" w:color="auto" w:fill="auto"/>
            <w:vAlign w:val="center"/>
          </w:tcPr>
          <w:p w14:paraId="1B382763" w14:textId="77777777" w:rsidR="001F0BFC" w:rsidRPr="004C6178" w:rsidRDefault="001F0BFC" w:rsidP="002C5ADD">
            <w:pPr>
              <w:pStyle w:val="Table"/>
              <w:widowControl w:val="0"/>
              <w:spacing w:line="271" w:lineRule="auto"/>
              <w:ind w:firstLine="22"/>
              <w:jc w:val="center"/>
              <w:rPr>
                <w:lang w:val="vi-VN"/>
              </w:rPr>
            </w:pPr>
          </w:p>
        </w:tc>
        <w:tc>
          <w:tcPr>
            <w:tcW w:w="977" w:type="dxa"/>
            <w:shd w:val="clear" w:color="auto" w:fill="auto"/>
            <w:vAlign w:val="center"/>
          </w:tcPr>
          <w:p w14:paraId="544BB1AB" w14:textId="321A8E20" w:rsidR="001F0BFC" w:rsidRPr="004C6178" w:rsidRDefault="001F0BFC" w:rsidP="002C5ADD">
            <w:pPr>
              <w:pStyle w:val="Table-Center"/>
              <w:widowControl w:val="0"/>
              <w:spacing w:line="271" w:lineRule="auto"/>
              <w:ind w:firstLine="22"/>
              <w:rPr>
                <w:lang w:val="vi-VN"/>
              </w:rPr>
            </w:pPr>
            <w:r w:rsidRPr="004C6178">
              <w:rPr>
                <w:lang w:val="vi-VN"/>
              </w:rPr>
              <w:t>Nhì</w:t>
            </w:r>
          </w:p>
        </w:tc>
        <w:tc>
          <w:tcPr>
            <w:tcW w:w="3365" w:type="dxa"/>
            <w:shd w:val="clear" w:color="auto" w:fill="auto"/>
            <w:vAlign w:val="center"/>
          </w:tcPr>
          <w:p w14:paraId="76EBC981" w14:textId="3DC13FD2" w:rsidR="001F0BFC" w:rsidRPr="004C6178" w:rsidRDefault="001F0BFC" w:rsidP="002C5ADD">
            <w:pPr>
              <w:pStyle w:val="Table"/>
              <w:widowControl w:val="0"/>
              <w:spacing w:line="271" w:lineRule="auto"/>
              <w:ind w:firstLine="22"/>
              <w:jc w:val="both"/>
              <w:rPr>
                <w:lang w:val="vi-VN"/>
              </w:rPr>
            </w:pPr>
            <w:r w:rsidRPr="004C6178">
              <w:rPr>
                <w:lang w:val="vi-VN"/>
              </w:rPr>
              <w:t>Miễn thi 2 học phần</w:t>
            </w:r>
          </w:p>
        </w:tc>
      </w:tr>
      <w:tr w:rsidR="001F0BFC" w:rsidRPr="004C6178" w14:paraId="38CC41C8" w14:textId="77777777" w:rsidTr="00FA72F8">
        <w:trPr>
          <w:cantSplit/>
        </w:trPr>
        <w:tc>
          <w:tcPr>
            <w:tcW w:w="0" w:type="auto"/>
            <w:vMerge/>
            <w:shd w:val="clear" w:color="auto" w:fill="auto"/>
            <w:vAlign w:val="center"/>
          </w:tcPr>
          <w:p w14:paraId="36C260F9" w14:textId="77777777" w:rsidR="001F0BFC" w:rsidRPr="004C6178" w:rsidRDefault="001F0BFC" w:rsidP="002C5ADD">
            <w:pPr>
              <w:pStyle w:val="Table-Center"/>
              <w:widowControl w:val="0"/>
              <w:spacing w:line="271" w:lineRule="auto"/>
              <w:ind w:firstLine="22"/>
              <w:rPr>
                <w:lang w:val="vi-VN"/>
              </w:rPr>
            </w:pPr>
          </w:p>
        </w:tc>
        <w:tc>
          <w:tcPr>
            <w:tcW w:w="2502" w:type="dxa"/>
            <w:vMerge/>
            <w:shd w:val="clear" w:color="auto" w:fill="auto"/>
            <w:vAlign w:val="center"/>
          </w:tcPr>
          <w:p w14:paraId="5A0EFA43" w14:textId="77777777" w:rsidR="001F0BFC" w:rsidRPr="004C6178" w:rsidRDefault="001F0BFC" w:rsidP="002C5ADD">
            <w:pPr>
              <w:pStyle w:val="Table"/>
              <w:widowControl w:val="0"/>
              <w:spacing w:line="271" w:lineRule="auto"/>
              <w:ind w:firstLine="22"/>
              <w:jc w:val="center"/>
              <w:rPr>
                <w:lang w:val="vi-VN"/>
              </w:rPr>
            </w:pPr>
          </w:p>
        </w:tc>
        <w:tc>
          <w:tcPr>
            <w:tcW w:w="1606" w:type="dxa"/>
            <w:vMerge/>
            <w:shd w:val="clear" w:color="auto" w:fill="auto"/>
            <w:vAlign w:val="center"/>
          </w:tcPr>
          <w:p w14:paraId="0BA3B2F6" w14:textId="77777777" w:rsidR="001F0BFC" w:rsidRPr="004C6178" w:rsidRDefault="001F0BFC" w:rsidP="002C5ADD">
            <w:pPr>
              <w:pStyle w:val="Table"/>
              <w:widowControl w:val="0"/>
              <w:spacing w:line="271" w:lineRule="auto"/>
              <w:ind w:firstLine="22"/>
              <w:jc w:val="center"/>
              <w:rPr>
                <w:lang w:val="vi-VN"/>
              </w:rPr>
            </w:pPr>
          </w:p>
        </w:tc>
        <w:tc>
          <w:tcPr>
            <w:tcW w:w="977" w:type="dxa"/>
            <w:shd w:val="clear" w:color="auto" w:fill="auto"/>
            <w:vAlign w:val="center"/>
          </w:tcPr>
          <w:p w14:paraId="221539F2" w14:textId="6EAD2454" w:rsidR="001F0BFC" w:rsidRPr="004C6178" w:rsidRDefault="001F0BFC" w:rsidP="002C5ADD">
            <w:pPr>
              <w:pStyle w:val="Table-Center"/>
              <w:widowControl w:val="0"/>
              <w:spacing w:line="271" w:lineRule="auto"/>
              <w:ind w:firstLine="22"/>
              <w:rPr>
                <w:lang w:val="vi-VN"/>
              </w:rPr>
            </w:pPr>
            <w:r w:rsidRPr="004C6178">
              <w:rPr>
                <w:lang w:val="vi-VN"/>
              </w:rPr>
              <w:t>Ba</w:t>
            </w:r>
          </w:p>
        </w:tc>
        <w:tc>
          <w:tcPr>
            <w:tcW w:w="3365" w:type="dxa"/>
            <w:shd w:val="clear" w:color="auto" w:fill="auto"/>
            <w:vAlign w:val="center"/>
          </w:tcPr>
          <w:p w14:paraId="235CC3B2" w14:textId="39BA356E" w:rsidR="001F0BFC" w:rsidRPr="004C6178" w:rsidRDefault="001F0BFC" w:rsidP="002C5ADD">
            <w:pPr>
              <w:pStyle w:val="Table"/>
              <w:widowControl w:val="0"/>
              <w:spacing w:line="271" w:lineRule="auto"/>
              <w:ind w:firstLine="22"/>
              <w:jc w:val="both"/>
              <w:rPr>
                <w:lang w:val="vi-VN"/>
              </w:rPr>
            </w:pPr>
            <w:r w:rsidRPr="004C6178">
              <w:rPr>
                <w:lang w:val="vi-VN"/>
              </w:rPr>
              <w:t>Miễn thi 1 học phần</w:t>
            </w:r>
          </w:p>
        </w:tc>
      </w:tr>
      <w:tr w:rsidR="001F0BFC" w:rsidRPr="004C6178" w14:paraId="43014500" w14:textId="77777777" w:rsidTr="00FA72F8">
        <w:trPr>
          <w:cantSplit/>
        </w:trPr>
        <w:tc>
          <w:tcPr>
            <w:tcW w:w="0" w:type="auto"/>
            <w:vMerge w:val="restart"/>
            <w:shd w:val="clear" w:color="auto" w:fill="auto"/>
            <w:vAlign w:val="center"/>
          </w:tcPr>
          <w:p w14:paraId="27FF8E2A" w14:textId="4F68DB32" w:rsidR="001F0BFC" w:rsidRPr="004C6178" w:rsidRDefault="001F0BFC" w:rsidP="002C5ADD">
            <w:pPr>
              <w:pStyle w:val="Table-Center"/>
              <w:widowControl w:val="0"/>
              <w:spacing w:line="271" w:lineRule="auto"/>
              <w:ind w:firstLine="22"/>
              <w:rPr>
                <w:lang w:val="vi-VN"/>
              </w:rPr>
            </w:pPr>
            <w:r w:rsidRPr="004C6178">
              <w:rPr>
                <w:lang w:val="vi-VN"/>
              </w:rPr>
              <w:t>3</w:t>
            </w:r>
          </w:p>
        </w:tc>
        <w:tc>
          <w:tcPr>
            <w:tcW w:w="2502" w:type="dxa"/>
            <w:vMerge w:val="restart"/>
            <w:shd w:val="clear" w:color="auto" w:fill="auto"/>
            <w:vAlign w:val="center"/>
          </w:tcPr>
          <w:p w14:paraId="11FDACDD" w14:textId="218EB893" w:rsidR="001F0BFC" w:rsidRPr="004C6178" w:rsidRDefault="001F0BFC" w:rsidP="002C5ADD">
            <w:pPr>
              <w:pStyle w:val="Table"/>
              <w:widowControl w:val="0"/>
              <w:spacing w:line="271" w:lineRule="auto"/>
              <w:ind w:firstLine="22"/>
              <w:jc w:val="center"/>
              <w:rPr>
                <w:lang w:val="vi-VN"/>
              </w:rPr>
            </w:pPr>
            <w:r w:rsidRPr="004C6178">
              <w:rPr>
                <w:lang w:val="vi-VN"/>
              </w:rPr>
              <w:t>Robocon</w:t>
            </w:r>
          </w:p>
        </w:tc>
        <w:tc>
          <w:tcPr>
            <w:tcW w:w="1606" w:type="dxa"/>
            <w:vMerge w:val="restart"/>
            <w:shd w:val="clear" w:color="auto" w:fill="auto"/>
            <w:vAlign w:val="center"/>
          </w:tcPr>
          <w:p w14:paraId="4BDD5853" w14:textId="16B04840" w:rsidR="001F0BFC" w:rsidRPr="004C6178" w:rsidRDefault="001F0BFC" w:rsidP="002C5ADD">
            <w:pPr>
              <w:pStyle w:val="Table"/>
              <w:widowControl w:val="0"/>
              <w:spacing w:line="271" w:lineRule="auto"/>
              <w:ind w:firstLine="22"/>
              <w:jc w:val="center"/>
              <w:rPr>
                <w:lang w:val="vi-VN"/>
              </w:rPr>
            </w:pPr>
            <w:r w:rsidRPr="004C6178">
              <w:rPr>
                <w:lang w:val="vi-VN"/>
              </w:rPr>
              <w:t>Học viện</w:t>
            </w:r>
          </w:p>
        </w:tc>
        <w:tc>
          <w:tcPr>
            <w:tcW w:w="977" w:type="dxa"/>
            <w:shd w:val="clear" w:color="auto" w:fill="auto"/>
            <w:vAlign w:val="center"/>
          </w:tcPr>
          <w:p w14:paraId="05925148" w14:textId="03D07D98" w:rsidR="001F0BFC" w:rsidRPr="004C6178" w:rsidRDefault="001F0BFC" w:rsidP="002C5ADD">
            <w:pPr>
              <w:pStyle w:val="Table-Center"/>
              <w:widowControl w:val="0"/>
              <w:spacing w:line="271" w:lineRule="auto"/>
              <w:ind w:firstLine="22"/>
              <w:rPr>
                <w:lang w:val="vi-VN"/>
              </w:rPr>
            </w:pPr>
            <w:r w:rsidRPr="004C6178">
              <w:rPr>
                <w:lang w:val="vi-VN"/>
              </w:rPr>
              <w:t>Nhất</w:t>
            </w:r>
          </w:p>
        </w:tc>
        <w:tc>
          <w:tcPr>
            <w:tcW w:w="3365" w:type="dxa"/>
            <w:shd w:val="clear" w:color="auto" w:fill="auto"/>
            <w:vAlign w:val="center"/>
          </w:tcPr>
          <w:p w14:paraId="5944E490" w14:textId="706EE87D" w:rsidR="001F0BFC" w:rsidRPr="004C6178" w:rsidRDefault="001F0BFC" w:rsidP="002C5ADD">
            <w:pPr>
              <w:pStyle w:val="Table"/>
              <w:widowControl w:val="0"/>
              <w:spacing w:line="271" w:lineRule="auto"/>
              <w:ind w:firstLine="22"/>
              <w:jc w:val="both"/>
              <w:rPr>
                <w:lang w:val="vi-VN"/>
              </w:rPr>
            </w:pPr>
            <w:r w:rsidRPr="004C6178">
              <w:rPr>
                <w:lang w:val="vi-VN"/>
              </w:rPr>
              <w:t>Miễn thi 1 học phần</w:t>
            </w:r>
          </w:p>
        </w:tc>
      </w:tr>
      <w:tr w:rsidR="001F0BFC" w:rsidRPr="004C6178" w14:paraId="03BF22DA" w14:textId="77777777" w:rsidTr="00FA72F8">
        <w:trPr>
          <w:cantSplit/>
        </w:trPr>
        <w:tc>
          <w:tcPr>
            <w:tcW w:w="0" w:type="auto"/>
            <w:vMerge/>
            <w:shd w:val="clear" w:color="auto" w:fill="auto"/>
            <w:vAlign w:val="center"/>
          </w:tcPr>
          <w:p w14:paraId="36ECC7EF" w14:textId="77777777" w:rsidR="001F0BFC" w:rsidRPr="004C6178" w:rsidRDefault="001F0BFC" w:rsidP="002C5ADD">
            <w:pPr>
              <w:pStyle w:val="Table-Center"/>
              <w:widowControl w:val="0"/>
              <w:spacing w:line="271" w:lineRule="auto"/>
              <w:ind w:firstLine="22"/>
              <w:rPr>
                <w:lang w:val="vi-VN"/>
              </w:rPr>
            </w:pPr>
          </w:p>
        </w:tc>
        <w:tc>
          <w:tcPr>
            <w:tcW w:w="2502" w:type="dxa"/>
            <w:vMerge/>
            <w:shd w:val="clear" w:color="auto" w:fill="auto"/>
            <w:vAlign w:val="center"/>
          </w:tcPr>
          <w:p w14:paraId="34BEE003" w14:textId="77777777" w:rsidR="001F0BFC" w:rsidRPr="004C6178" w:rsidRDefault="001F0BFC" w:rsidP="002C5ADD">
            <w:pPr>
              <w:pStyle w:val="Table"/>
              <w:widowControl w:val="0"/>
              <w:spacing w:line="271" w:lineRule="auto"/>
              <w:ind w:firstLine="22"/>
              <w:jc w:val="center"/>
              <w:rPr>
                <w:lang w:val="vi-VN"/>
              </w:rPr>
            </w:pPr>
          </w:p>
        </w:tc>
        <w:tc>
          <w:tcPr>
            <w:tcW w:w="1606" w:type="dxa"/>
            <w:vMerge/>
            <w:shd w:val="clear" w:color="auto" w:fill="auto"/>
            <w:vAlign w:val="center"/>
          </w:tcPr>
          <w:p w14:paraId="19A491CF" w14:textId="77777777" w:rsidR="001F0BFC" w:rsidRPr="004C6178" w:rsidRDefault="001F0BFC" w:rsidP="002C5ADD">
            <w:pPr>
              <w:pStyle w:val="Table"/>
              <w:widowControl w:val="0"/>
              <w:spacing w:line="271" w:lineRule="auto"/>
              <w:ind w:firstLine="22"/>
              <w:jc w:val="center"/>
              <w:rPr>
                <w:lang w:val="vi-VN"/>
              </w:rPr>
            </w:pPr>
          </w:p>
        </w:tc>
        <w:tc>
          <w:tcPr>
            <w:tcW w:w="977" w:type="dxa"/>
            <w:shd w:val="clear" w:color="auto" w:fill="auto"/>
            <w:vAlign w:val="center"/>
          </w:tcPr>
          <w:p w14:paraId="597A66F3" w14:textId="69D9ED0F" w:rsidR="001F0BFC" w:rsidRPr="004C6178" w:rsidRDefault="001F0BFC" w:rsidP="002C5ADD">
            <w:pPr>
              <w:pStyle w:val="Table-Center"/>
              <w:widowControl w:val="0"/>
              <w:spacing w:line="271" w:lineRule="auto"/>
              <w:ind w:firstLine="22"/>
              <w:rPr>
                <w:lang w:val="vi-VN"/>
              </w:rPr>
            </w:pPr>
            <w:r w:rsidRPr="004C6178">
              <w:rPr>
                <w:lang w:val="vi-VN"/>
              </w:rPr>
              <w:t xml:space="preserve">Nhì </w:t>
            </w:r>
          </w:p>
        </w:tc>
        <w:tc>
          <w:tcPr>
            <w:tcW w:w="3365" w:type="dxa"/>
            <w:shd w:val="clear" w:color="auto" w:fill="auto"/>
            <w:vAlign w:val="center"/>
          </w:tcPr>
          <w:p w14:paraId="47CC4D52" w14:textId="686836C8" w:rsidR="001F0BFC" w:rsidRPr="004C6178" w:rsidRDefault="001F0BFC" w:rsidP="002C5ADD">
            <w:pPr>
              <w:pStyle w:val="Table"/>
              <w:widowControl w:val="0"/>
              <w:spacing w:line="271" w:lineRule="auto"/>
              <w:ind w:firstLine="22"/>
              <w:jc w:val="both"/>
              <w:rPr>
                <w:lang w:val="vi-VN"/>
              </w:rPr>
            </w:pPr>
            <w:r w:rsidRPr="004C6178">
              <w:rPr>
                <w:lang w:val="vi-VN"/>
              </w:rPr>
              <w:t>Cộng 2 điểm, 1 học phần</w:t>
            </w:r>
          </w:p>
        </w:tc>
      </w:tr>
      <w:tr w:rsidR="001F0BFC" w:rsidRPr="004C6178" w14:paraId="2BE3E07F" w14:textId="77777777" w:rsidTr="00FA72F8">
        <w:trPr>
          <w:cantSplit/>
        </w:trPr>
        <w:tc>
          <w:tcPr>
            <w:tcW w:w="0" w:type="auto"/>
            <w:vMerge/>
            <w:shd w:val="clear" w:color="auto" w:fill="auto"/>
            <w:vAlign w:val="center"/>
          </w:tcPr>
          <w:p w14:paraId="79E4F459" w14:textId="77777777" w:rsidR="001F0BFC" w:rsidRPr="004C6178" w:rsidRDefault="001F0BFC" w:rsidP="002C5ADD">
            <w:pPr>
              <w:pStyle w:val="Table-Center"/>
              <w:widowControl w:val="0"/>
              <w:spacing w:line="271" w:lineRule="auto"/>
              <w:ind w:firstLine="22"/>
              <w:rPr>
                <w:lang w:val="vi-VN"/>
              </w:rPr>
            </w:pPr>
          </w:p>
        </w:tc>
        <w:tc>
          <w:tcPr>
            <w:tcW w:w="2502" w:type="dxa"/>
            <w:vMerge/>
            <w:shd w:val="clear" w:color="auto" w:fill="auto"/>
            <w:vAlign w:val="center"/>
          </w:tcPr>
          <w:p w14:paraId="5F7EEF12" w14:textId="77777777" w:rsidR="001F0BFC" w:rsidRPr="004C6178" w:rsidRDefault="001F0BFC" w:rsidP="002C5ADD">
            <w:pPr>
              <w:pStyle w:val="Table"/>
              <w:widowControl w:val="0"/>
              <w:spacing w:line="271" w:lineRule="auto"/>
              <w:ind w:firstLine="22"/>
              <w:jc w:val="center"/>
              <w:rPr>
                <w:lang w:val="vi-VN"/>
              </w:rPr>
            </w:pPr>
          </w:p>
        </w:tc>
        <w:tc>
          <w:tcPr>
            <w:tcW w:w="1606" w:type="dxa"/>
            <w:vMerge/>
            <w:shd w:val="clear" w:color="auto" w:fill="auto"/>
            <w:vAlign w:val="center"/>
          </w:tcPr>
          <w:p w14:paraId="23A65F61" w14:textId="77777777" w:rsidR="001F0BFC" w:rsidRPr="004C6178" w:rsidRDefault="001F0BFC" w:rsidP="002C5ADD">
            <w:pPr>
              <w:pStyle w:val="Table"/>
              <w:widowControl w:val="0"/>
              <w:spacing w:line="271" w:lineRule="auto"/>
              <w:ind w:firstLine="22"/>
              <w:jc w:val="center"/>
              <w:rPr>
                <w:lang w:val="vi-VN"/>
              </w:rPr>
            </w:pPr>
          </w:p>
        </w:tc>
        <w:tc>
          <w:tcPr>
            <w:tcW w:w="977" w:type="dxa"/>
            <w:shd w:val="clear" w:color="auto" w:fill="auto"/>
            <w:vAlign w:val="center"/>
          </w:tcPr>
          <w:p w14:paraId="40A5DDE9" w14:textId="010A8ACD" w:rsidR="001F0BFC" w:rsidRPr="004C6178" w:rsidRDefault="001F0BFC" w:rsidP="002C5ADD">
            <w:pPr>
              <w:pStyle w:val="Table-Center"/>
              <w:widowControl w:val="0"/>
              <w:spacing w:line="271" w:lineRule="auto"/>
              <w:ind w:firstLine="22"/>
              <w:rPr>
                <w:lang w:val="vi-VN"/>
              </w:rPr>
            </w:pPr>
            <w:r w:rsidRPr="004C6178">
              <w:rPr>
                <w:lang w:val="vi-VN"/>
              </w:rPr>
              <w:t>Ba</w:t>
            </w:r>
          </w:p>
        </w:tc>
        <w:tc>
          <w:tcPr>
            <w:tcW w:w="3365" w:type="dxa"/>
            <w:shd w:val="clear" w:color="auto" w:fill="auto"/>
            <w:vAlign w:val="center"/>
          </w:tcPr>
          <w:p w14:paraId="363F0D09" w14:textId="0C7B7C6B" w:rsidR="001F0BFC" w:rsidRPr="004C6178" w:rsidRDefault="001F0BFC" w:rsidP="002C5ADD">
            <w:pPr>
              <w:pStyle w:val="Table"/>
              <w:widowControl w:val="0"/>
              <w:spacing w:line="271" w:lineRule="auto"/>
              <w:ind w:firstLine="22"/>
              <w:jc w:val="both"/>
              <w:rPr>
                <w:lang w:val="vi-VN"/>
              </w:rPr>
            </w:pPr>
            <w:r w:rsidRPr="004C6178">
              <w:rPr>
                <w:lang w:val="vi-VN"/>
              </w:rPr>
              <w:t>Cộng 1 điểm, 1 học phần</w:t>
            </w:r>
          </w:p>
        </w:tc>
      </w:tr>
      <w:tr w:rsidR="001F0BFC" w:rsidRPr="004C6178" w14:paraId="2E0BF902" w14:textId="77777777" w:rsidTr="00FA72F8">
        <w:trPr>
          <w:cantSplit/>
        </w:trPr>
        <w:tc>
          <w:tcPr>
            <w:tcW w:w="0" w:type="auto"/>
            <w:vMerge/>
            <w:shd w:val="clear" w:color="auto" w:fill="auto"/>
            <w:vAlign w:val="center"/>
          </w:tcPr>
          <w:p w14:paraId="52AB03A0" w14:textId="77777777" w:rsidR="001F0BFC" w:rsidRPr="004C6178" w:rsidRDefault="001F0BFC" w:rsidP="002C5ADD">
            <w:pPr>
              <w:pStyle w:val="Table-Center"/>
              <w:widowControl w:val="0"/>
              <w:spacing w:line="271" w:lineRule="auto"/>
              <w:ind w:firstLine="22"/>
              <w:rPr>
                <w:lang w:val="vi-VN"/>
              </w:rPr>
            </w:pPr>
          </w:p>
        </w:tc>
        <w:tc>
          <w:tcPr>
            <w:tcW w:w="2502" w:type="dxa"/>
            <w:vMerge/>
            <w:shd w:val="clear" w:color="auto" w:fill="auto"/>
            <w:vAlign w:val="center"/>
          </w:tcPr>
          <w:p w14:paraId="05B6E772" w14:textId="77777777" w:rsidR="001F0BFC" w:rsidRPr="004C6178" w:rsidRDefault="001F0BFC" w:rsidP="002C5ADD">
            <w:pPr>
              <w:pStyle w:val="Table"/>
              <w:widowControl w:val="0"/>
              <w:spacing w:line="271" w:lineRule="auto"/>
              <w:ind w:firstLine="22"/>
              <w:jc w:val="center"/>
              <w:rPr>
                <w:lang w:val="vi-VN"/>
              </w:rPr>
            </w:pPr>
          </w:p>
        </w:tc>
        <w:tc>
          <w:tcPr>
            <w:tcW w:w="1606" w:type="dxa"/>
            <w:vMerge w:val="restart"/>
            <w:shd w:val="clear" w:color="auto" w:fill="auto"/>
            <w:vAlign w:val="center"/>
          </w:tcPr>
          <w:p w14:paraId="54D9BD7B" w14:textId="7860D336" w:rsidR="001F0BFC" w:rsidRPr="004C6178" w:rsidRDefault="001F0BFC" w:rsidP="002C5ADD">
            <w:pPr>
              <w:pStyle w:val="Table"/>
              <w:widowControl w:val="0"/>
              <w:spacing w:line="271" w:lineRule="auto"/>
              <w:ind w:firstLine="22"/>
              <w:jc w:val="center"/>
              <w:rPr>
                <w:lang w:val="vi-VN"/>
              </w:rPr>
            </w:pPr>
            <w:r w:rsidRPr="004C6178">
              <w:rPr>
                <w:lang w:val="vi-VN"/>
              </w:rPr>
              <w:t>Quốc gia</w:t>
            </w:r>
          </w:p>
        </w:tc>
        <w:tc>
          <w:tcPr>
            <w:tcW w:w="977" w:type="dxa"/>
            <w:shd w:val="clear" w:color="auto" w:fill="auto"/>
            <w:vAlign w:val="center"/>
          </w:tcPr>
          <w:p w14:paraId="4046F2F2" w14:textId="3593A8C1" w:rsidR="001F0BFC" w:rsidRPr="004C6178" w:rsidRDefault="001F0BFC" w:rsidP="002C5ADD">
            <w:pPr>
              <w:pStyle w:val="Table-Center"/>
              <w:widowControl w:val="0"/>
              <w:spacing w:line="271" w:lineRule="auto"/>
              <w:ind w:firstLine="22"/>
              <w:rPr>
                <w:lang w:val="vi-VN"/>
              </w:rPr>
            </w:pPr>
            <w:r w:rsidRPr="004C6178">
              <w:rPr>
                <w:lang w:val="vi-VN"/>
              </w:rPr>
              <w:t>Nhất</w:t>
            </w:r>
          </w:p>
        </w:tc>
        <w:tc>
          <w:tcPr>
            <w:tcW w:w="3365" w:type="dxa"/>
            <w:shd w:val="clear" w:color="auto" w:fill="auto"/>
            <w:vAlign w:val="center"/>
          </w:tcPr>
          <w:p w14:paraId="7CE310E4" w14:textId="7CBDC628" w:rsidR="001F0BFC" w:rsidRPr="004C6178" w:rsidRDefault="001F0BFC" w:rsidP="002C5ADD">
            <w:pPr>
              <w:pStyle w:val="Table"/>
              <w:widowControl w:val="0"/>
              <w:spacing w:line="271" w:lineRule="auto"/>
              <w:ind w:firstLine="22"/>
              <w:jc w:val="both"/>
              <w:rPr>
                <w:lang w:val="vi-VN"/>
              </w:rPr>
            </w:pPr>
            <w:r w:rsidRPr="004C6178">
              <w:rPr>
                <w:lang w:val="vi-VN"/>
              </w:rPr>
              <w:t>Miễn thi 3 học phần</w:t>
            </w:r>
          </w:p>
        </w:tc>
      </w:tr>
      <w:tr w:rsidR="001F0BFC" w:rsidRPr="004C6178" w14:paraId="356D051B" w14:textId="77777777" w:rsidTr="00FA72F8">
        <w:trPr>
          <w:cantSplit/>
        </w:trPr>
        <w:tc>
          <w:tcPr>
            <w:tcW w:w="0" w:type="auto"/>
            <w:vMerge/>
            <w:shd w:val="clear" w:color="auto" w:fill="auto"/>
            <w:vAlign w:val="center"/>
          </w:tcPr>
          <w:p w14:paraId="5CBF0F55" w14:textId="77777777" w:rsidR="001F0BFC" w:rsidRPr="004C6178" w:rsidRDefault="001F0BFC" w:rsidP="002C5ADD">
            <w:pPr>
              <w:pStyle w:val="Table-Center"/>
              <w:widowControl w:val="0"/>
              <w:spacing w:line="271" w:lineRule="auto"/>
              <w:ind w:firstLine="22"/>
              <w:rPr>
                <w:lang w:val="vi-VN"/>
              </w:rPr>
            </w:pPr>
          </w:p>
        </w:tc>
        <w:tc>
          <w:tcPr>
            <w:tcW w:w="2502" w:type="dxa"/>
            <w:vMerge/>
            <w:shd w:val="clear" w:color="auto" w:fill="auto"/>
            <w:vAlign w:val="center"/>
          </w:tcPr>
          <w:p w14:paraId="28BC0D9E" w14:textId="77777777" w:rsidR="001F0BFC" w:rsidRPr="004C6178" w:rsidRDefault="001F0BFC" w:rsidP="002C5ADD">
            <w:pPr>
              <w:pStyle w:val="Table"/>
              <w:widowControl w:val="0"/>
              <w:spacing w:line="271" w:lineRule="auto"/>
              <w:ind w:firstLine="22"/>
              <w:jc w:val="center"/>
              <w:rPr>
                <w:lang w:val="vi-VN"/>
              </w:rPr>
            </w:pPr>
          </w:p>
        </w:tc>
        <w:tc>
          <w:tcPr>
            <w:tcW w:w="1606" w:type="dxa"/>
            <w:vMerge/>
            <w:shd w:val="clear" w:color="auto" w:fill="auto"/>
            <w:vAlign w:val="center"/>
          </w:tcPr>
          <w:p w14:paraId="516322CA" w14:textId="77777777" w:rsidR="001F0BFC" w:rsidRPr="004C6178" w:rsidRDefault="001F0BFC" w:rsidP="002C5ADD">
            <w:pPr>
              <w:pStyle w:val="Table"/>
              <w:widowControl w:val="0"/>
              <w:spacing w:line="271" w:lineRule="auto"/>
              <w:ind w:firstLine="22"/>
              <w:jc w:val="center"/>
              <w:rPr>
                <w:lang w:val="vi-VN"/>
              </w:rPr>
            </w:pPr>
          </w:p>
        </w:tc>
        <w:tc>
          <w:tcPr>
            <w:tcW w:w="977" w:type="dxa"/>
            <w:shd w:val="clear" w:color="auto" w:fill="auto"/>
            <w:vAlign w:val="center"/>
          </w:tcPr>
          <w:p w14:paraId="633A88A8" w14:textId="1767E8C4" w:rsidR="001F0BFC" w:rsidRPr="004C6178" w:rsidRDefault="001F0BFC" w:rsidP="002C5ADD">
            <w:pPr>
              <w:pStyle w:val="Table-Center"/>
              <w:widowControl w:val="0"/>
              <w:spacing w:line="271" w:lineRule="auto"/>
              <w:ind w:firstLine="22"/>
              <w:rPr>
                <w:lang w:val="vi-VN"/>
              </w:rPr>
            </w:pPr>
            <w:r w:rsidRPr="004C6178">
              <w:rPr>
                <w:lang w:val="vi-VN"/>
              </w:rPr>
              <w:t xml:space="preserve">Nhì </w:t>
            </w:r>
          </w:p>
        </w:tc>
        <w:tc>
          <w:tcPr>
            <w:tcW w:w="3365" w:type="dxa"/>
            <w:shd w:val="clear" w:color="auto" w:fill="auto"/>
            <w:vAlign w:val="center"/>
          </w:tcPr>
          <w:p w14:paraId="579976BD" w14:textId="085960FA" w:rsidR="001F0BFC" w:rsidRPr="004C6178" w:rsidRDefault="001F0BFC" w:rsidP="002C5ADD">
            <w:pPr>
              <w:pStyle w:val="Table"/>
              <w:widowControl w:val="0"/>
              <w:spacing w:line="271" w:lineRule="auto"/>
              <w:ind w:firstLine="22"/>
              <w:jc w:val="both"/>
              <w:rPr>
                <w:lang w:val="vi-VN"/>
              </w:rPr>
            </w:pPr>
            <w:r w:rsidRPr="004C6178">
              <w:rPr>
                <w:lang w:val="vi-VN"/>
              </w:rPr>
              <w:t>Miễn thi 2 học phần</w:t>
            </w:r>
          </w:p>
        </w:tc>
      </w:tr>
      <w:tr w:rsidR="001F0BFC" w:rsidRPr="004C6178" w14:paraId="3B10EEE9" w14:textId="77777777" w:rsidTr="00FA72F8">
        <w:trPr>
          <w:cantSplit/>
        </w:trPr>
        <w:tc>
          <w:tcPr>
            <w:tcW w:w="0" w:type="auto"/>
            <w:vMerge/>
            <w:shd w:val="clear" w:color="auto" w:fill="auto"/>
            <w:vAlign w:val="center"/>
          </w:tcPr>
          <w:p w14:paraId="46718E82" w14:textId="77777777" w:rsidR="001F0BFC" w:rsidRPr="004C6178" w:rsidRDefault="001F0BFC" w:rsidP="002C5ADD">
            <w:pPr>
              <w:pStyle w:val="Table-Center"/>
              <w:widowControl w:val="0"/>
              <w:spacing w:line="271" w:lineRule="auto"/>
              <w:ind w:firstLine="22"/>
              <w:rPr>
                <w:lang w:val="vi-VN"/>
              </w:rPr>
            </w:pPr>
          </w:p>
        </w:tc>
        <w:tc>
          <w:tcPr>
            <w:tcW w:w="2502" w:type="dxa"/>
            <w:vMerge/>
            <w:shd w:val="clear" w:color="auto" w:fill="auto"/>
            <w:vAlign w:val="center"/>
          </w:tcPr>
          <w:p w14:paraId="0D74FB2E" w14:textId="77777777" w:rsidR="001F0BFC" w:rsidRPr="004C6178" w:rsidRDefault="001F0BFC" w:rsidP="002C5ADD">
            <w:pPr>
              <w:pStyle w:val="Table"/>
              <w:widowControl w:val="0"/>
              <w:spacing w:line="271" w:lineRule="auto"/>
              <w:ind w:firstLine="22"/>
              <w:jc w:val="center"/>
              <w:rPr>
                <w:lang w:val="vi-VN"/>
              </w:rPr>
            </w:pPr>
          </w:p>
        </w:tc>
        <w:tc>
          <w:tcPr>
            <w:tcW w:w="1606" w:type="dxa"/>
            <w:vMerge/>
            <w:shd w:val="clear" w:color="auto" w:fill="auto"/>
            <w:vAlign w:val="center"/>
          </w:tcPr>
          <w:p w14:paraId="5BD4C10B" w14:textId="77777777" w:rsidR="001F0BFC" w:rsidRPr="004C6178" w:rsidRDefault="001F0BFC" w:rsidP="002C5ADD">
            <w:pPr>
              <w:pStyle w:val="Table"/>
              <w:widowControl w:val="0"/>
              <w:spacing w:line="271" w:lineRule="auto"/>
              <w:ind w:firstLine="22"/>
              <w:jc w:val="center"/>
              <w:rPr>
                <w:lang w:val="vi-VN"/>
              </w:rPr>
            </w:pPr>
          </w:p>
        </w:tc>
        <w:tc>
          <w:tcPr>
            <w:tcW w:w="977" w:type="dxa"/>
            <w:shd w:val="clear" w:color="auto" w:fill="auto"/>
            <w:vAlign w:val="center"/>
          </w:tcPr>
          <w:p w14:paraId="0BFE98B8" w14:textId="67EA0C04" w:rsidR="001F0BFC" w:rsidRPr="004C6178" w:rsidRDefault="001F0BFC" w:rsidP="002C5ADD">
            <w:pPr>
              <w:pStyle w:val="Table-Center"/>
              <w:widowControl w:val="0"/>
              <w:spacing w:line="271" w:lineRule="auto"/>
              <w:ind w:firstLine="22"/>
              <w:rPr>
                <w:lang w:val="vi-VN"/>
              </w:rPr>
            </w:pPr>
            <w:r w:rsidRPr="004C6178">
              <w:rPr>
                <w:lang w:val="vi-VN"/>
              </w:rPr>
              <w:t>Ba</w:t>
            </w:r>
          </w:p>
        </w:tc>
        <w:tc>
          <w:tcPr>
            <w:tcW w:w="3365" w:type="dxa"/>
            <w:shd w:val="clear" w:color="auto" w:fill="auto"/>
            <w:vAlign w:val="center"/>
          </w:tcPr>
          <w:p w14:paraId="41357687" w14:textId="18DBF44F" w:rsidR="001F0BFC" w:rsidRPr="004C6178" w:rsidRDefault="001F0BFC" w:rsidP="002C5ADD">
            <w:pPr>
              <w:pStyle w:val="Table"/>
              <w:widowControl w:val="0"/>
              <w:spacing w:line="271" w:lineRule="auto"/>
              <w:ind w:firstLine="22"/>
              <w:jc w:val="both"/>
              <w:rPr>
                <w:lang w:val="vi-VN"/>
              </w:rPr>
            </w:pPr>
            <w:r w:rsidRPr="004C6178">
              <w:rPr>
                <w:lang w:val="vi-VN"/>
              </w:rPr>
              <w:t>Miễn thi 1 học phần</w:t>
            </w:r>
          </w:p>
        </w:tc>
      </w:tr>
      <w:tr w:rsidR="001F0BFC" w:rsidRPr="004C6178" w14:paraId="70B9A7D2" w14:textId="77777777" w:rsidTr="00FA72F8">
        <w:trPr>
          <w:cantSplit/>
        </w:trPr>
        <w:tc>
          <w:tcPr>
            <w:tcW w:w="0" w:type="auto"/>
            <w:vMerge w:val="restart"/>
            <w:shd w:val="clear" w:color="auto" w:fill="auto"/>
            <w:vAlign w:val="center"/>
          </w:tcPr>
          <w:p w14:paraId="05F02943" w14:textId="04ADF817" w:rsidR="001F0BFC" w:rsidRPr="004C6178" w:rsidRDefault="001F0BFC" w:rsidP="002C5ADD">
            <w:pPr>
              <w:pStyle w:val="Table-Center"/>
              <w:widowControl w:val="0"/>
              <w:spacing w:line="271" w:lineRule="auto"/>
              <w:ind w:firstLine="22"/>
              <w:rPr>
                <w:lang w:val="vi-VN"/>
              </w:rPr>
            </w:pPr>
            <w:r w:rsidRPr="004C6178">
              <w:rPr>
                <w:lang w:val="vi-VN"/>
              </w:rPr>
              <w:t>4</w:t>
            </w:r>
          </w:p>
        </w:tc>
        <w:tc>
          <w:tcPr>
            <w:tcW w:w="2502" w:type="dxa"/>
            <w:vMerge w:val="restart"/>
            <w:shd w:val="clear" w:color="auto" w:fill="auto"/>
            <w:vAlign w:val="center"/>
          </w:tcPr>
          <w:p w14:paraId="696BA5F6" w14:textId="6ABE180F" w:rsidR="001F0BFC" w:rsidRPr="004C6178" w:rsidRDefault="001F0BFC" w:rsidP="002C5ADD">
            <w:pPr>
              <w:pStyle w:val="Table"/>
              <w:widowControl w:val="0"/>
              <w:spacing w:line="271" w:lineRule="auto"/>
              <w:ind w:firstLine="22"/>
              <w:jc w:val="center"/>
              <w:rPr>
                <w:lang w:val="vi-VN"/>
              </w:rPr>
            </w:pPr>
            <w:r w:rsidRPr="004C6178">
              <w:rPr>
                <w:lang w:val="vi-VN"/>
              </w:rPr>
              <w:t>Olympic</w:t>
            </w:r>
          </w:p>
        </w:tc>
        <w:tc>
          <w:tcPr>
            <w:tcW w:w="1606" w:type="dxa"/>
            <w:vMerge w:val="restart"/>
            <w:shd w:val="clear" w:color="auto" w:fill="auto"/>
            <w:vAlign w:val="center"/>
          </w:tcPr>
          <w:p w14:paraId="61CAB82A" w14:textId="3A1B4EBD" w:rsidR="001F0BFC" w:rsidRPr="004C6178" w:rsidRDefault="001F0BFC" w:rsidP="002C5ADD">
            <w:pPr>
              <w:pStyle w:val="Table"/>
              <w:widowControl w:val="0"/>
              <w:spacing w:line="271" w:lineRule="auto"/>
              <w:ind w:firstLine="22"/>
              <w:jc w:val="center"/>
              <w:rPr>
                <w:lang w:val="vi-VN"/>
              </w:rPr>
            </w:pPr>
            <w:r w:rsidRPr="004C6178">
              <w:rPr>
                <w:lang w:val="vi-VN"/>
              </w:rPr>
              <w:t>Học viện</w:t>
            </w:r>
          </w:p>
        </w:tc>
        <w:tc>
          <w:tcPr>
            <w:tcW w:w="977" w:type="dxa"/>
            <w:shd w:val="clear" w:color="auto" w:fill="auto"/>
            <w:vAlign w:val="center"/>
          </w:tcPr>
          <w:p w14:paraId="39080F61" w14:textId="6D6C445B" w:rsidR="001F0BFC" w:rsidRPr="004C6178" w:rsidRDefault="001F0BFC" w:rsidP="002C5ADD">
            <w:pPr>
              <w:pStyle w:val="Table-Center"/>
              <w:widowControl w:val="0"/>
              <w:spacing w:line="271" w:lineRule="auto"/>
              <w:ind w:firstLine="22"/>
              <w:rPr>
                <w:lang w:val="vi-VN"/>
              </w:rPr>
            </w:pPr>
            <w:r w:rsidRPr="004C6178">
              <w:rPr>
                <w:lang w:val="vi-VN"/>
              </w:rPr>
              <w:t>Nhất</w:t>
            </w:r>
          </w:p>
        </w:tc>
        <w:tc>
          <w:tcPr>
            <w:tcW w:w="3365" w:type="dxa"/>
            <w:shd w:val="clear" w:color="auto" w:fill="auto"/>
            <w:vAlign w:val="center"/>
          </w:tcPr>
          <w:p w14:paraId="0542DA34" w14:textId="1FF110E9" w:rsidR="001F0BFC" w:rsidRPr="004C6178" w:rsidRDefault="001F0BFC" w:rsidP="002C5ADD">
            <w:pPr>
              <w:pStyle w:val="Table"/>
              <w:widowControl w:val="0"/>
              <w:spacing w:line="271" w:lineRule="auto"/>
              <w:ind w:firstLine="22"/>
              <w:jc w:val="both"/>
              <w:rPr>
                <w:lang w:val="vi-VN"/>
              </w:rPr>
            </w:pPr>
            <w:r w:rsidRPr="004C6178">
              <w:rPr>
                <w:lang w:val="vi-VN"/>
              </w:rPr>
              <w:t>Miễn thi 1 học phần</w:t>
            </w:r>
          </w:p>
        </w:tc>
      </w:tr>
      <w:tr w:rsidR="001F0BFC" w:rsidRPr="004C6178" w14:paraId="4F81FFBC" w14:textId="77777777" w:rsidTr="00FA72F8">
        <w:trPr>
          <w:cantSplit/>
        </w:trPr>
        <w:tc>
          <w:tcPr>
            <w:tcW w:w="0" w:type="auto"/>
            <w:vMerge/>
            <w:shd w:val="clear" w:color="auto" w:fill="auto"/>
            <w:vAlign w:val="center"/>
          </w:tcPr>
          <w:p w14:paraId="4AB0299A" w14:textId="77777777" w:rsidR="001F0BFC" w:rsidRPr="004C6178" w:rsidRDefault="001F0BFC" w:rsidP="002C5ADD">
            <w:pPr>
              <w:pStyle w:val="Table-Center"/>
              <w:widowControl w:val="0"/>
              <w:spacing w:line="271" w:lineRule="auto"/>
              <w:ind w:firstLine="22"/>
              <w:rPr>
                <w:lang w:val="vi-VN"/>
              </w:rPr>
            </w:pPr>
          </w:p>
        </w:tc>
        <w:tc>
          <w:tcPr>
            <w:tcW w:w="2502" w:type="dxa"/>
            <w:vMerge/>
            <w:shd w:val="clear" w:color="auto" w:fill="auto"/>
            <w:vAlign w:val="center"/>
          </w:tcPr>
          <w:p w14:paraId="6338E644" w14:textId="77777777" w:rsidR="001F0BFC" w:rsidRPr="004C6178" w:rsidRDefault="001F0BFC" w:rsidP="002C5ADD">
            <w:pPr>
              <w:pStyle w:val="Table"/>
              <w:widowControl w:val="0"/>
              <w:spacing w:line="271" w:lineRule="auto"/>
              <w:ind w:firstLine="22"/>
              <w:jc w:val="center"/>
              <w:rPr>
                <w:lang w:val="vi-VN"/>
              </w:rPr>
            </w:pPr>
          </w:p>
        </w:tc>
        <w:tc>
          <w:tcPr>
            <w:tcW w:w="1606" w:type="dxa"/>
            <w:vMerge/>
            <w:shd w:val="clear" w:color="auto" w:fill="auto"/>
            <w:vAlign w:val="center"/>
          </w:tcPr>
          <w:p w14:paraId="18E69912" w14:textId="77777777" w:rsidR="001F0BFC" w:rsidRPr="004C6178" w:rsidRDefault="001F0BFC" w:rsidP="002C5ADD">
            <w:pPr>
              <w:pStyle w:val="Table"/>
              <w:widowControl w:val="0"/>
              <w:spacing w:line="271" w:lineRule="auto"/>
              <w:ind w:firstLine="22"/>
              <w:jc w:val="center"/>
              <w:rPr>
                <w:lang w:val="vi-VN"/>
              </w:rPr>
            </w:pPr>
          </w:p>
        </w:tc>
        <w:tc>
          <w:tcPr>
            <w:tcW w:w="977" w:type="dxa"/>
            <w:shd w:val="clear" w:color="auto" w:fill="auto"/>
            <w:vAlign w:val="center"/>
          </w:tcPr>
          <w:p w14:paraId="618AFD43" w14:textId="02B784AA" w:rsidR="001F0BFC" w:rsidRPr="004C6178" w:rsidRDefault="001F0BFC" w:rsidP="002C5ADD">
            <w:pPr>
              <w:pStyle w:val="Table-Center"/>
              <w:widowControl w:val="0"/>
              <w:spacing w:line="271" w:lineRule="auto"/>
              <w:ind w:firstLine="22"/>
              <w:rPr>
                <w:lang w:val="vi-VN"/>
              </w:rPr>
            </w:pPr>
            <w:r w:rsidRPr="004C6178">
              <w:rPr>
                <w:lang w:val="vi-VN"/>
              </w:rPr>
              <w:t xml:space="preserve">Nhì </w:t>
            </w:r>
          </w:p>
        </w:tc>
        <w:tc>
          <w:tcPr>
            <w:tcW w:w="3365" w:type="dxa"/>
            <w:shd w:val="clear" w:color="auto" w:fill="auto"/>
            <w:vAlign w:val="center"/>
          </w:tcPr>
          <w:p w14:paraId="2C22D63F" w14:textId="324FFA6D" w:rsidR="001F0BFC" w:rsidRPr="004C6178" w:rsidRDefault="001F0BFC" w:rsidP="002C5ADD">
            <w:pPr>
              <w:pStyle w:val="Table"/>
              <w:widowControl w:val="0"/>
              <w:spacing w:line="271" w:lineRule="auto"/>
              <w:ind w:firstLine="22"/>
              <w:jc w:val="both"/>
              <w:rPr>
                <w:lang w:val="vi-VN"/>
              </w:rPr>
            </w:pPr>
            <w:r w:rsidRPr="004C6178">
              <w:rPr>
                <w:lang w:val="vi-VN"/>
              </w:rPr>
              <w:t>Cộng 2 điểm, 1 học phần</w:t>
            </w:r>
          </w:p>
        </w:tc>
      </w:tr>
      <w:tr w:rsidR="001F0BFC" w:rsidRPr="004C6178" w14:paraId="32A5BF69" w14:textId="77777777" w:rsidTr="00FA72F8">
        <w:trPr>
          <w:cantSplit/>
        </w:trPr>
        <w:tc>
          <w:tcPr>
            <w:tcW w:w="0" w:type="auto"/>
            <w:vMerge/>
            <w:shd w:val="clear" w:color="auto" w:fill="auto"/>
            <w:vAlign w:val="center"/>
          </w:tcPr>
          <w:p w14:paraId="1C0A87A9" w14:textId="77777777" w:rsidR="001F0BFC" w:rsidRPr="004C6178" w:rsidRDefault="001F0BFC" w:rsidP="002C5ADD">
            <w:pPr>
              <w:pStyle w:val="Table-Center"/>
              <w:widowControl w:val="0"/>
              <w:spacing w:line="271" w:lineRule="auto"/>
              <w:ind w:firstLine="22"/>
              <w:rPr>
                <w:lang w:val="vi-VN"/>
              </w:rPr>
            </w:pPr>
          </w:p>
        </w:tc>
        <w:tc>
          <w:tcPr>
            <w:tcW w:w="2502" w:type="dxa"/>
            <w:vMerge/>
            <w:shd w:val="clear" w:color="auto" w:fill="auto"/>
            <w:vAlign w:val="center"/>
          </w:tcPr>
          <w:p w14:paraId="5B0314A4" w14:textId="77777777" w:rsidR="001F0BFC" w:rsidRPr="004C6178" w:rsidRDefault="001F0BFC" w:rsidP="002C5ADD">
            <w:pPr>
              <w:pStyle w:val="Table"/>
              <w:widowControl w:val="0"/>
              <w:spacing w:line="271" w:lineRule="auto"/>
              <w:ind w:firstLine="22"/>
              <w:jc w:val="center"/>
              <w:rPr>
                <w:lang w:val="vi-VN"/>
              </w:rPr>
            </w:pPr>
          </w:p>
        </w:tc>
        <w:tc>
          <w:tcPr>
            <w:tcW w:w="1606" w:type="dxa"/>
            <w:vMerge/>
            <w:shd w:val="clear" w:color="auto" w:fill="auto"/>
            <w:vAlign w:val="center"/>
          </w:tcPr>
          <w:p w14:paraId="203BC4E7" w14:textId="77777777" w:rsidR="001F0BFC" w:rsidRPr="004C6178" w:rsidRDefault="001F0BFC" w:rsidP="002C5ADD">
            <w:pPr>
              <w:pStyle w:val="Table"/>
              <w:widowControl w:val="0"/>
              <w:spacing w:line="271" w:lineRule="auto"/>
              <w:ind w:firstLine="22"/>
              <w:jc w:val="center"/>
              <w:rPr>
                <w:lang w:val="vi-VN"/>
              </w:rPr>
            </w:pPr>
          </w:p>
        </w:tc>
        <w:tc>
          <w:tcPr>
            <w:tcW w:w="977" w:type="dxa"/>
            <w:shd w:val="clear" w:color="auto" w:fill="auto"/>
            <w:vAlign w:val="center"/>
          </w:tcPr>
          <w:p w14:paraId="2FFD85EB" w14:textId="3DA2A72B" w:rsidR="001F0BFC" w:rsidRPr="004C6178" w:rsidRDefault="001F0BFC" w:rsidP="002C5ADD">
            <w:pPr>
              <w:pStyle w:val="Table-Center"/>
              <w:widowControl w:val="0"/>
              <w:spacing w:line="271" w:lineRule="auto"/>
              <w:ind w:firstLine="22"/>
              <w:rPr>
                <w:lang w:val="vi-VN"/>
              </w:rPr>
            </w:pPr>
            <w:r w:rsidRPr="004C6178">
              <w:rPr>
                <w:lang w:val="vi-VN"/>
              </w:rPr>
              <w:t>Ba</w:t>
            </w:r>
          </w:p>
        </w:tc>
        <w:tc>
          <w:tcPr>
            <w:tcW w:w="3365" w:type="dxa"/>
            <w:shd w:val="clear" w:color="auto" w:fill="auto"/>
            <w:vAlign w:val="center"/>
          </w:tcPr>
          <w:p w14:paraId="2C076476" w14:textId="6B00C134" w:rsidR="001F0BFC" w:rsidRPr="004C6178" w:rsidRDefault="001F0BFC" w:rsidP="002C5ADD">
            <w:pPr>
              <w:pStyle w:val="Table"/>
              <w:widowControl w:val="0"/>
              <w:spacing w:line="271" w:lineRule="auto"/>
              <w:ind w:firstLine="22"/>
              <w:jc w:val="both"/>
              <w:rPr>
                <w:lang w:val="vi-VN"/>
              </w:rPr>
            </w:pPr>
            <w:r w:rsidRPr="004C6178">
              <w:rPr>
                <w:lang w:val="vi-VN"/>
              </w:rPr>
              <w:t>Cộng 1 điểm, 1 học phần</w:t>
            </w:r>
          </w:p>
        </w:tc>
      </w:tr>
      <w:tr w:rsidR="001F0BFC" w:rsidRPr="004C6178" w14:paraId="60106CBE" w14:textId="77777777" w:rsidTr="00FA72F8">
        <w:trPr>
          <w:cantSplit/>
        </w:trPr>
        <w:tc>
          <w:tcPr>
            <w:tcW w:w="0" w:type="auto"/>
            <w:vMerge/>
            <w:shd w:val="clear" w:color="auto" w:fill="auto"/>
            <w:vAlign w:val="center"/>
          </w:tcPr>
          <w:p w14:paraId="3D4B4930" w14:textId="77777777" w:rsidR="001F0BFC" w:rsidRPr="004C6178" w:rsidRDefault="001F0BFC" w:rsidP="002C5ADD">
            <w:pPr>
              <w:pStyle w:val="Table-Center"/>
              <w:widowControl w:val="0"/>
              <w:spacing w:line="271" w:lineRule="auto"/>
              <w:ind w:firstLine="22"/>
              <w:rPr>
                <w:lang w:val="vi-VN"/>
              </w:rPr>
            </w:pPr>
          </w:p>
        </w:tc>
        <w:tc>
          <w:tcPr>
            <w:tcW w:w="2502" w:type="dxa"/>
            <w:vMerge/>
            <w:shd w:val="clear" w:color="auto" w:fill="auto"/>
            <w:vAlign w:val="center"/>
          </w:tcPr>
          <w:p w14:paraId="0C438E08" w14:textId="77777777" w:rsidR="001F0BFC" w:rsidRPr="004C6178" w:rsidRDefault="001F0BFC" w:rsidP="002C5ADD">
            <w:pPr>
              <w:pStyle w:val="Table"/>
              <w:widowControl w:val="0"/>
              <w:spacing w:line="271" w:lineRule="auto"/>
              <w:ind w:firstLine="22"/>
              <w:jc w:val="center"/>
              <w:rPr>
                <w:lang w:val="vi-VN"/>
              </w:rPr>
            </w:pPr>
          </w:p>
        </w:tc>
        <w:tc>
          <w:tcPr>
            <w:tcW w:w="1606" w:type="dxa"/>
            <w:vMerge w:val="restart"/>
            <w:shd w:val="clear" w:color="auto" w:fill="auto"/>
            <w:vAlign w:val="center"/>
          </w:tcPr>
          <w:p w14:paraId="16AC8959" w14:textId="7C0E6BF0" w:rsidR="001F0BFC" w:rsidRPr="004C6178" w:rsidRDefault="001F0BFC" w:rsidP="002C5ADD">
            <w:pPr>
              <w:pStyle w:val="Table"/>
              <w:widowControl w:val="0"/>
              <w:spacing w:line="271" w:lineRule="auto"/>
              <w:ind w:firstLine="22"/>
              <w:jc w:val="center"/>
              <w:rPr>
                <w:lang w:val="vi-VN"/>
              </w:rPr>
            </w:pPr>
            <w:r w:rsidRPr="004C6178">
              <w:rPr>
                <w:lang w:val="vi-VN"/>
              </w:rPr>
              <w:t>Quốc gia</w:t>
            </w:r>
          </w:p>
        </w:tc>
        <w:tc>
          <w:tcPr>
            <w:tcW w:w="977" w:type="dxa"/>
            <w:shd w:val="clear" w:color="auto" w:fill="auto"/>
            <w:vAlign w:val="center"/>
          </w:tcPr>
          <w:p w14:paraId="741DD6E6" w14:textId="1BA2B920" w:rsidR="001F0BFC" w:rsidRPr="004C6178" w:rsidRDefault="001F0BFC" w:rsidP="002C5ADD">
            <w:pPr>
              <w:pStyle w:val="Table-Center"/>
              <w:widowControl w:val="0"/>
              <w:spacing w:line="271" w:lineRule="auto"/>
              <w:ind w:firstLine="22"/>
              <w:rPr>
                <w:lang w:val="vi-VN"/>
              </w:rPr>
            </w:pPr>
            <w:r w:rsidRPr="004C6178">
              <w:rPr>
                <w:lang w:val="vi-VN"/>
              </w:rPr>
              <w:t>Nhất</w:t>
            </w:r>
          </w:p>
        </w:tc>
        <w:tc>
          <w:tcPr>
            <w:tcW w:w="3365" w:type="dxa"/>
            <w:shd w:val="clear" w:color="auto" w:fill="auto"/>
            <w:vAlign w:val="center"/>
          </w:tcPr>
          <w:p w14:paraId="37CA1EE8" w14:textId="38C01629" w:rsidR="001F0BFC" w:rsidRPr="004C6178" w:rsidRDefault="001F0BFC" w:rsidP="002C5ADD">
            <w:pPr>
              <w:pStyle w:val="Table"/>
              <w:widowControl w:val="0"/>
              <w:spacing w:line="271" w:lineRule="auto"/>
              <w:ind w:firstLine="22"/>
              <w:jc w:val="both"/>
              <w:rPr>
                <w:lang w:val="vi-VN"/>
              </w:rPr>
            </w:pPr>
            <w:r w:rsidRPr="004C6178">
              <w:rPr>
                <w:lang w:val="vi-VN"/>
              </w:rPr>
              <w:t>Miễn thi 3 học phần</w:t>
            </w:r>
          </w:p>
        </w:tc>
      </w:tr>
      <w:tr w:rsidR="001F0BFC" w:rsidRPr="004C6178" w14:paraId="3C4DBFD2" w14:textId="77777777" w:rsidTr="00FA72F8">
        <w:trPr>
          <w:cantSplit/>
        </w:trPr>
        <w:tc>
          <w:tcPr>
            <w:tcW w:w="0" w:type="auto"/>
            <w:vMerge/>
            <w:shd w:val="clear" w:color="auto" w:fill="auto"/>
            <w:vAlign w:val="center"/>
          </w:tcPr>
          <w:p w14:paraId="0C73AAF9" w14:textId="77777777" w:rsidR="001F0BFC" w:rsidRPr="004C6178" w:rsidRDefault="001F0BFC" w:rsidP="002C5ADD">
            <w:pPr>
              <w:pStyle w:val="Table-Center"/>
              <w:widowControl w:val="0"/>
              <w:spacing w:line="271" w:lineRule="auto"/>
              <w:ind w:firstLine="22"/>
              <w:rPr>
                <w:lang w:val="vi-VN"/>
              </w:rPr>
            </w:pPr>
          </w:p>
        </w:tc>
        <w:tc>
          <w:tcPr>
            <w:tcW w:w="2502" w:type="dxa"/>
            <w:vMerge/>
            <w:shd w:val="clear" w:color="auto" w:fill="auto"/>
            <w:vAlign w:val="center"/>
          </w:tcPr>
          <w:p w14:paraId="4C72D704" w14:textId="77777777" w:rsidR="001F0BFC" w:rsidRPr="004C6178" w:rsidRDefault="001F0BFC" w:rsidP="002C5ADD">
            <w:pPr>
              <w:pStyle w:val="Table"/>
              <w:widowControl w:val="0"/>
              <w:spacing w:line="271" w:lineRule="auto"/>
              <w:ind w:firstLine="22"/>
              <w:jc w:val="center"/>
              <w:rPr>
                <w:lang w:val="vi-VN"/>
              </w:rPr>
            </w:pPr>
          </w:p>
        </w:tc>
        <w:tc>
          <w:tcPr>
            <w:tcW w:w="1606" w:type="dxa"/>
            <w:vMerge/>
            <w:shd w:val="clear" w:color="auto" w:fill="auto"/>
            <w:vAlign w:val="center"/>
          </w:tcPr>
          <w:p w14:paraId="6CAF9602" w14:textId="77777777" w:rsidR="001F0BFC" w:rsidRPr="004C6178" w:rsidRDefault="001F0BFC" w:rsidP="002C5ADD">
            <w:pPr>
              <w:pStyle w:val="Table"/>
              <w:widowControl w:val="0"/>
              <w:spacing w:line="271" w:lineRule="auto"/>
              <w:ind w:firstLine="22"/>
              <w:jc w:val="center"/>
              <w:rPr>
                <w:lang w:val="vi-VN"/>
              </w:rPr>
            </w:pPr>
          </w:p>
        </w:tc>
        <w:tc>
          <w:tcPr>
            <w:tcW w:w="977" w:type="dxa"/>
            <w:shd w:val="clear" w:color="auto" w:fill="auto"/>
            <w:vAlign w:val="center"/>
          </w:tcPr>
          <w:p w14:paraId="271AB799" w14:textId="6852DBF3" w:rsidR="001F0BFC" w:rsidRPr="004C6178" w:rsidRDefault="001F0BFC" w:rsidP="002C5ADD">
            <w:pPr>
              <w:pStyle w:val="Table-Center"/>
              <w:widowControl w:val="0"/>
              <w:spacing w:line="271" w:lineRule="auto"/>
              <w:ind w:firstLine="22"/>
              <w:rPr>
                <w:lang w:val="vi-VN"/>
              </w:rPr>
            </w:pPr>
            <w:r w:rsidRPr="004C6178">
              <w:rPr>
                <w:lang w:val="vi-VN"/>
              </w:rPr>
              <w:t xml:space="preserve">Nhì </w:t>
            </w:r>
          </w:p>
        </w:tc>
        <w:tc>
          <w:tcPr>
            <w:tcW w:w="3365" w:type="dxa"/>
            <w:shd w:val="clear" w:color="auto" w:fill="auto"/>
            <w:vAlign w:val="center"/>
          </w:tcPr>
          <w:p w14:paraId="47023F93" w14:textId="0865D16B" w:rsidR="001F0BFC" w:rsidRPr="004C6178" w:rsidRDefault="001F0BFC" w:rsidP="002C5ADD">
            <w:pPr>
              <w:pStyle w:val="Table"/>
              <w:widowControl w:val="0"/>
              <w:spacing w:line="271" w:lineRule="auto"/>
              <w:ind w:firstLine="22"/>
              <w:jc w:val="both"/>
              <w:rPr>
                <w:lang w:val="vi-VN"/>
              </w:rPr>
            </w:pPr>
            <w:r w:rsidRPr="004C6178">
              <w:rPr>
                <w:lang w:val="vi-VN"/>
              </w:rPr>
              <w:t>Miễn thi 2 học phần</w:t>
            </w:r>
          </w:p>
        </w:tc>
      </w:tr>
      <w:tr w:rsidR="001F0BFC" w:rsidRPr="004C6178" w14:paraId="1FB40962" w14:textId="77777777" w:rsidTr="00FA72F8">
        <w:trPr>
          <w:cantSplit/>
        </w:trPr>
        <w:tc>
          <w:tcPr>
            <w:tcW w:w="0" w:type="auto"/>
            <w:vMerge/>
            <w:shd w:val="clear" w:color="auto" w:fill="auto"/>
            <w:vAlign w:val="center"/>
          </w:tcPr>
          <w:p w14:paraId="01F09822" w14:textId="77777777" w:rsidR="001F0BFC" w:rsidRPr="004C6178" w:rsidRDefault="001F0BFC" w:rsidP="002C5ADD">
            <w:pPr>
              <w:pStyle w:val="Table-Center"/>
              <w:widowControl w:val="0"/>
              <w:spacing w:line="271" w:lineRule="auto"/>
              <w:ind w:firstLine="22"/>
              <w:rPr>
                <w:lang w:val="vi-VN"/>
              </w:rPr>
            </w:pPr>
          </w:p>
        </w:tc>
        <w:tc>
          <w:tcPr>
            <w:tcW w:w="2502" w:type="dxa"/>
            <w:vMerge/>
            <w:shd w:val="clear" w:color="auto" w:fill="auto"/>
            <w:vAlign w:val="center"/>
          </w:tcPr>
          <w:p w14:paraId="06090B06" w14:textId="77777777" w:rsidR="001F0BFC" w:rsidRPr="004C6178" w:rsidRDefault="001F0BFC" w:rsidP="002C5ADD">
            <w:pPr>
              <w:pStyle w:val="Table"/>
              <w:widowControl w:val="0"/>
              <w:spacing w:line="271" w:lineRule="auto"/>
              <w:ind w:firstLine="22"/>
              <w:jc w:val="center"/>
              <w:rPr>
                <w:lang w:val="vi-VN"/>
              </w:rPr>
            </w:pPr>
          </w:p>
        </w:tc>
        <w:tc>
          <w:tcPr>
            <w:tcW w:w="1606" w:type="dxa"/>
            <w:vMerge/>
            <w:shd w:val="clear" w:color="auto" w:fill="auto"/>
            <w:vAlign w:val="center"/>
          </w:tcPr>
          <w:p w14:paraId="23F8A147" w14:textId="77777777" w:rsidR="001F0BFC" w:rsidRPr="004C6178" w:rsidRDefault="001F0BFC" w:rsidP="002C5ADD">
            <w:pPr>
              <w:pStyle w:val="Table"/>
              <w:widowControl w:val="0"/>
              <w:spacing w:line="271" w:lineRule="auto"/>
              <w:ind w:firstLine="22"/>
              <w:jc w:val="center"/>
              <w:rPr>
                <w:lang w:val="vi-VN"/>
              </w:rPr>
            </w:pPr>
          </w:p>
        </w:tc>
        <w:tc>
          <w:tcPr>
            <w:tcW w:w="977" w:type="dxa"/>
            <w:shd w:val="clear" w:color="auto" w:fill="auto"/>
            <w:vAlign w:val="center"/>
          </w:tcPr>
          <w:p w14:paraId="144FDED4" w14:textId="465E90F9" w:rsidR="001F0BFC" w:rsidRPr="004C6178" w:rsidRDefault="001F0BFC" w:rsidP="002C5ADD">
            <w:pPr>
              <w:pStyle w:val="Table-Center"/>
              <w:widowControl w:val="0"/>
              <w:spacing w:line="271" w:lineRule="auto"/>
              <w:ind w:firstLine="22"/>
              <w:rPr>
                <w:lang w:val="vi-VN"/>
              </w:rPr>
            </w:pPr>
            <w:r w:rsidRPr="004C6178">
              <w:rPr>
                <w:lang w:val="vi-VN"/>
              </w:rPr>
              <w:t>Ba</w:t>
            </w:r>
          </w:p>
        </w:tc>
        <w:tc>
          <w:tcPr>
            <w:tcW w:w="3365" w:type="dxa"/>
            <w:shd w:val="clear" w:color="auto" w:fill="auto"/>
            <w:vAlign w:val="center"/>
          </w:tcPr>
          <w:p w14:paraId="57241E87" w14:textId="69437D6D" w:rsidR="001F0BFC" w:rsidRPr="004C6178" w:rsidRDefault="001F0BFC" w:rsidP="002C5ADD">
            <w:pPr>
              <w:pStyle w:val="Table"/>
              <w:widowControl w:val="0"/>
              <w:spacing w:line="271" w:lineRule="auto"/>
              <w:ind w:firstLine="22"/>
              <w:jc w:val="both"/>
              <w:rPr>
                <w:lang w:val="vi-VN"/>
              </w:rPr>
            </w:pPr>
            <w:r w:rsidRPr="004C6178">
              <w:rPr>
                <w:lang w:val="vi-VN"/>
              </w:rPr>
              <w:t>Miễn thi 1 học phần</w:t>
            </w:r>
          </w:p>
        </w:tc>
      </w:tr>
      <w:tr w:rsidR="001F0BFC" w:rsidRPr="004C6178" w14:paraId="49A90206" w14:textId="77777777" w:rsidTr="00FA72F8">
        <w:trPr>
          <w:cantSplit/>
        </w:trPr>
        <w:tc>
          <w:tcPr>
            <w:tcW w:w="0" w:type="auto"/>
            <w:vMerge w:val="restart"/>
            <w:shd w:val="clear" w:color="auto" w:fill="auto"/>
            <w:vAlign w:val="center"/>
          </w:tcPr>
          <w:p w14:paraId="4DCD1B21" w14:textId="73BF7286" w:rsidR="001F0BFC" w:rsidRPr="004C6178" w:rsidRDefault="001F0BFC" w:rsidP="002C5ADD">
            <w:pPr>
              <w:pStyle w:val="Table-Center"/>
              <w:widowControl w:val="0"/>
              <w:spacing w:line="271" w:lineRule="auto"/>
              <w:ind w:firstLine="22"/>
              <w:rPr>
                <w:lang w:val="vi-VN"/>
              </w:rPr>
            </w:pPr>
            <w:r w:rsidRPr="004C6178">
              <w:rPr>
                <w:lang w:val="vi-VN"/>
              </w:rPr>
              <w:t>5</w:t>
            </w:r>
          </w:p>
        </w:tc>
        <w:tc>
          <w:tcPr>
            <w:tcW w:w="2502" w:type="dxa"/>
            <w:vMerge w:val="restart"/>
            <w:shd w:val="clear" w:color="auto" w:fill="auto"/>
            <w:vAlign w:val="center"/>
          </w:tcPr>
          <w:p w14:paraId="50969F8C" w14:textId="245A77E8" w:rsidR="001F0BFC" w:rsidRPr="004C6178" w:rsidRDefault="001F0BFC" w:rsidP="002C5ADD">
            <w:pPr>
              <w:pStyle w:val="Table"/>
              <w:widowControl w:val="0"/>
              <w:spacing w:line="271" w:lineRule="auto"/>
              <w:ind w:firstLine="22"/>
              <w:jc w:val="center"/>
              <w:rPr>
                <w:lang w:val="vi-VN"/>
              </w:rPr>
            </w:pPr>
            <w:r w:rsidRPr="004C6178">
              <w:rPr>
                <w:lang w:val="vi-VN"/>
              </w:rPr>
              <w:t>Sinh viên nghiên cứu khoa học</w:t>
            </w:r>
          </w:p>
        </w:tc>
        <w:tc>
          <w:tcPr>
            <w:tcW w:w="1606" w:type="dxa"/>
            <w:vMerge w:val="restart"/>
            <w:shd w:val="clear" w:color="auto" w:fill="auto"/>
            <w:vAlign w:val="center"/>
          </w:tcPr>
          <w:p w14:paraId="3D73A08A" w14:textId="1D6D0D18" w:rsidR="001F0BFC" w:rsidRPr="004C6178" w:rsidRDefault="001F0BFC" w:rsidP="002C5ADD">
            <w:pPr>
              <w:pStyle w:val="Table"/>
              <w:widowControl w:val="0"/>
              <w:spacing w:line="271" w:lineRule="auto"/>
              <w:ind w:firstLine="22"/>
              <w:jc w:val="center"/>
              <w:rPr>
                <w:lang w:val="vi-VN"/>
              </w:rPr>
            </w:pPr>
            <w:r w:rsidRPr="004C6178">
              <w:rPr>
                <w:lang w:val="vi-VN"/>
              </w:rPr>
              <w:t>Học viện</w:t>
            </w:r>
          </w:p>
        </w:tc>
        <w:tc>
          <w:tcPr>
            <w:tcW w:w="977" w:type="dxa"/>
            <w:shd w:val="clear" w:color="auto" w:fill="auto"/>
            <w:vAlign w:val="center"/>
          </w:tcPr>
          <w:p w14:paraId="17E2B071" w14:textId="0B35EA9A" w:rsidR="001F0BFC" w:rsidRPr="004C6178" w:rsidRDefault="001F0BFC" w:rsidP="002C5ADD">
            <w:pPr>
              <w:pStyle w:val="Table-Center"/>
              <w:widowControl w:val="0"/>
              <w:spacing w:line="271" w:lineRule="auto"/>
              <w:ind w:firstLine="22"/>
              <w:rPr>
                <w:lang w:val="vi-VN"/>
              </w:rPr>
            </w:pPr>
            <w:r w:rsidRPr="004C6178">
              <w:rPr>
                <w:lang w:val="vi-VN"/>
              </w:rPr>
              <w:t>Nhất</w:t>
            </w:r>
          </w:p>
        </w:tc>
        <w:tc>
          <w:tcPr>
            <w:tcW w:w="3365" w:type="dxa"/>
            <w:shd w:val="clear" w:color="auto" w:fill="auto"/>
            <w:vAlign w:val="center"/>
          </w:tcPr>
          <w:p w14:paraId="6E979E83" w14:textId="2E75DC74" w:rsidR="001F0BFC" w:rsidRPr="004C6178" w:rsidRDefault="001F0BFC" w:rsidP="002C5ADD">
            <w:pPr>
              <w:pStyle w:val="Table"/>
              <w:widowControl w:val="0"/>
              <w:spacing w:line="271" w:lineRule="auto"/>
              <w:ind w:firstLine="22"/>
              <w:jc w:val="both"/>
              <w:rPr>
                <w:lang w:val="vi-VN"/>
              </w:rPr>
            </w:pPr>
            <w:r w:rsidRPr="004C6178">
              <w:rPr>
                <w:lang w:val="vi-VN"/>
              </w:rPr>
              <w:t>Miễn thi 1 học phần</w:t>
            </w:r>
          </w:p>
        </w:tc>
      </w:tr>
      <w:tr w:rsidR="001F0BFC" w:rsidRPr="004C6178" w14:paraId="345FF818" w14:textId="77777777" w:rsidTr="00FA72F8">
        <w:trPr>
          <w:cantSplit/>
        </w:trPr>
        <w:tc>
          <w:tcPr>
            <w:tcW w:w="0" w:type="auto"/>
            <w:vMerge/>
            <w:shd w:val="clear" w:color="auto" w:fill="auto"/>
            <w:vAlign w:val="center"/>
          </w:tcPr>
          <w:p w14:paraId="50E78457" w14:textId="77777777" w:rsidR="001F0BFC" w:rsidRPr="004C6178" w:rsidRDefault="001F0BFC" w:rsidP="002C5ADD">
            <w:pPr>
              <w:pStyle w:val="Table-Center"/>
              <w:widowControl w:val="0"/>
              <w:spacing w:line="271" w:lineRule="auto"/>
              <w:ind w:firstLine="22"/>
              <w:rPr>
                <w:lang w:val="vi-VN"/>
              </w:rPr>
            </w:pPr>
          </w:p>
        </w:tc>
        <w:tc>
          <w:tcPr>
            <w:tcW w:w="2502" w:type="dxa"/>
            <w:vMerge/>
            <w:shd w:val="clear" w:color="auto" w:fill="auto"/>
            <w:vAlign w:val="center"/>
          </w:tcPr>
          <w:p w14:paraId="5CCCD1D3" w14:textId="77777777" w:rsidR="001F0BFC" w:rsidRPr="004C6178" w:rsidRDefault="001F0BFC" w:rsidP="002C5ADD">
            <w:pPr>
              <w:pStyle w:val="Table"/>
              <w:widowControl w:val="0"/>
              <w:spacing w:line="271" w:lineRule="auto"/>
              <w:ind w:firstLine="22"/>
              <w:jc w:val="center"/>
              <w:rPr>
                <w:lang w:val="vi-VN"/>
              </w:rPr>
            </w:pPr>
          </w:p>
        </w:tc>
        <w:tc>
          <w:tcPr>
            <w:tcW w:w="1606" w:type="dxa"/>
            <w:vMerge/>
            <w:shd w:val="clear" w:color="auto" w:fill="auto"/>
            <w:vAlign w:val="center"/>
          </w:tcPr>
          <w:p w14:paraId="389A6BC9" w14:textId="77777777" w:rsidR="001F0BFC" w:rsidRPr="004C6178" w:rsidRDefault="001F0BFC" w:rsidP="002C5ADD">
            <w:pPr>
              <w:pStyle w:val="Table-Center"/>
              <w:widowControl w:val="0"/>
              <w:spacing w:line="271" w:lineRule="auto"/>
              <w:ind w:firstLine="22"/>
              <w:rPr>
                <w:lang w:val="vi-VN"/>
              </w:rPr>
            </w:pPr>
          </w:p>
        </w:tc>
        <w:tc>
          <w:tcPr>
            <w:tcW w:w="977" w:type="dxa"/>
            <w:shd w:val="clear" w:color="auto" w:fill="auto"/>
            <w:vAlign w:val="center"/>
          </w:tcPr>
          <w:p w14:paraId="1725D996" w14:textId="7A97250E" w:rsidR="001F0BFC" w:rsidRPr="004C6178" w:rsidRDefault="001F0BFC" w:rsidP="002C5ADD">
            <w:pPr>
              <w:pStyle w:val="Table-Center"/>
              <w:widowControl w:val="0"/>
              <w:spacing w:line="271" w:lineRule="auto"/>
              <w:ind w:firstLine="22"/>
              <w:rPr>
                <w:lang w:val="vi-VN"/>
              </w:rPr>
            </w:pPr>
            <w:r w:rsidRPr="004C6178">
              <w:rPr>
                <w:lang w:val="vi-VN"/>
              </w:rPr>
              <w:t xml:space="preserve">Nhì </w:t>
            </w:r>
          </w:p>
        </w:tc>
        <w:tc>
          <w:tcPr>
            <w:tcW w:w="3365" w:type="dxa"/>
            <w:shd w:val="clear" w:color="auto" w:fill="auto"/>
            <w:vAlign w:val="center"/>
          </w:tcPr>
          <w:p w14:paraId="2219019F" w14:textId="13757EE7" w:rsidR="001F0BFC" w:rsidRPr="004C6178" w:rsidRDefault="001F0BFC" w:rsidP="002C5ADD">
            <w:pPr>
              <w:pStyle w:val="Table"/>
              <w:widowControl w:val="0"/>
              <w:spacing w:line="271" w:lineRule="auto"/>
              <w:ind w:firstLine="22"/>
              <w:jc w:val="both"/>
              <w:rPr>
                <w:lang w:val="vi-VN"/>
              </w:rPr>
            </w:pPr>
            <w:r w:rsidRPr="004C6178">
              <w:rPr>
                <w:lang w:val="vi-VN"/>
              </w:rPr>
              <w:t>Cộng 2 điểm, 1 học phần</w:t>
            </w:r>
          </w:p>
        </w:tc>
      </w:tr>
      <w:tr w:rsidR="001F0BFC" w:rsidRPr="004C6178" w14:paraId="02875031" w14:textId="77777777" w:rsidTr="00FA72F8">
        <w:trPr>
          <w:cantSplit/>
        </w:trPr>
        <w:tc>
          <w:tcPr>
            <w:tcW w:w="0" w:type="auto"/>
            <w:vMerge/>
            <w:shd w:val="clear" w:color="auto" w:fill="auto"/>
            <w:vAlign w:val="center"/>
          </w:tcPr>
          <w:p w14:paraId="41077618" w14:textId="77777777" w:rsidR="001F0BFC" w:rsidRPr="004C6178" w:rsidRDefault="001F0BFC" w:rsidP="002C5ADD">
            <w:pPr>
              <w:pStyle w:val="Table-Center"/>
              <w:widowControl w:val="0"/>
              <w:spacing w:line="271" w:lineRule="auto"/>
              <w:ind w:firstLine="22"/>
              <w:rPr>
                <w:lang w:val="vi-VN"/>
              </w:rPr>
            </w:pPr>
          </w:p>
        </w:tc>
        <w:tc>
          <w:tcPr>
            <w:tcW w:w="2502" w:type="dxa"/>
            <w:vMerge/>
            <w:shd w:val="clear" w:color="auto" w:fill="auto"/>
            <w:vAlign w:val="center"/>
          </w:tcPr>
          <w:p w14:paraId="564A5B7F" w14:textId="77777777" w:rsidR="001F0BFC" w:rsidRPr="004C6178" w:rsidRDefault="001F0BFC" w:rsidP="002C5ADD">
            <w:pPr>
              <w:pStyle w:val="Table"/>
              <w:widowControl w:val="0"/>
              <w:spacing w:line="271" w:lineRule="auto"/>
              <w:ind w:firstLine="22"/>
              <w:jc w:val="center"/>
              <w:rPr>
                <w:lang w:val="vi-VN"/>
              </w:rPr>
            </w:pPr>
          </w:p>
        </w:tc>
        <w:tc>
          <w:tcPr>
            <w:tcW w:w="1606" w:type="dxa"/>
            <w:vMerge/>
            <w:shd w:val="clear" w:color="auto" w:fill="auto"/>
            <w:vAlign w:val="center"/>
          </w:tcPr>
          <w:p w14:paraId="7DA4FCBC" w14:textId="77777777" w:rsidR="001F0BFC" w:rsidRPr="004C6178" w:rsidRDefault="001F0BFC" w:rsidP="002C5ADD">
            <w:pPr>
              <w:pStyle w:val="Table-Center"/>
              <w:widowControl w:val="0"/>
              <w:spacing w:line="271" w:lineRule="auto"/>
              <w:ind w:firstLine="22"/>
              <w:rPr>
                <w:lang w:val="vi-VN"/>
              </w:rPr>
            </w:pPr>
          </w:p>
        </w:tc>
        <w:tc>
          <w:tcPr>
            <w:tcW w:w="977" w:type="dxa"/>
            <w:shd w:val="clear" w:color="auto" w:fill="auto"/>
            <w:vAlign w:val="center"/>
          </w:tcPr>
          <w:p w14:paraId="3D80C430" w14:textId="1D921E4A" w:rsidR="001F0BFC" w:rsidRPr="004C6178" w:rsidRDefault="001F0BFC" w:rsidP="002C5ADD">
            <w:pPr>
              <w:pStyle w:val="Table-Center"/>
              <w:widowControl w:val="0"/>
              <w:spacing w:line="271" w:lineRule="auto"/>
              <w:ind w:firstLine="22"/>
              <w:rPr>
                <w:lang w:val="vi-VN"/>
              </w:rPr>
            </w:pPr>
            <w:r w:rsidRPr="004C6178">
              <w:rPr>
                <w:lang w:val="vi-VN"/>
              </w:rPr>
              <w:t>Ba</w:t>
            </w:r>
          </w:p>
        </w:tc>
        <w:tc>
          <w:tcPr>
            <w:tcW w:w="3365" w:type="dxa"/>
            <w:shd w:val="clear" w:color="auto" w:fill="auto"/>
            <w:vAlign w:val="center"/>
          </w:tcPr>
          <w:p w14:paraId="0FF34413" w14:textId="09A0C378" w:rsidR="001F0BFC" w:rsidRPr="004C6178" w:rsidRDefault="001F0BFC" w:rsidP="002C5ADD">
            <w:pPr>
              <w:pStyle w:val="Table"/>
              <w:widowControl w:val="0"/>
              <w:spacing w:line="271" w:lineRule="auto"/>
              <w:ind w:firstLine="22"/>
              <w:jc w:val="both"/>
              <w:rPr>
                <w:lang w:val="vi-VN"/>
              </w:rPr>
            </w:pPr>
            <w:r w:rsidRPr="004C6178">
              <w:rPr>
                <w:lang w:val="vi-VN"/>
              </w:rPr>
              <w:t>Cộng 1 điểm, 1 học phần</w:t>
            </w:r>
          </w:p>
        </w:tc>
      </w:tr>
      <w:tr w:rsidR="001F0BFC" w:rsidRPr="004C6178" w14:paraId="709D0647" w14:textId="77777777" w:rsidTr="00FA72F8">
        <w:trPr>
          <w:cantSplit/>
        </w:trPr>
        <w:tc>
          <w:tcPr>
            <w:tcW w:w="0" w:type="auto"/>
            <w:shd w:val="clear" w:color="auto" w:fill="auto"/>
            <w:vAlign w:val="center"/>
          </w:tcPr>
          <w:p w14:paraId="2EDE21A1" w14:textId="237AAEE3" w:rsidR="001F0BFC" w:rsidRPr="004C6178" w:rsidRDefault="001F0BFC" w:rsidP="002C5ADD">
            <w:pPr>
              <w:pStyle w:val="Table-Center"/>
              <w:widowControl w:val="0"/>
              <w:spacing w:line="271" w:lineRule="auto"/>
              <w:ind w:firstLine="22"/>
              <w:rPr>
                <w:lang w:val="vi-VN"/>
              </w:rPr>
            </w:pPr>
            <w:r w:rsidRPr="004C6178">
              <w:rPr>
                <w:lang w:val="vi-VN"/>
              </w:rPr>
              <w:t>6</w:t>
            </w:r>
          </w:p>
        </w:tc>
        <w:tc>
          <w:tcPr>
            <w:tcW w:w="2502" w:type="dxa"/>
            <w:shd w:val="clear" w:color="auto" w:fill="auto"/>
            <w:vAlign w:val="center"/>
          </w:tcPr>
          <w:p w14:paraId="1ABCF754" w14:textId="5C552A66" w:rsidR="001F0BFC" w:rsidRPr="004C6178" w:rsidRDefault="001F0BFC" w:rsidP="002C5ADD">
            <w:pPr>
              <w:pStyle w:val="Table"/>
              <w:widowControl w:val="0"/>
              <w:spacing w:line="271" w:lineRule="auto"/>
              <w:ind w:firstLine="22"/>
              <w:jc w:val="center"/>
              <w:rPr>
                <w:lang w:val="vi-VN"/>
              </w:rPr>
            </w:pPr>
            <w:r w:rsidRPr="004C6178">
              <w:rPr>
                <w:lang w:val="vi-VN"/>
              </w:rPr>
              <w:t>Cuộc thi khác</w:t>
            </w:r>
          </w:p>
        </w:tc>
        <w:tc>
          <w:tcPr>
            <w:tcW w:w="1606" w:type="dxa"/>
            <w:shd w:val="clear" w:color="auto" w:fill="auto"/>
            <w:vAlign w:val="center"/>
          </w:tcPr>
          <w:p w14:paraId="5E692330" w14:textId="1292C8AE" w:rsidR="001F0BFC" w:rsidRPr="004C6178" w:rsidRDefault="001F0BFC" w:rsidP="002C5ADD">
            <w:pPr>
              <w:pStyle w:val="Table-Center"/>
              <w:widowControl w:val="0"/>
              <w:spacing w:line="271" w:lineRule="auto"/>
              <w:ind w:firstLine="22"/>
              <w:rPr>
                <w:lang w:val="vi-VN"/>
              </w:rPr>
            </w:pPr>
            <w:r w:rsidRPr="004C6178">
              <w:rPr>
                <w:lang w:val="vi-VN"/>
              </w:rPr>
              <w:t>-</w:t>
            </w:r>
          </w:p>
        </w:tc>
        <w:tc>
          <w:tcPr>
            <w:tcW w:w="977" w:type="dxa"/>
            <w:shd w:val="clear" w:color="auto" w:fill="auto"/>
            <w:vAlign w:val="center"/>
          </w:tcPr>
          <w:p w14:paraId="0277C1D5" w14:textId="24297475" w:rsidR="001F0BFC" w:rsidRPr="004C6178" w:rsidRDefault="001F0BFC" w:rsidP="002C5ADD">
            <w:pPr>
              <w:pStyle w:val="Table-Center"/>
              <w:widowControl w:val="0"/>
              <w:spacing w:line="271" w:lineRule="auto"/>
              <w:ind w:firstLine="22"/>
              <w:rPr>
                <w:lang w:val="vi-VN"/>
              </w:rPr>
            </w:pPr>
            <w:r w:rsidRPr="004C6178">
              <w:rPr>
                <w:lang w:val="vi-VN"/>
              </w:rPr>
              <w:t>-</w:t>
            </w:r>
          </w:p>
        </w:tc>
        <w:tc>
          <w:tcPr>
            <w:tcW w:w="3365" w:type="dxa"/>
            <w:shd w:val="clear" w:color="auto" w:fill="auto"/>
            <w:vAlign w:val="center"/>
          </w:tcPr>
          <w:p w14:paraId="4753B03E" w14:textId="0B84CC48" w:rsidR="001F0BFC" w:rsidRPr="004C6178" w:rsidRDefault="001F0BFC" w:rsidP="002C5ADD">
            <w:pPr>
              <w:pStyle w:val="Table"/>
              <w:widowControl w:val="0"/>
              <w:spacing w:line="271" w:lineRule="auto"/>
              <w:ind w:firstLine="22"/>
              <w:jc w:val="both"/>
              <w:rPr>
                <w:lang w:val="vi-VN"/>
              </w:rPr>
            </w:pPr>
            <w:r w:rsidRPr="004C6178">
              <w:rPr>
                <w:lang w:val="vi-VN"/>
              </w:rPr>
              <w:t xml:space="preserve">Do đơn vị chuyên môn đề xuất trên cơ sở tham khảo chế độ đối với các cuộc thi trên đây, trình Giám đốc </w:t>
            </w:r>
            <w:r w:rsidRPr="00FA72F8">
              <w:rPr>
                <w:spacing w:val="-4"/>
                <w:lang w:val="vi-VN"/>
              </w:rPr>
              <w:t>Học viện xem xét quyết định.</w:t>
            </w:r>
          </w:p>
        </w:tc>
      </w:tr>
    </w:tbl>
    <w:p w14:paraId="230C45B9" w14:textId="267D1880" w:rsidR="003555E1" w:rsidRPr="004C6178" w:rsidRDefault="003555E1" w:rsidP="002C5ADD">
      <w:pPr>
        <w:pStyle w:val="Ghich"/>
        <w:widowControl w:val="0"/>
        <w:spacing w:line="271" w:lineRule="auto"/>
        <w:ind w:firstLine="567"/>
        <w:rPr>
          <w:lang w:val="vi-VN"/>
        </w:rPr>
      </w:pPr>
      <w:r w:rsidRPr="004C6178">
        <w:rPr>
          <w:lang w:val="vi-VN"/>
        </w:rPr>
        <w:t xml:space="preserve">* Điểm trong </w:t>
      </w:r>
      <w:r w:rsidR="009324FB" w:rsidRPr="004C6178">
        <w:rPr>
          <w:lang w:val="vi-VN"/>
        </w:rPr>
        <w:t>P</w:t>
      </w:r>
      <w:r w:rsidRPr="004C6178">
        <w:rPr>
          <w:lang w:val="vi-VN"/>
        </w:rPr>
        <w:t>hụ lục này tính theo thang điểm 10</w:t>
      </w:r>
    </w:p>
    <w:p w14:paraId="5CE13A38" w14:textId="5C875329" w:rsidR="0087021B" w:rsidRPr="004C6178" w:rsidRDefault="00472B63" w:rsidP="002C5ADD">
      <w:pPr>
        <w:pStyle w:val="Ghich"/>
        <w:widowControl w:val="0"/>
        <w:spacing w:line="271" w:lineRule="auto"/>
        <w:ind w:firstLine="567"/>
        <w:rPr>
          <w:lang w:val="vi-VN"/>
        </w:rPr>
      </w:pPr>
      <w:r w:rsidRPr="004C6178">
        <w:rPr>
          <w:lang w:val="vi-VN"/>
        </w:rPr>
        <w:t xml:space="preserve">* </w:t>
      </w:r>
      <w:r w:rsidR="005F25B1" w:rsidRPr="004C6178">
        <w:rPr>
          <w:lang w:val="vi-VN"/>
        </w:rPr>
        <w:t>Số lượng học phần được miễn thi/cộng điểm trong phụ lục là số lượng tối đa; h</w:t>
      </w:r>
      <w:r w:rsidRPr="004C6178">
        <w:rPr>
          <w:lang w:val="vi-VN"/>
        </w:rPr>
        <w:t>ọc phần cụ thể</w:t>
      </w:r>
      <w:r w:rsidR="005F25B1" w:rsidRPr="004C6178">
        <w:rPr>
          <w:lang w:val="vi-VN"/>
        </w:rPr>
        <w:t xml:space="preserve"> được miễn thi/cộng điểm</w:t>
      </w:r>
      <w:r w:rsidRPr="004C6178">
        <w:rPr>
          <w:lang w:val="vi-VN"/>
        </w:rPr>
        <w:t xml:space="preserve"> </w:t>
      </w:r>
      <w:r w:rsidR="005F25B1" w:rsidRPr="004C6178">
        <w:rPr>
          <w:lang w:val="vi-VN"/>
        </w:rPr>
        <w:t>d</w:t>
      </w:r>
      <w:r w:rsidRPr="004C6178">
        <w:rPr>
          <w:lang w:val="vi-VN"/>
        </w:rPr>
        <w:t>o khoa chuyên môn quyết định;</w:t>
      </w:r>
      <w:r w:rsidR="00A1590B" w:rsidRPr="004C6178">
        <w:rPr>
          <w:lang w:val="vi-VN"/>
        </w:rPr>
        <w:t xml:space="preserve"> đối với cuộc thi </w:t>
      </w:r>
      <w:r w:rsidR="009A5582" w:rsidRPr="004C6178">
        <w:rPr>
          <w:lang w:val="vi-VN"/>
        </w:rPr>
        <w:t>O</w:t>
      </w:r>
      <w:r w:rsidR="00A1590B" w:rsidRPr="004C6178">
        <w:rPr>
          <w:lang w:val="vi-VN"/>
        </w:rPr>
        <w:t xml:space="preserve">lympic, học phần được miễn thi/cộng điểm phải trực tiếp liên quan đến môn thi </w:t>
      </w:r>
      <w:r w:rsidR="009A5582" w:rsidRPr="004C6178">
        <w:rPr>
          <w:lang w:val="vi-VN"/>
        </w:rPr>
        <w:t>O</w:t>
      </w:r>
      <w:r w:rsidR="00A1590B" w:rsidRPr="004C6178">
        <w:rPr>
          <w:lang w:val="vi-VN"/>
        </w:rPr>
        <w:t>lympic.</w:t>
      </w:r>
    </w:p>
    <w:p w14:paraId="650A05DB" w14:textId="4C8F932D" w:rsidR="003555E1" w:rsidRPr="002C2869" w:rsidRDefault="00472B63" w:rsidP="002C5ADD">
      <w:pPr>
        <w:pStyle w:val="Ghich"/>
        <w:widowControl w:val="0"/>
        <w:spacing w:line="271" w:lineRule="auto"/>
        <w:ind w:firstLine="567"/>
        <w:rPr>
          <w:spacing w:val="-4"/>
          <w:lang w:val="vi-VN"/>
        </w:rPr>
      </w:pPr>
      <w:r w:rsidRPr="002C2869">
        <w:rPr>
          <w:spacing w:val="-4"/>
          <w:lang w:val="vi-VN"/>
        </w:rPr>
        <w:t xml:space="preserve">* HVSV được nhận điểm 10 cho bài thi kết thúc học phần đối với học phần </w:t>
      </w:r>
      <w:r w:rsidRPr="00EA1711">
        <w:rPr>
          <w:spacing w:val="-10"/>
          <w:lang w:val="vi-VN"/>
        </w:rPr>
        <w:t xml:space="preserve">được miễn thi; </w:t>
      </w:r>
      <w:r w:rsidR="00DE7299" w:rsidRPr="00EA1711">
        <w:rPr>
          <w:spacing w:val="-10"/>
          <w:lang w:val="vi-VN"/>
        </w:rPr>
        <w:t>n</w:t>
      </w:r>
      <w:r w:rsidRPr="00EA1711">
        <w:rPr>
          <w:spacing w:val="-10"/>
          <w:lang w:val="vi-VN"/>
        </w:rPr>
        <w:t>ếu có học phần mà HVSV đã thi thì được điều chỉnh điểm thi tương ứng.</w:t>
      </w:r>
    </w:p>
    <w:sectPr w:rsidR="003555E1" w:rsidRPr="002C2869" w:rsidSect="0083314E">
      <w:pgSz w:w="11907" w:h="16840" w:code="9"/>
      <w:pgMar w:top="1134" w:right="1134" w:bottom="1134" w:left="1701"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28DF88" w14:textId="77777777" w:rsidR="002A68A9" w:rsidRDefault="002A68A9" w:rsidP="008E51B7">
      <w:pPr>
        <w:spacing w:line="240" w:lineRule="auto"/>
      </w:pPr>
      <w:r>
        <w:separator/>
      </w:r>
    </w:p>
  </w:endnote>
  <w:endnote w:type="continuationSeparator" w:id="0">
    <w:p w14:paraId="198704DF" w14:textId="77777777" w:rsidR="002A68A9" w:rsidRDefault="002A68A9" w:rsidP="008E51B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5C9ACD" w14:textId="77777777" w:rsidR="006F5A51" w:rsidRPr="0060762C" w:rsidRDefault="006F5A51" w:rsidP="0060762C">
    <w:pPr>
      <w:pStyle w:val="Footer"/>
      <w:ind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68B40A" w14:textId="77777777" w:rsidR="002A68A9" w:rsidRDefault="002A68A9" w:rsidP="008E51B7">
      <w:pPr>
        <w:spacing w:line="240" w:lineRule="auto"/>
      </w:pPr>
      <w:r>
        <w:separator/>
      </w:r>
    </w:p>
  </w:footnote>
  <w:footnote w:type="continuationSeparator" w:id="0">
    <w:p w14:paraId="03C6988D" w14:textId="77777777" w:rsidR="002A68A9" w:rsidRDefault="002A68A9" w:rsidP="008E51B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423E3C" w14:textId="52AA90B1" w:rsidR="006F5A51" w:rsidRDefault="006F5A51" w:rsidP="00D10A14">
    <w:pPr>
      <w:pStyle w:val="Center"/>
    </w:pPr>
    <w:r>
      <w:fldChar w:fldCharType="begin"/>
    </w:r>
    <w:r>
      <w:instrText xml:space="preserve"> PAGE  \* Arabic  \* MERGEFORMAT </w:instrText>
    </w:r>
    <w:r>
      <w:fldChar w:fldCharType="separate"/>
    </w:r>
    <w:r>
      <w:rPr>
        <w:noProof/>
      </w:rPr>
      <w:t>20</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520F7D"/>
    <w:multiLevelType w:val="multilevel"/>
    <w:tmpl w:val="F774B17A"/>
    <w:numStyleLink w:val="iuKhon"/>
  </w:abstractNum>
  <w:abstractNum w:abstractNumId="1" w15:restartNumberingAfterBreak="0">
    <w:nsid w:val="0EEE7190"/>
    <w:multiLevelType w:val="multilevel"/>
    <w:tmpl w:val="D8860B6E"/>
    <w:numStyleLink w:val="Gchudng-Hanging"/>
  </w:abstractNum>
  <w:abstractNum w:abstractNumId="2" w15:restartNumberingAfterBreak="0">
    <w:nsid w:val="0F502942"/>
    <w:multiLevelType w:val="multilevel"/>
    <w:tmpl w:val="F774B17A"/>
    <w:numStyleLink w:val="iuKhon"/>
  </w:abstractNum>
  <w:abstractNum w:abstractNumId="3" w15:restartNumberingAfterBreak="0">
    <w:nsid w:val="10C21D63"/>
    <w:multiLevelType w:val="multilevel"/>
    <w:tmpl w:val="9A729DE6"/>
    <w:lvl w:ilvl="0">
      <w:start w:val="1"/>
      <w:numFmt w:val="decimal"/>
      <w:suff w:val="space"/>
      <w:lvlText w:val="Điều %1."/>
      <w:lvlJc w:val="left"/>
      <w:pPr>
        <w:ind w:left="0" w:firstLine="709"/>
      </w:pPr>
      <w:rPr>
        <w:rFonts w:hint="default"/>
      </w:rPr>
    </w:lvl>
    <w:lvl w:ilvl="1">
      <w:start w:val="1"/>
      <w:numFmt w:val="decimal"/>
      <w:suff w:val="space"/>
      <w:lvlText w:val="%2."/>
      <w:lvlJc w:val="left"/>
      <w:pPr>
        <w:ind w:left="0" w:firstLine="709"/>
      </w:pPr>
      <w:rPr>
        <w:rFonts w:hint="default"/>
      </w:rPr>
    </w:lvl>
    <w:lvl w:ilvl="2">
      <w:start w:val="1"/>
      <w:numFmt w:val="lowerRoman"/>
      <w:suff w:val="space"/>
      <w:lvlText w:val="%3)"/>
      <w:lvlJc w:val="left"/>
      <w:pPr>
        <w:ind w:left="0" w:firstLine="709"/>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13717B57"/>
    <w:multiLevelType w:val="multilevel"/>
    <w:tmpl w:val="D8860B6E"/>
    <w:numStyleLink w:val="Gchudng-Hanging"/>
  </w:abstractNum>
  <w:abstractNum w:abstractNumId="5" w15:restartNumberingAfterBreak="0">
    <w:nsid w:val="14B10627"/>
    <w:multiLevelType w:val="multilevel"/>
    <w:tmpl w:val="F774B17A"/>
    <w:styleLink w:val="iuKhon"/>
    <w:lvl w:ilvl="0">
      <w:start w:val="1"/>
      <w:numFmt w:val="upperRoman"/>
      <w:pStyle w:val="Chng"/>
      <w:suff w:val="nothing"/>
      <w:lvlText w:val="Chương %1"/>
      <w:lvlJc w:val="left"/>
      <w:pPr>
        <w:ind w:left="5246" w:firstLine="0"/>
      </w:pPr>
      <w:rPr>
        <w:rFonts w:hint="default"/>
      </w:rPr>
    </w:lvl>
    <w:lvl w:ilvl="1">
      <w:start w:val="1"/>
      <w:numFmt w:val="decimal"/>
      <w:lvlRestart w:val="0"/>
      <w:pStyle w:val="iu"/>
      <w:suff w:val="space"/>
      <w:lvlText w:val="Điều %2."/>
      <w:lvlJc w:val="left"/>
      <w:pPr>
        <w:ind w:left="0" w:firstLine="709"/>
      </w:pPr>
      <w:rPr>
        <w:rFonts w:hint="default"/>
      </w:rPr>
    </w:lvl>
    <w:lvl w:ilvl="2">
      <w:start w:val="1"/>
      <w:numFmt w:val="decimal"/>
      <w:pStyle w:val="Khon"/>
      <w:suff w:val="space"/>
      <w:lvlText w:val="%3."/>
      <w:lvlJc w:val="left"/>
      <w:pPr>
        <w:ind w:left="142" w:firstLine="567"/>
      </w:pPr>
      <w:rPr>
        <w:rFonts w:hint="default"/>
      </w:rPr>
    </w:lvl>
    <w:lvl w:ilvl="3">
      <w:start w:val="1"/>
      <w:numFmt w:val="lowerLetter"/>
      <w:pStyle w:val="im"/>
      <w:suff w:val="space"/>
      <w:lvlText w:val="%4)"/>
      <w:lvlJc w:val="left"/>
      <w:pPr>
        <w:ind w:left="1" w:firstLine="709"/>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 w15:restartNumberingAfterBreak="0">
    <w:nsid w:val="19186228"/>
    <w:multiLevelType w:val="multilevel"/>
    <w:tmpl w:val="F774B17A"/>
    <w:numStyleLink w:val="iuKhon"/>
  </w:abstractNum>
  <w:abstractNum w:abstractNumId="7" w15:restartNumberingAfterBreak="0">
    <w:nsid w:val="1AC77FEC"/>
    <w:multiLevelType w:val="multilevel"/>
    <w:tmpl w:val="F774B17A"/>
    <w:numStyleLink w:val="iuKhon"/>
  </w:abstractNum>
  <w:abstractNum w:abstractNumId="8" w15:restartNumberingAfterBreak="0">
    <w:nsid w:val="1BDF74B4"/>
    <w:multiLevelType w:val="multilevel"/>
    <w:tmpl w:val="48DA57AE"/>
    <w:numStyleLink w:val="nhsninhn"/>
  </w:abstractNum>
  <w:abstractNum w:abstractNumId="9" w15:restartNumberingAfterBreak="0">
    <w:nsid w:val="22430E83"/>
    <w:multiLevelType w:val="multilevel"/>
    <w:tmpl w:val="D8860B6E"/>
    <w:numStyleLink w:val="Gchudng-Hanging"/>
  </w:abstractNum>
  <w:abstractNum w:abstractNumId="10" w15:restartNumberingAfterBreak="0">
    <w:nsid w:val="24435543"/>
    <w:multiLevelType w:val="multilevel"/>
    <w:tmpl w:val="9A729DE6"/>
    <w:numStyleLink w:val="nhsnidung"/>
  </w:abstractNum>
  <w:abstractNum w:abstractNumId="11" w15:restartNumberingAfterBreak="0">
    <w:nsid w:val="26BF1C59"/>
    <w:multiLevelType w:val="multilevel"/>
    <w:tmpl w:val="F774B17A"/>
    <w:numStyleLink w:val="iuKhon"/>
  </w:abstractNum>
  <w:abstractNum w:abstractNumId="12" w15:restartNumberingAfterBreak="0">
    <w:nsid w:val="2851655E"/>
    <w:multiLevelType w:val="multilevel"/>
    <w:tmpl w:val="D8860B6E"/>
    <w:numStyleLink w:val="Gchudng-Hanging"/>
  </w:abstractNum>
  <w:abstractNum w:abstractNumId="13" w15:restartNumberingAfterBreak="0">
    <w:nsid w:val="307D6076"/>
    <w:multiLevelType w:val="multilevel"/>
    <w:tmpl w:val="9A729DE6"/>
    <w:lvl w:ilvl="0">
      <w:start w:val="1"/>
      <w:numFmt w:val="decimal"/>
      <w:suff w:val="space"/>
      <w:lvlText w:val="Điều %1."/>
      <w:lvlJc w:val="left"/>
      <w:pPr>
        <w:ind w:left="0" w:firstLine="709"/>
      </w:pPr>
      <w:rPr>
        <w:rFonts w:hint="default"/>
      </w:rPr>
    </w:lvl>
    <w:lvl w:ilvl="1">
      <w:start w:val="1"/>
      <w:numFmt w:val="decimal"/>
      <w:suff w:val="space"/>
      <w:lvlText w:val="%2."/>
      <w:lvlJc w:val="left"/>
      <w:pPr>
        <w:ind w:left="0" w:firstLine="709"/>
      </w:pPr>
      <w:rPr>
        <w:rFonts w:hint="default"/>
      </w:rPr>
    </w:lvl>
    <w:lvl w:ilvl="2">
      <w:start w:val="1"/>
      <w:numFmt w:val="lowerRoman"/>
      <w:suff w:val="space"/>
      <w:lvlText w:val="%3)"/>
      <w:lvlJc w:val="left"/>
      <w:pPr>
        <w:ind w:left="0" w:firstLine="709"/>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4" w15:restartNumberingAfterBreak="0">
    <w:nsid w:val="308C393E"/>
    <w:multiLevelType w:val="multilevel"/>
    <w:tmpl w:val="D8860B6E"/>
    <w:numStyleLink w:val="Gchudng-Hanging"/>
  </w:abstractNum>
  <w:abstractNum w:abstractNumId="15" w15:restartNumberingAfterBreak="0">
    <w:nsid w:val="3D052E2C"/>
    <w:multiLevelType w:val="multilevel"/>
    <w:tmpl w:val="D8860B6E"/>
    <w:numStyleLink w:val="Gchudng-Hanging"/>
  </w:abstractNum>
  <w:abstractNum w:abstractNumId="16" w15:restartNumberingAfterBreak="0">
    <w:nsid w:val="40D14BB2"/>
    <w:multiLevelType w:val="multilevel"/>
    <w:tmpl w:val="AD7CDE14"/>
    <w:numStyleLink w:val="STT"/>
  </w:abstractNum>
  <w:abstractNum w:abstractNumId="17" w15:restartNumberingAfterBreak="0">
    <w:nsid w:val="41A05405"/>
    <w:multiLevelType w:val="multilevel"/>
    <w:tmpl w:val="AEA0E16C"/>
    <w:lvl w:ilvl="0">
      <w:start w:val="1"/>
      <w:numFmt w:val="decimal"/>
      <w:suff w:val="space"/>
      <w:lvlText w:val="%1."/>
      <w:lvlJc w:val="left"/>
      <w:pPr>
        <w:ind w:left="0" w:firstLine="709"/>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8" w15:restartNumberingAfterBreak="0">
    <w:nsid w:val="42155D26"/>
    <w:multiLevelType w:val="multilevel"/>
    <w:tmpl w:val="A1DE7264"/>
    <w:styleLink w:val="QTKT"/>
    <w:lvl w:ilvl="0">
      <w:start w:val="1"/>
      <w:numFmt w:val="decimal"/>
      <w:pStyle w:val="QTKT-L1"/>
      <w:suff w:val="space"/>
      <w:lvlText w:val="Nhóm quy trình %1:"/>
      <w:lvlJc w:val="left"/>
      <w:pPr>
        <w:ind w:left="0" w:firstLine="0"/>
      </w:pPr>
      <w:rPr>
        <w:rFonts w:hint="default"/>
      </w:rPr>
    </w:lvl>
    <w:lvl w:ilvl="1">
      <w:start w:val="1"/>
      <w:numFmt w:val="lowerLetter"/>
      <w:pStyle w:val="QTKT-L2"/>
      <w:suff w:val="space"/>
      <w:lvlText w:val="QTKT %1%2."/>
      <w:lvlJc w:val="left"/>
      <w:pPr>
        <w:ind w:left="0" w:firstLine="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9" w15:restartNumberingAfterBreak="0">
    <w:nsid w:val="46BD16FF"/>
    <w:multiLevelType w:val="multilevel"/>
    <w:tmpl w:val="9A729DE6"/>
    <w:numStyleLink w:val="nhsnidung"/>
  </w:abstractNum>
  <w:abstractNum w:abstractNumId="20" w15:restartNumberingAfterBreak="0">
    <w:nsid w:val="46C95884"/>
    <w:multiLevelType w:val="multilevel"/>
    <w:tmpl w:val="D8860B6E"/>
    <w:numStyleLink w:val="Gchudng-Hanging"/>
  </w:abstractNum>
  <w:abstractNum w:abstractNumId="21" w15:restartNumberingAfterBreak="0">
    <w:nsid w:val="47930329"/>
    <w:multiLevelType w:val="multilevel"/>
    <w:tmpl w:val="F2F2D5F8"/>
    <w:numStyleLink w:val="Danhschkhngnhs"/>
  </w:abstractNum>
  <w:abstractNum w:abstractNumId="22" w15:restartNumberingAfterBreak="0">
    <w:nsid w:val="4AD338FC"/>
    <w:multiLevelType w:val="multilevel"/>
    <w:tmpl w:val="D8860B6E"/>
    <w:styleLink w:val="Gchudng-Hanging"/>
    <w:lvl w:ilvl="0">
      <w:start w:val="1"/>
      <w:numFmt w:val="bullet"/>
      <w:lvlText w:val=""/>
      <w:lvlJc w:val="left"/>
      <w:pPr>
        <w:tabs>
          <w:tab w:val="num" w:pos="992"/>
        </w:tabs>
        <w:ind w:left="992" w:hanging="283"/>
      </w:pPr>
      <w:rPr>
        <w:rFonts w:ascii="Symbol" w:hAnsi="Symbol" w:hint="default"/>
        <w:color w:val="auto"/>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3" w15:restartNumberingAfterBreak="0">
    <w:nsid w:val="50C139AB"/>
    <w:multiLevelType w:val="multilevel"/>
    <w:tmpl w:val="AD7CDE14"/>
    <w:numStyleLink w:val="STT"/>
  </w:abstractNum>
  <w:abstractNum w:abstractNumId="24" w15:restartNumberingAfterBreak="0">
    <w:nsid w:val="53941A51"/>
    <w:multiLevelType w:val="multilevel"/>
    <w:tmpl w:val="AD7CDE14"/>
    <w:numStyleLink w:val="STT"/>
  </w:abstractNum>
  <w:abstractNum w:abstractNumId="25" w15:restartNumberingAfterBreak="0">
    <w:nsid w:val="551250BB"/>
    <w:multiLevelType w:val="multilevel"/>
    <w:tmpl w:val="F774B17A"/>
    <w:numStyleLink w:val="iuKhon"/>
  </w:abstractNum>
  <w:abstractNum w:abstractNumId="26" w15:restartNumberingAfterBreak="0">
    <w:nsid w:val="58B2607F"/>
    <w:multiLevelType w:val="multilevel"/>
    <w:tmpl w:val="48DA57AE"/>
    <w:styleLink w:val="nhsninhn"/>
    <w:lvl w:ilvl="0">
      <w:start w:val="1"/>
      <w:numFmt w:val="bullet"/>
      <w:pStyle w:val="NinhnL2"/>
      <w:suff w:val="space"/>
      <w:lvlText w:val="-"/>
      <w:lvlJc w:val="left"/>
      <w:pPr>
        <w:ind w:left="0" w:firstLine="0"/>
      </w:pPr>
      <w:rPr>
        <w:rFonts w:ascii="Arial" w:hAnsi="Arial" w:hint="default"/>
        <w:color w:val="auto"/>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7" w15:restartNumberingAfterBreak="0">
    <w:nsid w:val="58DD6117"/>
    <w:multiLevelType w:val="multilevel"/>
    <w:tmpl w:val="9A729DE6"/>
    <w:styleLink w:val="nhsnidung"/>
    <w:lvl w:ilvl="0">
      <w:start w:val="1"/>
      <w:numFmt w:val="decimal"/>
      <w:suff w:val="space"/>
      <w:lvlText w:val="Điều %1."/>
      <w:lvlJc w:val="left"/>
      <w:pPr>
        <w:ind w:left="0" w:firstLine="709"/>
      </w:pPr>
      <w:rPr>
        <w:rFonts w:hint="default"/>
      </w:rPr>
    </w:lvl>
    <w:lvl w:ilvl="1">
      <w:start w:val="1"/>
      <w:numFmt w:val="decimal"/>
      <w:suff w:val="space"/>
      <w:lvlText w:val="%2."/>
      <w:lvlJc w:val="left"/>
      <w:pPr>
        <w:ind w:left="0" w:firstLine="709"/>
      </w:pPr>
      <w:rPr>
        <w:rFonts w:hint="default"/>
      </w:rPr>
    </w:lvl>
    <w:lvl w:ilvl="2">
      <w:start w:val="1"/>
      <w:numFmt w:val="lowerRoman"/>
      <w:suff w:val="space"/>
      <w:lvlText w:val="%3)"/>
      <w:lvlJc w:val="left"/>
      <w:pPr>
        <w:ind w:left="0" w:firstLine="709"/>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8" w15:restartNumberingAfterBreak="0">
    <w:nsid w:val="58F61463"/>
    <w:multiLevelType w:val="multilevel"/>
    <w:tmpl w:val="9A729DE6"/>
    <w:numStyleLink w:val="nhsnidung"/>
  </w:abstractNum>
  <w:abstractNum w:abstractNumId="29" w15:restartNumberingAfterBreak="0">
    <w:nsid w:val="5D8B5CF8"/>
    <w:multiLevelType w:val="multilevel"/>
    <w:tmpl w:val="9A729DE6"/>
    <w:numStyleLink w:val="nhsnidung"/>
  </w:abstractNum>
  <w:abstractNum w:abstractNumId="30" w15:restartNumberingAfterBreak="0">
    <w:nsid w:val="5FFF08CC"/>
    <w:multiLevelType w:val="multilevel"/>
    <w:tmpl w:val="F2F2D5F8"/>
    <w:numStyleLink w:val="Danhschkhngnhs"/>
  </w:abstractNum>
  <w:abstractNum w:abstractNumId="31" w15:restartNumberingAfterBreak="0">
    <w:nsid w:val="606D0C6C"/>
    <w:multiLevelType w:val="multilevel"/>
    <w:tmpl w:val="AD7CDE14"/>
    <w:styleLink w:val="STT"/>
    <w:lvl w:ilvl="0">
      <w:start w:val="1"/>
      <w:numFmt w:val="decimal"/>
      <w:suff w:val="nothing"/>
      <w:lvlText w:val="%1"/>
      <w:lvlJc w:val="left"/>
      <w:pPr>
        <w:ind w:left="0" w:firstLine="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2" w15:restartNumberingAfterBreak="0">
    <w:nsid w:val="65D0332B"/>
    <w:multiLevelType w:val="multilevel"/>
    <w:tmpl w:val="D8860B6E"/>
    <w:numStyleLink w:val="Gchudng-Hanging"/>
  </w:abstractNum>
  <w:abstractNum w:abstractNumId="33" w15:restartNumberingAfterBreak="0">
    <w:nsid w:val="664F31A5"/>
    <w:multiLevelType w:val="multilevel"/>
    <w:tmpl w:val="D8860B6E"/>
    <w:numStyleLink w:val="Gchudng-Hanging"/>
  </w:abstractNum>
  <w:abstractNum w:abstractNumId="34" w15:restartNumberingAfterBreak="0">
    <w:nsid w:val="692633EA"/>
    <w:multiLevelType w:val="multilevel"/>
    <w:tmpl w:val="9A729DE6"/>
    <w:numStyleLink w:val="nhsnidung"/>
  </w:abstractNum>
  <w:abstractNum w:abstractNumId="35" w15:restartNumberingAfterBreak="0">
    <w:nsid w:val="7BB2417C"/>
    <w:multiLevelType w:val="multilevel"/>
    <w:tmpl w:val="F2F2D5F8"/>
    <w:styleLink w:val="Danhschkhngnhs"/>
    <w:lvl w:ilvl="0">
      <w:start w:val="1"/>
      <w:numFmt w:val="bullet"/>
      <w:lvlText w:val=""/>
      <w:lvlJc w:val="left"/>
      <w:pPr>
        <w:ind w:left="284" w:hanging="284"/>
      </w:pPr>
      <w:rPr>
        <w:rFonts w:ascii="Symbol" w:hAnsi="Symbol" w:hint="default"/>
        <w:color w:val="auto"/>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6" w15:restartNumberingAfterBreak="0">
    <w:nsid w:val="7DDC424A"/>
    <w:multiLevelType w:val="multilevel"/>
    <w:tmpl w:val="F774B17A"/>
    <w:numStyleLink w:val="iuKhon"/>
  </w:abstractNum>
  <w:num w:numId="1" w16cid:durableId="158083109">
    <w:abstractNumId w:val="17"/>
  </w:num>
  <w:num w:numId="2" w16cid:durableId="1376273104">
    <w:abstractNumId w:val="22"/>
  </w:num>
  <w:num w:numId="3" w16cid:durableId="762534480">
    <w:abstractNumId w:val="32"/>
  </w:num>
  <w:num w:numId="4" w16cid:durableId="1633748787">
    <w:abstractNumId w:val="15"/>
  </w:num>
  <w:num w:numId="5" w16cid:durableId="1323043538">
    <w:abstractNumId w:val="26"/>
  </w:num>
  <w:num w:numId="6" w16cid:durableId="330451228">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410928570">
    <w:abstractNumId w:val="35"/>
  </w:num>
  <w:num w:numId="8" w16cid:durableId="601181051">
    <w:abstractNumId w:val="31"/>
  </w:num>
  <w:num w:numId="9" w16cid:durableId="1775780570">
    <w:abstractNumId w:val="27"/>
  </w:num>
  <w:num w:numId="10" w16cid:durableId="1139228222">
    <w:abstractNumId w:val="24"/>
  </w:num>
  <w:num w:numId="11" w16cid:durableId="148401232">
    <w:abstractNumId w:val="30"/>
  </w:num>
  <w:num w:numId="12" w16cid:durableId="469631814">
    <w:abstractNumId w:val="21"/>
  </w:num>
  <w:num w:numId="13" w16cid:durableId="1166215107">
    <w:abstractNumId w:val="10"/>
  </w:num>
  <w:num w:numId="14" w16cid:durableId="2078282525">
    <w:abstractNumId w:val="34"/>
  </w:num>
  <w:num w:numId="15" w16cid:durableId="1755085423">
    <w:abstractNumId w:val="19"/>
  </w:num>
  <w:num w:numId="16" w16cid:durableId="803812770">
    <w:abstractNumId w:val="3"/>
  </w:num>
  <w:num w:numId="17" w16cid:durableId="927345470">
    <w:abstractNumId w:val="28"/>
  </w:num>
  <w:num w:numId="18" w16cid:durableId="124277674">
    <w:abstractNumId w:val="29"/>
  </w:num>
  <w:num w:numId="19" w16cid:durableId="697660683">
    <w:abstractNumId w:val="13"/>
  </w:num>
  <w:num w:numId="20" w16cid:durableId="165368075">
    <w:abstractNumId w:val="5"/>
  </w:num>
  <w:num w:numId="21" w16cid:durableId="42782106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405253124">
    <w:abstractNumId w:val="36"/>
  </w:num>
  <w:num w:numId="23" w16cid:durableId="2084523693">
    <w:abstractNumId w:val="6"/>
  </w:num>
  <w:num w:numId="24" w16cid:durableId="1220750838">
    <w:abstractNumId w:val="11"/>
  </w:num>
  <w:num w:numId="25" w16cid:durableId="689179924">
    <w:abstractNumId w:val="12"/>
  </w:num>
  <w:num w:numId="26" w16cid:durableId="922909629">
    <w:abstractNumId w:val="4"/>
  </w:num>
  <w:num w:numId="27" w16cid:durableId="1957250855">
    <w:abstractNumId w:val="1"/>
  </w:num>
  <w:num w:numId="28" w16cid:durableId="1770663734">
    <w:abstractNumId w:val="14"/>
  </w:num>
  <w:num w:numId="29" w16cid:durableId="175117609">
    <w:abstractNumId w:val="0"/>
  </w:num>
  <w:num w:numId="30" w16cid:durableId="1631983824">
    <w:abstractNumId w:val="20"/>
  </w:num>
  <w:num w:numId="31" w16cid:durableId="511996263">
    <w:abstractNumId w:val="33"/>
  </w:num>
  <w:num w:numId="32" w16cid:durableId="285545068">
    <w:abstractNumId w:val="9"/>
  </w:num>
  <w:num w:numId="33" w16cid:durableId="1346131715">
    <w:abstractNumId w:val="18"/>
  </w:num>
  <w:num w:numId="34" w16cid:durableId="293486827">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920718505">
    <w:abstractNumId w:val="0"/>
  </w:num>
  <w:num w:numId="36" w16cid:durableId="1244145634">
    <w:abstractNumId w:val="7"/>
  </w:num>
  <w:num w:numId="37" w16cid:durableId="1579168603">
    <w:abstractNumId w:val="25"/>
  </w:num>
  <w:num w:numId="38" w16cid:durableId="761994927">
    <w:abstractNumId w:val="25"/>
  </w:num>
  <w:num w:numId="39" w16cid:durableId="2060661622">
    <w:abstractNumId w:val="23"/>
  </w:num>
  <w:num w:numId="40" w16cid:durableId="364140070">
    <w:abstractNumId w:val="25"/>
  </w:num>
  <w:num w:numId="41" w16cid:durableId="203904562">
    <w:abstractNumId w:val="25"/>
  </w:num>
  <w:num w:numId="42" w16cid:durableId="1347712952">
    <w:abstractNumId w:val="25"/>
  </w:num>
  <w:num w:numId="43" w16cid:durableId="1587420819">
    <w:abstractNumId w:val="16"/>
  </w:num>
  <w:num w:numId="44" w16cid:durableId="503856960">
    <w:abstractNumId w:val="2"/>
    <w:lvlOverride w:ilvl="0">
      <w:lvl w:ilvl="0">
        <w:start w:val="1"/>
        <w:numFmt w:val="upperRoman"/>
        <w:pStyle w:val="Chng"/>
        <w:suff w:val="nothing"/>
        <w:lvlText w:val="Chương %1"/>
        <w:lvlJc w:val="left"/>
        <w:pPr>
          <w:ind w:left="5246" w:firstLine="0"/>
        </w:pPr>
        <w:rPr>
          <w:rFonts w:hint="default"/>
        </w:rPr>
      </w:lvl>
    </w:lvlOverride>
    <w:lvlOverride w:ilvl="1">
      <w:lvl w:ilvl="1">
        <w:start w:val="1"/>
        <w:numFmt w:val="decimal"/>
        <w:lvlRestart w:val="0"/>
        <w:pStyle w:val="iu"/>
        <w:suff w:val="space"/>
        <w:lvlText w:val="Điều %2."/>
        <w:lvlJc w:val="left"/>
        <w:pPr>
          <w:ind w:left="0" w:firstLine="709"/>
        </w:pPr>
        <w:rPr>
          <w:rFonts w:hint="default"/>
        </w:rPr>
      </w:lvl>
    </w:lvlOverride>
    <w:lvlOverride w:ilvl="2">
      <w:lvl w:ilvl="2">
        <w:start w:val="1"/>
        <w:numFmt w:val="decimal"/>
        <w:pStyle w:val="Khon"/>
        <w:suff w:val="space"/>
        <w:lvlText w:val="%3."/>
        <w:lvlJc w:val="left"/>
        <w:pPr>
          <w:ind w:left="142" w:firstLine="567"/>
        </w:pPr>
        <w:rPr>
          <w:rFonts w:hint="default"/>
        </w:rPr>
      </w:lvl>
    </w:lvlOverride>
  </w:num>
  <w:num w:numId="45" w16cid:durableId="87237855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4C48"/>
    <w:rsid w:val="0000199D"/>
    <w:rsid w:val="000036F1"/>
    <w:rsid w:val="00004499"/>
    <w:rsid w:val="0000564C"/>
    <w:rsid w:val="00005F4D"/>
    <w:rsid w:val="00010747"/>
    <w:rsid w:val="00010B2B"/>
    <w:rsid w:val="00011259"/>
    <w:rsid w:val="00012A0C"/>
    <w:rsid w:val="00017421"/>
    <w:rsid w:val="000219BA"/>
    <w:rsid w:val="000221B6"/>
    <w:rsid w:val="000221E0"/>
    <w:rsid w:val="0002247C"/>
    <w:rsid w:val="00022CA5"/>
    <w:rsid w:val="000265E4"/>
    <w:rsid w:val="00032E55"/>
    <w:rsid w:val="000335E3"/>
    <w:rsid w:val="0003383F"/>
    <w:rsid w:val="0003528A"/>
    <w:rsid w:val="00035518"/>
    <w:rsid w:val="000360E4"/>
    <w:rsid w:val="0004060E"/>
    <w:rsid w:val="000411D0"/>
    <w:rsid w:val="00043FFA"/>
    <w:rsid w:val="00044B59"/>
    <w:rsid w:val="00047094"/>
    <w:rsid w:val="00047E3D"/>
    <w:rsid w:val="00051107"/>
    <w:rsid w:val="0005114C"/>
    <w:rsid w:val="000528BC"/>
    <w:rsid w:val="00053429"/>
    <w:rsid w:val="000546B8"/>
    <w:rsid w:val="000552EC"/>
    <w:rsid w:val="0005677D"/>
    <w:rsid w:val="000571CF"/>
    <w:rsid w:val="00061844"/>
    <w:rsid w:val="00061952"/>
    <w:rsid w:val="00061C9C"/>
    <w:rsid w:val="00063E47"/>
    <w:rsid w:val="000642DC"/>
    <w:rsid w:val="00064761"/>
    <w:rsid w:val="00064796"/>
    <w:rsid w:val="000655D3"/>
    <w:rsid w:val="00066859"/>
    <w:rsid w:val="00066A31"/>
    <w:rsid w:val="00067216"/>
    <w:rsid w:val="00071744"/>
    <w:rsid w:val="00072FB7"/>
    <w:rsid w:val="00073235"/>
    <w:rsid w:val="0007376F"/>
    <w:rsid w:val="00080B85"/>
    <w:rsid w:val="00082AF1"/>
    <w:rsid w:val="00083058"/>
    <w:rsid w:val="0008348A"/>
    <w:rsid w:val="00084745"/>
    <w:rsid w:val="0008476F"/>
    <w:rsid w:val="0008546E"/>
    <w:rsid w:val="000871B1"/>
    <w:rsid w:val="00087B54"/>
    <w:rsid w:val="000900F3"/>
    <w:rsid w:val="000913F1"/>
    <w:rsid w:val="000917E0"/>
    <w:rsid w:val="00091EEE"/>
    <w:rsid w:val="000927E0"/>
    <w:rsid w:val="000935C8"/>
    <w:rsid w:val="0009375E"/>
    <w:rsid w:val="000938B0"/>
    <w:rsid w:val="00093C33"/>
    <w:rsid w:val="000966E8"/>
    <w:rsid w:val="00096BD1"/>
    <w:rsid w:val="00096DB5"/>
    <w:rsid w:val="00097B15"/>
    <w:rsid w:val="000A159A"/>
    <w:rsid w:val="000A1A9F"/>
    <w:rsid w:val="000A1C49"/>
    <w:rsid w:val="000A2970"/>
    <w:rsid w:val="000A2B55"/>
    <w:rsid w:val="000A49EC"/>
    <w:rsid w:val="000A56BA"/>
    <w:rsid w:val="000A5E34"/>
    <w:rsid w:val="000A6915"/>
    <w:rsid w:val="000A7B60"/>
    <w:rsid w:val="000B06F5"/>
    <w:rsid w:val="000B0B01"/>
    <w:rsid w:val="000B38FC"/>
    <w:rsid w:val="000B4383"/>
    <w:rsid w:val="000B4ACB"/>
    <w:rsid w:val="000B53D9"/>
    <w:rsid w:val="000B599A"/>
    <w:rsid w:val="000B6991"/>
    <w:rsid w:val="000B6A65"/>
    <w:rsid w:val="000C0E08"/>
    <w:rsid w:val="000C1D34"/>
    <w:rsid w:val="000C280C"/>
    <w:rsid w:val="000C2C42"/>
    <w:rsid w:val="000C3DEB"/>
    <w:rsid w:val="000C6EB4"/>
    <w:rsid w:val="000C7CB7"/>
    <w:rsid w:val="000C7F93"/>
    <w:rsid w:val="000D074B"/>
    <w:rsid w:val="000D1BC8"/>
    <w:rsid w:val="000D2AE1"/>
    <w:rsid w:val="000D687B"/>
    <w:rsid w:val="000D6CC1"/>
    <w:rsid w:val="000D7844"/>
    <w:rsid w:val="000D7A5B"/>
    <w:rsid w:val="000E04CF"/>
    <w:rsid w:val="000E0C5C"/>
    <w:rsid w:val="000E157E"/>
    <w:rsid w:val="000E1D87"/>
    <w:rsid w:val="000E30AF"/>
    <w:rsid w:val="000E418C"/>
    <w:rsid w:val="000E45CE"/>
    <w:rsid w:val="000E47CA"/>
    <w:rsid w:val="000E5EDD"/>
    <w:rsid w:val="000E671B"/>
    <w:rsid w:val="000F07AF"/>
    <w:rsid w:val="000F07F7"/>
    <w:rsid w:val="000F0850"/>
    <w:rsid w:val="000F12D3"/>
    <w:rsid w:val="000F3F32"/>
    <w:rsid w:val="000F416E"/>
    <w:rsid w:val="000F7056"/>
    <w:rsid w:val="000F77A5"/>
    <w:rsid w:val="0010124A"/>
    <w:rsid w:val="001020CD"/>
    <w:rsid w:val="001030EC"/>
    <w:rsid w:val="001032C0"/>
    <w:rsid w:val="001040B3"/>
    <w:rsid w:val="0010557B"/>
    <w:rsid w:val="00105A3E"/>
    <w:rsid w:val="00106151"/>
    <w:rsid w:val="00106921"/>
    <w:rsid w:val="00107560"/>
    <w:rsid w:val="001116AA"/>
    <w:rsid w:val="00111870"/>
    <w:rsid w:val="00111C9A"/>
    <w:rsid w:val="00113122"/>
    <w:rsid w:val="00114520"/>
    <w:rsid w:val="00114DA3"/>
    <w:rsid w:val="00115934"/>
    <w:rsid w:val="00116153"/>
    <w:rsid w:val="00116CE6"/>
    <w:rsid w:val="0012075C"/>
    <w:rsid w:val="001226F2"/>
    <w:rsid w:val="00123FD5"/>
    <w:rsid w:val="001247BE"/>
    <w:rsid w:val="001257FD"/>
    <w:rsid w:val="00125A73"/>
    <w:rsid w:val="00125F59"/>
    <w:rsid w:val="001264DA"/>
    <w:rsid w:val="00126D22"/>
    <w:rsid w:val="001270BA"/>
    <w:rsid w:val="00130E07"/>
    <w:rsid w:val="00134469"/>
    <w:rsid w:val="00134853"/>
    <w:rsid w:val="00137DE4"/>
    <w:rsid w:val="0014265C"/>
    <w:rsid w:val="001438D4"/>
    <w:rsid w:val="00144140"/>
    <w:rsid w:val="00144167"/>
    <w:rsid w:val="00144967"/>
    <w:rsid w:val="00144F08"/>
    <w:rsid w:val="00145AF5"/>
    <w:rsid w:val="00145F5E"/>
    <w:rsid w:val="00147A78"/>
    <w:rsid w:val="00151584"/>
    <w:rsid w:val="0015195A"/>
    <w:rsid w:val="00151992"/>
    <w:rsid w:val="00152DFE"/>
    <w:rsid w:val="00156B4B"/>
    <w:rsid w:val="0015750B"/>
    <w:rsid w:val="00157E93"/>
    <w:rsid w:val="0016017E"/>
    <w:rsid w:val="00161022"/>
    <w:rsid w:val="00162E3B"/>
    <w:rsid w:val="001635CB"/>
    <w:rsid w:val="0016438B"/>
    <w:rsid w:val="0016498D"/>
    <w:rsid w:val="00164B50"/>
    <w:rsid w:val="0016554E"/>
    <w:rsid w:val="00166062"/>
    <w:rsid w:val="00166C5E"/>
    <w:rsid w:val="00166DE8"/>
    <w:rsid w:val="0016757E"/>
    <w:rsid w:val="00167E52"/>
    <w:rsid w:val="00167F1F"/>
    <w:rsid w:val="001703A2"/>
    <w:rsid w:val="00170429"/>
    <w:rsid w:val="00171D51"/>
    <w:rsid w:val="00172304"/>
    <w:rsid w:val="0017584C"/>
    <w:rsid w:val="00182706"/>
    <w:rsid w:val="0018291F"/>
    <w:rsid w:val="00182A4F"/>
    <w:rsid w:val="00182B6F"/>
    <w:rsid w:val="001854FC"/>
    <w:rsid w:val="00185D6A"/>
    <w:rsid w:val="00185FF2"/>
    <w:rsid w:val="001909F6"/>
    <w:rsid w:val="00191E36"/>
    <w:rsid w:val="001934CD"/>
    <w:rsid w:val="00194D26"/>
    <w:rsid w:val="00197160"/>
    <w:rsid w:val="001A1482"/>
    <w:rsid w:val="001A2382"/>
    <w:rsid w:val="001A2C26"/>
    <w:rsid w:val="001A30C9"/>
    <w:rsid w:val="001A4C17"/>
    <w:rsid w:val="001A509C"/>
    <w:rsid w:val="001A5D7F"/>
    <w:rsid w:val="001A6B9C"/>
    <w:rsid w:val="001B13E0"/>
    <w:rsid w:val="001B190D"/>
    <w:rsid w:val="001B2D1E"/>
    <w:rsid w:val="001B2FC1"/>
    <w:rsid w:val="001B4D25"/>
    <w:rsid w:val="001B5D18"/>
    <w:rsid w:val="001B6151"/>
    <w:rsid w:val="001B66AA"/>
    <w:rsid w:val="001B7C6D"/>
    <w:rsid w:val="001B7F7D"/>
    <w:rsid w:val="001C10E7"/>
    <w:rsid w:val="001C2465"/>
    <w:rsid w:val="001C2B1C"/>
    <w:rsid w:val="001C2FE5"/>
    <w:rsid w:val="001C4702"/>
    <w:rsid w:val="001C5006"/>
    <w:rsid w:val="001C57B2"/>
    <w:rsid w:val="001C63F0"/>
    <w:rsid w:val="001C6C90"/>
    <w:rsid w:val="001C7C81"/>
    <w:rsid w:val="001D070D"/>
    <w:rsid w:val="001D09BF"/>
    <w:rsid w:val="001D174C"/>
    <w:rsid w:val="001D1808"/>
    <w:rsid w:val="001D2538"/>
    <w:rsid w:val="001D523E"/>
    <w:rsid w:val="001D5CD6"/>
    <w:rsid w:val="001D64EF"/>
    <w:rsid w:val="001D6A01"/>
    <w:rsid w:val="001D6AA9"/>
    <w:rsid w:val="001D6BCF"/>
    <w:rsid w:val="001E12CF"/>
    <w:rsid w:val="001E169E"/>
    <w:rsid w:val="001E1BA1"/>
    <w:rsid w:val="001E1BF2"/>
    <w:rsid w:val="001E4F86"/>
    <w:rsid w:val="001E603E"/>
    <w:rsid w:val="001E6715"/>
    <w:rsid w:val="001E7199"/>
    <w:rsid w:val="001E78F2"/>
    <w:rsid w:val="001E79E5"/>
    <w:rsid w:val="001F09E7"/>
    <w:rsid w:val="001F0BFC"/>
    <w:rsid w:val="001F17DD"/>
    <w:rsid w:val="001F367B"/>
    <w:rsid w:val="001F3F3F"/>
    <w:rsid w:val="001F59DE"/>
    <w:rsid w:val="001F6A98"/>
    <w:rsid w:val="001F75D5"/>
    <w:rsid w:val="001F7B93"/>
    <w:rsid w:val="00204054"/>
    <w:rsid w:val="002056FB"/>
    <w:rsid w:val="00205A88"/>
    <w:rsid w:val="002060C0"/>
    <w:rsid w:val="00207DE5"/>
    <w:rsid w:val="00207EEB"/>
    <w:rsid w:val="002118DA"/>
    <w:rsid w:val="00212431"/>
    <w:rsid w:val="00212A0C"/>
    <w:rsid w:val="00214212"/>
    <w:rsid w:val="0021436E"/>
    <w:rsid w:val="00214C29"/>
    <w:rsid w:val="00214F4C"/>
    <w:rsid w:val="002158E9"/>
    <w:rsid w:val="00215BF8"/>
    <w:rsid w:val="00217F3F"/>
    <w:rsid w:val="0022003E"/>
    <w:rsid w:val="0022246E"/>
    <w:rsid w:val="00222C8B"/>
    <w:rsid w:val="00222F50"/>
    <w:rsid w:val="002233FB"/>
    <w:rsid w:val="00223E00"/>
    <w:rsid w:val="00223EFF"/>
    <w:rsid w:val="00227FCE"/>
    <w:rsid w:val="0023008C"/>
    <w:rsid w:val="00230F09"/>
    <w:rsid w:val="00233416"/>
    <w:rsid w:val="002342D5"/>
    <w:rsid w:val="00234920"/>
    <w:rsid w:val="0023572A"/>
    <w:rsid w:val="00235D99"/>
    <w:rsid w:val="0023600C"/>
    <w:rsid w:val="00236AAB"/>
    <w:rsid w:val="0024025D"/>
    <w:rsid w:val="0024080B"/>
    <w:rsid w:val="00240EF1"/>
    <w:rsid w:val="00244F6E"/>
    <w:rsid w:val="00245160"/>
    <w:rsid w:val="00246006"/>
    <w:rsid w:val="00246226"/>
    <w:rsid w:val="00246964"/>
    <w:rsid w:val="00251EB4"/>
    <w:rsid w:val="00253A79"/>
    <w:rsid w:val="0025414A"/>
    <w:rsid w:val="00254705"/>
    <w:rsid w:val="002549D0"/>
    <w:rsid w:val="00255A10"/>
    <w:rsid w:val="00256418"/>
    <w:rsid w:val="00256A8C"/>
    <w:rsid w:val="00256FF3"/>
    <w:rsid w:val="00257A4C"/>
    <w:rsid w:val="002604AD"/>
    <w:rsid w:val="0026242B"/>
    <w:rsid w:val="00262F6C"/>
    <w:rsid w:val="0026408A"/>
    <w:rsid w:val="00264A08"/>
    <w:rsid w:val="00264CA9"/>
    <w:rsid w:val="0026579C"/>
    <w:rsid w:val="00266276"/>
    <w:rsid w:val="00271BEF"/>
    <w:rsid w:val="0027335E"/>
    <w:rsid w:val="002749F6"/>
    <w:rsid w:val="00274FE7"/>
    <w:rsid w:val="00276CA3"/>
    <w:rsid w:val="00277020"/>
    <w:rsid w:val="0027768B"/>
    <w:rsid w:val="002778BC"/>
    <w:rsid w:val="002821C7"/>
    <w:rsid w:val="002827B9"/>
    <w:rsid w:val="00283113"/>
    <w:rsid w:val="00284870"/>
    <w:rsid w:val="00285928"/>
    <w:rsid w:val="00286044"/>
    <w:rsid w:val="00286F9B"/>
    <w:rsid w:val="0028715F"/>
    <w:rsid w:val="0028726A"/>
    <w:rsid w:val="002901BD"/>
    <w:rsid w:val="0029146D"/>
    <w:rsid w:val="00291C17"/>
    <w:rsid w:val="00291E6D"/>
    <w:rsid w:val="002925EF"/>
    <w:rsid w:val="00292AD5"/>
    <w:rsid w:val="00292CD0"/>
    <w:rsid w:val="002931F6"/>
    <w:rsid w:val="0029411B"/>
    <w:rsid w:val="0029540D"/>
    <w:rsid w:val="00297556"/>
    <w:rsid w:val="0029796A"/>
    <w:rsid w:val="002A112B"/>
    <w:rsid w:val="002A142E"/>
    <w:rsid w:val="002A3B3A"/>
    <w:rsid w:val="002A4672"/>
    <w:rsid w:val="002A4F81"/>
    <w:rsid w:val="002A68A9"/>
    <w:rsid w:val="002A7074"/>
    <w:rsid w:val="002A7D76"/>
    <w:rsid w:val="002B443C"/>
    <w:rsid w:val="002B51BE"/>
    <w:rsid w:val="002B5BF7"/>
    <w:rsid w:val="002B5CC2"/>
    <w:rsid w:val="002B61F7"/>
    <w:rsid w:val="002B6895"/>
    <w:rsid w:val="002B738C"/>
    <w:rsid w:val="002B7536"/>
    <w:rsid w:val="002C02BC"/>
    <w:rsid w:val="002C08C1"/>
    <w:rsid w:val="002C122E"/>
    <w:rsid w:val="002C17D9"/>
    <w:rsid w:val="002C2869"/>
    <w:rsid w:val="002C5152"/>
    <w:rsid w:val="002C537D"/>
    <w:rsid w:val="002C5ADD"/>
    <w:rsid w:val="002C60A3"/>
    <w:rsid w:val="002C6322"/>
    <w:rsid w:val="002C6C32"/>
    <w:rsid w:val="002C7A47"/>
    <w:rsid w:val="002C7CF9"/>
    <w:rsid w:val="002D0CBE"/>
    <w:rsid w:val="002D2D5F"/>
    <w:rsid w:val="002D3D2B"/>
    <w:rsid w:val="002D4B8D"/>
    <w:rsid w:val="002D6F60"/>
    <w:rsid w:val="002D7F47"/>
    <w:rsid w:val="002E1637"/>
    <w:rsid w:val="002E287C"/>
    <w:rsid w:val="002E3434"/>
    <w:rsid w:val="002E4395"/>
    <w:rsid w:val="002E4E24"/>
    <w:rsid w:val="002E5C91"/>
    <w:rsid w:val="002E6033"/>
    <w:rsid w:val="002E62EC"/>
    <w:rsid w:val="002E6D73"/>
    <w:rsid w:val="002E7C8C"/>
    <w:rsid w:val="002E7D2F"/>
    <w:rsid w:val="002F397E"/>
    <w:rsid w:val="002F39DC"/>
    <w:rsid w:val="002F3AEC"/>
    <w:rsid w:val="002F4350"/>
    <w:rsid w:val="002F4684"/>
    <w:rsid w:val="002F4D04"/>
    <w:rsid w:val="002F5C0F"/>
    <w:rsid w:val="002F5D86"/>
    <w:rsid w:val="002F7E20"/>
    <w:rsid w:val="00300107"/>
    <w:rsid w:val="00301D44"/>
    <w:rsid w:val="0030509C"/>
    <w:rsid w:val="00305AA1"/>
    <w:rsid w:val="00307CEB"/>
    <w:rsid w:val="0031096E"/>
    <w:rsid w:val="00310FFF"/>
    <w:rsid w:val="003117E0"/>
    <w:rsid w:val="00312133"/>
    <w:rsid w:val="00313214"/>
    <w:rsid w:val="00314AE6"/>
    <w:rsid w:val="00314E5E"/>
    <w:rsid w:val="00316070"/>
    <w:rsid w:val="00317339"/>
    <w:rsid w:val="003179CA"/>
    <w:rsid w:val="00317EAF"/>
    <w:rsid w:val="00321322"/>
    <w:rsid w:val="00322AE0"/>
    <w:rsid w:val="00323001"/>
    <w:rsid w:val="003241E2"/>
    <w:rsid w:val="00325577"/>
    <w:rsid w:val="0032601F"/>
    <w:rsid w:val="003303B1"/>
    <w:rsid w:val="00330B7D"/>
    <w:rsid w:val="003361F0"/>
    <w:rsid w:val="00336538"/>
    <w:rsid w:val="00336F38"/>
    <w:rsid w:val="00337830"/>
    <w:rsid w:val="003403A7"/>
    <w:rsid w:val="00340444"/>
    <w:rsid w:val="003421CB"/>
    <w:rsid w:val="00343479"/>
    <w:rsid w:val="0034401E"/>
    <w:rsid w:val="003456B2"/>
    <w:rsid w:val="00345DB6"/>
    <w:rsid w:val="00347F7D"/>
    <w:rsid w:val="003521A2"/>
    <w:rsid w:val="0035355A"/>
    <w:rsid w:val="00353ED7"/>
    <w:rsid w:val="00354609"/>
    <w:rsid w:val="003555E1"/>
    <w:rsid w:val="00355A5D"/>
    <w:rsid w:val="00356F9E"/>
    <w:rsid w:val="0035710C"/>
    <w:rsid w:val="003572EB"/>
    <w:rsid w:val="00357EA3"/>
    <w:rsid w:val="00360CBD"/>
    <w:rsid w:val="00362023"/>
    <w:rsid w:val="003634CE"/>
    <w:rsid w:val="003640C4"/>
    <w:rsid w:val="0036421E"/>
    <w:rsid w:val="00364DFE"/>
    <w:rsid w:val="003666F8"/>
    <w:rsid w:val="00367AE9"/>
    <w:rsid w:val="00367E01"/>
    <w:rsid w:val="00367E84"/>
    <w:rsid w:val="003710CF"/>
    <w:rsid w:val="0037140E"/>
    <w:rsid w:val="00373327"/>
    <w:rsid w:val="00374752"/>
    <w:rsid w:val="00374852"/>
    <w:rsid w:val="00374C40"/>
    <w:rsid w:val="00375F82"/>
    <w:rsid w:val="00377627"/>
    <w:rsid w:val="003778AA"/>
    <w:rsid w:val="003822A5"/>
    <w:rsid w:val="00384874"/>
    <w:rsid w:val="00384D60"/>
    <w:rsid w:val="003854D7"/>
    <w:rsid w:val="00386335"/>
    <w:rsid w:val="00386914"/>
    <w:rsid w:val="00386957"/>
    <w:rsid w:val="003871C2"/>
    <w:rsid w:val="00387A94"/>
    <w:rsid w:val="00387E18"/>
    <w:rsid w:val="00391A8D"/>
    <w:rsid w:val="00394A59"/>
    <w:rsid w:val="00394CE6"/>
    <w:rsid w:val="00395FB4"/>
    <w:rsid w:val="003A2C74"/>
    <w:rsid w:val="003A2E24"/>
    <w:rsid w:val="003A3B5F"/>
    <w:rsid w:val="003A3CF5"/>
    <w:rsid w:val="003A56B7"/>
    <w:rsid w:val="003A5D6D"/>
    <w:rsid w:val="003A5F47"/>
    <w:rsid w:val="003A61B9"/>
    <w:rsid w:val="003A64A3"/>
    <w:rsid w:val="003A66B5"/>
    <w:rsid w:val="003B0A65"/>
    <w:rsid w:val="003B1385"/>
    <w:rsid w:val="003B1A4B"/>
    <w:rsid w:val="003B1BF3"/>
    <w:rsid w:val="003B3165"/>
    <w:rsid w:val="003B3A51"/>
    <w:rsid w:val="003B53D6"/>
    <w:rsid w:val="003B54A5"/>
    <w:rsid w:val="003B6AA4"/>
    <w:rsid w:val="003B6E76"/>
    <w:rsid w:val="003B707A"/>
    <w:rsid w:val="003B70B3"/>
    <w:rsid w:val="003C102E"/>
    <w:rsid w:val="003C1325"/>
    <w:rsid w:val="003C1A4A"/>
    <w:rsid w:val="003C1A6F"/>
    <w:rsid w:val="003C1C5E"/>
    <w:rsid w:val="003C2192"/>
    <w:rsid w:val="003C2F1F"/>
    <w:rsid w:val="003C3416"/>
    <w:rsid w:val="003C4225"/>
    <w:rsid w:val="003C5DA9"/>
    <w:rsid w:val="003C77F8"/>
    <w:rsid w:val="003C7BC8"/>
    <w:rsid w:val="003C7D72"/>
    <w:rsid w:val="003D07C8"/>
    <w:rsid w:val="003D0B8E"/>
    <w:rsid w:val="003D1888"/>
    <w:rsid w:val="003D4AA4"/>
    <w:rsid w:val="003D66B6"/>
    <w:rsid w:val="003E00C2"/>
    <w:rsid w:val="003E0539"/>
    <w:rsid w:val="003E0F25"/>
    <w:rsid w:val="003E1213"/>
    <w:rsid w:val="003E1220"/>
    <w:rsid w:val="003E1940"/>
    <w:rsid w:val="003E3704"/>
    <w:rsid w:val="003E3F1C"/>
    <w:rsid w:val="003E6535"/>
    <w:rsid w:val="003E6946"/>
    <w:rsid w:val="003E6AA9"/>
    <w:rsid w:val="003F025C"/>
    <w:rsid w:val="003F034F"/>
    <w:rsid w:val="003F1A8C"/>
    <w:rsid w:val="003F2550"/>
    <w:rsid w:val="003F25FF"/>
    <w:rsid w:val="003F3D5C"/>
    <w:rsid w:val="003F3FD9"/>
    <w:rsid w:val="003F48DF"/>
    <w:rsid w:val="003F5D13"/>
    <w:rsid w:val="003F794D"/>
    <w:rsid w:val="00400B6F"/>
    <w:rsid w:val="004014C3"/>
    <w:rsid w:val="004021E4"/>
    <w:rsid w:val="004056BE"/>
    <w:rsid w:val="0041046E"/>
    <w:rsid w:val="004150BA"/>
    <w:rsid w:val="00415222"/>
    <w:rsid w:val="004154F3"/>
    <w:rsid w:val="00415759"/>
    <w:rsid w:val="00415CD6"/>
    <w:rsid w:val="0041666F"/>
    <w:rsid w:val="00420147"/>
    <w:rsid w:val="004201C0"/>
    <w:rsid w:val="00420385"/>
    <w:rsid w:val="004221DC"/>
    <w:rsid w:val="00424A02"/>
    <w:rsid w:val="00425662"/>
    <w:rsid w:val="004264BF"/>
    <w:rsid w:val="00426AC5"/>
    <w:rsid w:val="0042700D"/>
    <w:rsid w:val="00431A2B"/>
    <w:rsid w:val="00431CD9"/>
    <w:rsid w:val="00431D1E"/>
    <w:rsid w:val="00433093"/>
    <w:rsid w:val="0043441F"/>
    <w:rsid w:val="00435878"/>
    <w:rsid w:val="00437772"/>
    <w:rsid w:val="004402FB"/>
    <w:rsid w:val="00440CC4"/>
    <w:rsid w:val="00441DB8"/>
    <w:rsid w:val="004425C8"/>
    <w:rsid w:val="00442C37"/>
    <w:rsid w:val="00443452"/>
    <w:rsid w:val="00443A0F"/>
    <w:rsid w:val="00444C9A"/>
    <w:rsid w:val="0044608D"/>
    <w:rsid w:val="00447E6C"/>
    <w:rsid w:val="00450D52"/>
    <w:rsid w:val="0045197E"/>
    <w:rsid w:val="00451CFB"/>
    <w:rsid w:val="00452CE5"/>
    <w:rsid w:val="00453DA7"/>
    <w:rsid w:val="00454877"/>
    <w:rsid w:val="004549B1"/>
    <w:rsid w:val="00454A62"/>
    <w:rsid w:val="00457141"/>
    <w:rsid w:val="004571E3"/>
    <w:rsid w:val="004575D6"/>
    <w:rsid w:val="0045796D"/>
    <w:rsid w:val="00461063"/>
    <w:rsid w:val="00461A10"/>
    <w:rsid w:val="00461AEE"/>
    <w:rsid w:val="00462C43"/>
    <w:rsid w:val="00464D71"/>
    <w:rsid w:val="00467945"/>
    <w:rsid w:val="00467DAE"/>
    <w:rsid w:val="00470E84"/>
    <w:rsid w:val="00472558"/>
    <w:rsid w:val="00472891"/>
    <w:rsid w:val="00472B63"/>
    <w:rsid w:val="004734CB"/>
    <w:rsid w:val="00475740"/>
    <w:rsid w:val="00475B5E"/>
    <w:rsid w:val="004761A3"/>
    <w:rsid w:val="00476832"/>
    <w:rsid w:val="0047691A"/>
    <w:rsid w:val="00476FB9"/>
    <w:rsid w:val="00480017"/>
    <w:rsid w:val="00480107"/>
    <w:rsid w:val="00480DFA"/>
    <w:rsid w:val="00482ECA"/>
    <w:rsid w:val="0048307C"/>
    <w:rsid w:val="00483BF8"/>
    <w:rsid w:val="0048405F"/>
    <w:rsid w:val="004862EF"/>
    <w:rsid w:val="00486C70"/>
    <w:rsid w:val="00487FA1"/>
    <w:rsid w:val="00490DAB"/>
    <w:rsid w:val="004920D2"/>
    <w:rsid w:val="00492918"/>
    <w:rsid w:val="00492DE1"/>
    <w:rsid w:val="00492F97"/>
    <w:rsid w:val="004939F3"/>
    <w:rsid w:val="00495B45"/>
    <w:rsid w:val="00495EF4"/>
    <w:rsid w:val="00496478"/>
    <w:rsid w:val="00496730"/>
    <w:rsid w:val="0049718A"/>
    <w:rsid w:val="004A1F64"/>
    <w:rsid w:val="004A2AF5"/>
    <w:rsid w:val="004A3D91"/>
    <w:rsid w:val="004A700A"/>
    <w:rsid w:val="004A7444"/>
    <w:rsid w:val="004B1D6C"/>
    <w:rsid w:val="004B20FB"/>
    <w:rsid w:val="004B3236"/>
    <w:rsid w:val="004B3773"/>
    <w:rsid w:val="004B38D2"/>
    <w:rsid w:val="004B4D7F"/>
    <w:rsid w:val="004B4E8E"/>
    <w:rsid w:val="004B54C4"/>
    <w:rsid w:val="004C0A33"/>
    <w:rsid w:val="004C0B50"/>
    <w:rsid w:val="004C13D1"/>
    <w:rsid w:val="004C1655"/>
    <w:rsid w:val="004C33E2"/>
    <w:rsid w:val="004C6178"/>
    <w:rsid w:val="004C76E7"/>
    <w:rsid w:val="004C7E59"/>
    <w:rsid w:val="004D0B3F"/>
    <w:rsid w:val="004D0FE1"/>
    <w:rsid w:val="004D1514"/>
    <w:rsid w:val="004D254B"/>
    <w:rsid w:val="004D2558"/>
    <w:rsid w:val="004D39CD"/>
    <w:rsid w:val="004D3D4D"/>
    <w:rsid w:val="004D4CE8"/>
    <w:rsid w:val="004D5AA7"/>
    <w:rsid w:val="004D62B1"/>
    <w:rsid w:val="004E190C"/>
    <w:rsid w:val="004E20FE"/>
    <w:rsid w:val="004E244E"/>
    <w:rsid w:val="004E24B1"/>
    <w:rsid w:val="004E3E1B"/>
    <w:rsid w:val="004E432B"/>
    <w:rsid w:val="004E5C6D"/>
    <w:rsid w:val="004E664D"/>
    <w:rsid w:val="004E665E"/>
    <w:rsid w:val="004E7631"/>
    <w:rsid w:val="004F0C34"/>
    <w:rsid w:val="004F12DF"/>
    <w:rsid w:val="004F1572"/>
    <w:rsid w:val="004F1E70"/>
    <w:rsid w:val="004F2854"/>
    <w:rsid w:val="004F390D"/>
    <w:rsid w:val="004F3AF8"/>
    <w:rsid w:val="004F4764"/>
    <w:rsid w:val="004F5DE2"/>
    <w:rsid w:val="004F6207"/>
    <w:rsid w:val="004F6FD0"/>
    <w:rsid w:val="004F72E1"/>
    <w:rsid w:val="004F7B92"/>
    <w:rsid w:val="005001D6"/>
    <w:rsid w:val="0050065D"/>
    <w:rsid w:val="00500A03"/>
    <w:rsid w:val="00502A76"/>
    <w:rsid w:val="00502EB6"/>
    <w:rsid w:val="0050554C"/>
    <w:rsid w:val="0050612A"/>
    <w:rsid w:val="00506205"/>
    <w:rsid w:val="005064E2"/>
    <w:rsid w:val="00506D8A"/>
    <w:rsid w:val="00513EDA"/>
    <w:rsid w:val="0051423F"/>
    <w:rsid w:val="005146FD"/>
    <w:rsid w:val="00514F8A"/>
    <w:rsid w:val="00515387"/>
    <w:rsid w:val="00515578"/>
    <w:rsid w:val="005166FB"/>
    <w:rsid w:val="0051673B"/>
    <w:rsid w:val="00517ACC"/>
    <w:rsid w:val="00517C98"/>
    <w:rsid w:val="00520047"/>
    <w:rsid w:val="00520230"/>
    <w:rsid w:val="00521537"/>
    <w:rsid w:val="00524369"/>
    <w:rsid w:val="005243E1"/>
    <w:rsid w:val="005244F7"/>
    <w:rsid w:val="00524FEA"/>
    <w:rsid w:val="00525253"/>
    <w:rsid w:val="00526F01"/>
    <w:rsid w:val="005276C0"/>
    <w:rsid w:val="00530251"/>
    <w:rsid w:val="00530551"/>
    <w:rsid w:val="00531908"/>
    <w:rsid w:val="00533A92"/>
    <w:rsid w:val="00534C9E"/>
    <w:rsid w:val="00534F74"/>
    <w:rsid w:val="005405CB"/>
    <w:rsid w:val="00541738"/>
    <w:rsid w:val="00541824"/>
    <w:rsid w:val="00543DE7"/>
    <w:rsid w:val="00545B0D"/>
    <w:rsid w:val="005462CD"/>
    <w:rsid w:val="00551E63"/>
    <w:rsid w:val="005540DA"/>
    <w:rsid w:val="00554559"/>
    <w:rsid w:val="00554C4E"/>
    <w:rsid w:val="00554D61"/>
    <w:rsid w:val="00554FF7"/>
    <w:rsid w:val="0055696A"/>
    <w:rsid w:val="00556D10"/>
    <w:rsid w:val="00556D61"/>
    <w:rsid w:val="00556E97"/>
    <w:rsid w:val="00557E13"/>
    <w:rsid w:val="005611EF"/>
    <w:rsid w:val="005625FA"/>
    <w:rsid w:val="00562834"/>
    <w:rsid w:val="00563E77"/>
    <w:rsid w:val="0056419E"/>
    <w:rsid w:val="005647E9"/>
    <w:rsid w:val="0056558E"/>
    <w:rsid w:val="00565685"/>
    <w:rsid w:val="00565AAE"/>
    <w:rsid w:val="00566432"/>
    <w:rsid w:val="005665D6"/>
    <w:rsid w:val="00571917"/>
    <w:rsid w:val="0057283B"/>
    <w:rsid w:val="005800C2"/>
    <w:rsid w:val="00581105"/>
    <w:rsid w:val="005829A6"/>
    <w:rsid w:val="00582CC6"/>
    <w:rsid w:val="00582D17"/>
    <w:rsid w:val="00583C44"/>
    <w:rsid w:val="0058563E"/>
    <w:rsid w:val="00586430"/>
    <w:rsid w:val="0058731E"/>
    <w:rsid w:val="0059095F"/>
    <w:rsid w:val="0059430D"/>
    <w:rsid w:val="00594429"/>
    <w:rsid w:val="00597B1E"/>
    <w:rsid w:val="00597C25"/>
    <w:rsid w:val="005A067C"/>
    <w:rsid w:val="005A1112"/>
    <w:rsid w:val="005A1496"/>
    <w:rsid w:val="005A3D07"/>
    <w:rsid w:val="005A4E19"/>
    <w:rsid w:val="005A7ACF"/>
    <w:rsid w:val="005B665C"/>
    <w:rsid w:val="005B6718"/>
    <w:rsid w:val="005B79E5"/>
    <w:rsid w:val="005C36B4"/>
    <w:rsid w:val="005C4861"/>
    <w:rsid w:val="005C5EAB"/>
    <w:rsid w:val="005C661F"/>
    <w:rsid w:val="005C6AE2"/>
    <w:rsid w:val="005C7463"/>
    <w:rsid w:val="005C7709"/>
    <w:rsid w:val="005C7A23"/>
    <w:rsid w:val="005C7AB2"/>
    <w:rsid w:val="005D05DF"/>
    <w:rsid w:val="005D0C21"/>
    <w:rsid w:val="005D3062"/>
    <w:rsid w:val="005D4121"/>
    <w:rsid w:val="005D6D30"/>
    <w:rsid w:val="005D72FD"/>
    <w:rsid w:val="005D78FE"/>
    <w:rsid w:val="005D79F3"/>
    <w:rsid w:val="005E1474"/>
    <w:rsid w:val="005E1C87"/>
    <w:rsid w:val="005E26D0"/>
    <w:rsid w:val="005E29EB"/>
    <w:rsid w:val="005E527D"/>
    <w:rsid w:val="005E57FC"/>
    <w:rsid w:val="005E7674"/>
    <w:rsid w:val="005E7836"/>
    <w:rsid w:val="005E7AE8"/>
    <w:rsid w:val="005F08FF"/>
    <w:rsid w:val="005F0DD3"/>
    <w:rsid w:val="005F1B21"/>
    <w:rsid w:val="005F23C0"/>
    <w:rsid w:val="005F25B1"/>
    <w:rsid w:val="005F2DCA"/>
    <w:rsid w:val="005F4EA5"/>
    <w:rsid w:val="005F529F"/>
    <w:rsid w:val="005F52BE"/>
    <w:rsid w:val="005F5776"/>
    <w:rsid w:val="005F6EAB"/>
    <w:rsid w:val="005F75D3"/>
    <w:rsid w:val="00602238"/>
    <w:rsid w:val="00602AB0"/>
    <w:rsid w:val="00602B4A"/>
    <w:rsid w:val="00602CE7"/>
    <w:rsid w:val="00604746"/>
    <w:rsid w:val="006051D1"/>
    <w:rsid w:val="0060598F"/>
    <w:rsid w:val="00606281"/>
    <w:rsid w:val="0060667C"/>
    <w:rsid w:val="0060762C"/>
    <w:rsid w:val="00607705"/>
    <w:rsid w:val="00607838"/>
    <w:rsid w:val="00611178"/>
    <w:rsid w:val="00613CD8"/>
    <w:rsid w:val="00615A16"/>
    <w:rsid w:val="0061657D"/>
    <w:rsid w:val="00616F37"/>
    <w:rsid w:val="00617391"/>
    <w:rsid w:val="00620063"/>
    <w:rsid w:val="00620FB1"/>
    <w:rsid w:val="00621049"/>
    <w:rsid w:val="006227F2"/>
    <w:rsid w:val="00622A2E"/>
    <w:rsid w:val="0062477F"/>
    <w:rsid w:val="00627AFD"/>
    <w:rsid w:val="006306E7"/>
    <w:rsid w:val="00630916"/>
    <w:rsid w:val="00632747"/>
    <w:rsid w:val="006327DC"/>
    <w:rsid w:val="00632C9C"/>
    <w:rsid w:val="0063408C"/>
    <w:rsid w:val="006343D8"/>
    <w:rsid w:val="00635931"/>
    <w:rsid w:val="006424E2"/>
    <w:rsid w:val="006449F6"/>
    <w:rsid w:val="00646BED"/>
    <w:rsid w:val="00646C40"/>
    <w:rsid w:val="00650496"/>
    <w:rsid w:val="00650B57"/>
    <w:rsid w:val="006514C3"/>
    <w:rsid w:val="006524B1"/>
    <w:rsid w:val="00652680"/>
    <w:rsid w:val="006527F0"/>
    <w:rsid w:val="0065292E"/>
    <w:rsid w:val="00652DC2"/>
    <w:rsid w:val="006538CF"/>
    <w:rsid w:val="006550A1"/>
    <w:rsid w:val="0065591C"/>
    <w:rsid w:val="00657880"/>
    <w:rsid w:val="0065799D"/>
    <w:rsid w:val="0066259B"/>
    <w:rsid w:val="00662BBA"/>
    <w:rsid w:val="00665734"/>
    <w:rsid w:val="00665E78"/>
    <w:rsid w:val="00666630"/>
    <w:rsid w:val="006666C3"/>
    <w:rsid w:val="006679E6"/>
    <w:rsid w:val="00670200"/>
    <w:rsid w:val="00670335"/>
    <w:rsid w:val="00671D06"/>
    <w:rsid w:val="00672E44"/>
    <w:rsid w:val="00672FF4"/>
    <w:rsid w:val="00673E14"/>
    <w:rsid w:val="00674C20"/>
    <w:rsid w:val="00674C28"/>
    <w:rsid w:val="0067528F"/>
    <w:rsid w:val="00675310"/>
    <w:rsid w:val="0067571A"/>
    <w:rsid w:val="0067651B"/>
    <w:rsid w:val="00680B3A"/>
    <w:rsid w:val="00680CB0"/>
    <w:rsid w:val="00682C8B"/>
    <w:rsid w:val="00683C24"/>
    <w:rsid w:val="00684426"/>
    <w:rsid w:val="006857B2"/>
    <w:rsid w:val="00685F47"/>
    <w:rsid w:val="00687626"/>
    <w:rsid w:val="006906A4"/>
    <w:rsid w:val="006906B0"/>
    <w:rsid w:val="0069091F"/>
    <w:rsid w:val="00691727"/>
    <w:rsid w:val="0069224C"/>
    <w:rsid w:val="0069234C"/>
    <w:rsid w:val="006924E7"/>
    <w:rsid w:val="00693002"/>
    <w:rsid w:val="00693C1D"/>
    <w:rsid w:val="00695604"/>
    <w:rsid w:val="00696246"/>
    <w:rsid w:val="0069663B"/>
    <w:rsid w:val="00697073"/>
    <w:rsid w:val="006976B8"/>
    <w:rsid w:val="006A09CA"/>
    <w:rsid w:val="006A3594"/>
    <w:rsid w:val="006A3D12"/>
    <w:rsid w:val="006A538D"/>
    <w:rsid w:val="006A6BE3"/>
    <w:rsid w:val="006A6CAF"/>
    <w:rsid w:val="006A7023"/>
    <w:rsid w:val="006A79C7"/>
    <w:rsid w:val="006A79F3"/>
    <w:rsid w:val="006B19B1"/>
    <w:rsid w:val="006B532A"/>
    <w:rsid w:val="006B741E"/>
    <w:rsid w:val="006B7FCE"/>
    <w:rsid w:val="006C01A3"/>
    <w:rsid w:val="006C3D69"/>
    <w:rsid w:val="006C4BFD"/>
    <w:rsid w:val="006C4DE9"/>
    <w:rsid w:val="006C72AA"/>
    <w:rsid w:val="006C7324"/>
    <w:rsid w:val="006C7BC5"/>
    <w:rsid w:val="006D02C5"/>
    <w:rsid w:val="006D089F"/>
    <w:rsid w:val="006D18D8"/>
    <w:rsid w:val="006D1CC5"/>
    <w:rsid w:val="006D1DD2"/>
    <w:rsid w:val="006D2BF0"/>
    <w:rsid w:val="006D2CA1"/>
    <w:rsid w:val="006D3D20"/>
    <w:rsid w:val="006D4A8C"/>
    <w:rsid w:val="006D4B31"/>
    <w:rsid w:val="006D6C3B"/>
    <w:rsid w:val="006D6D97"/>
    <w:rsid w:val="006D7810"/>
    <w:rsid w:val="006D7C5E"/>
    <w:rsid w:val="006D7EC9"/>
    <w:rsid w:val="006E0DB8"/>
    <w:rsid w:val="006E0E8C"/>
    <w:rsid w:val="006E1C0A"/>
    <w:rsid w:val="006E2958"/>
    <w:rsid w:val="006E2CA2"/>
    <w:rsid w:val="006E328D"/>
    <w:rsid w:val="006E3A8F"/>
    <w:rsid w:val="006F0600"/>
    <w:rsid w:val="006F13E7"/>
    <w:rsid w:val="006F179C"/>
    <w:rsid w:val="006F29F4"/>
    <w:rsid w:val="006F4B1D"/>
    <w:rsid w:val="006F5A51"/>
    <w:rsid w:val="006F7931"/>
    <w:rsid w:val="007013DD"/>
    <w:rsid w:val="00701589"/>
    <w:rsid w:val="00702282"/>
    <w:rsid w:val="00703494"/>
    <w:rsid w:val="0070377D"/>
    <w:rsid w:val="0070476C"/>
    <w:rsid w:val="00707731"/>
    <w:rsid w:val="00710AD2"/>
    <w:rsid w:val="007123D0"/>
    <w:rsid w:val="00712F60"/>
    <w:rsid w:val="00712FB3"/>
    <w:rsid w:val="007136B8"/>
    <w:rsid w:val="007156DB"/>
    <w:rsid w:val="00715904"/>
    <w:rsid w:val="00716080"/>
    <w:rsid w:val="007219BC"/>
    <w:rsid w:val="007221A8"/>
    <w:rsid w:val="00722277"/>
    <w:rsid w:val="007224AB"/>
    <w:rsid w:val="00724C48"/>
    <w:rsid w:val="00725B89"/>
    <w:rsid w:val="0072680A"/>
    <w:rsid w:val="00726CBF"/>
    <w:rsid w:val="00731697"/>
    <w:rsid w:val="00731845"/>
    <w:rsid w:val="007332D9"/>
    <w:rsid w:val="007347C3"/>
    <w:rsid w:val="00734C44"/>
    <w:rsid w:val="00736D82"/>
    <w:rsid w:val="00737627"/>
    <w:rsid w:val="00737C2C"/>
    <w:rsid w:val="0074252F"/>
    <w:rsid w:val="0074255F"/>
    <w:rsid w:val="00743826"/>
    <w:rsid w:val="0074436C"/>
    <w:rsid w:val="007445F4"/>
    <w:rsid w:val="00744F2C"/>
    <w:rsid w:val="00745C2E"/>
    <w:rsid w:val="00746748"/>
    <w:rsid w:val="00747597"/>
    <w:rsid w:val="0075065A"/>
    <w:rsid w:val="007521C1"/>
    <w:rsid w:val="0075277B"/>
    <w:rsid w:val="00756D59"/>
    <w:rsid w:val="00756E85"/>
    <w:rsid w:val="007603F5"/>
    <w:rsid w:val="007606F4"/>
    <w:rsid w:val="0076124B"/>
    <w:rsid w:val="00761CDD"/>
    <w:rsid w:val="00763F1F"/>
    <w:rsid w:val="00764D9D"/>
    <w:rsid w:val="00767545"/>
    <w:rsid w:val="00770F07"/>
    <w:rsid w:val="00771993"/>
    <w:rsid w:val="00771D77"/>
    <w:rsid w:val="00771DE2"/>
    <w:rsid w:val="0077313A"/>
    <w:rsid w:val="00773A84"/>
    <w:rsid w:val="00774029"/>
    <w:rsid w:val="007744BC"/>
    <w:rsid w:val="0077476E"/>
    <w:rsid w:val="00777A87"/>
    <w:rsid w:val="00777DFF"/>
    <w:rsid w:val="0078380A"/>
    <w:rsid w:val="00785098"/>
    <w:rsid w:val="00785DAB"/>
    <w:rsid w:val="007903E4"/>
    <w:rsid w:val="0079087F"/>
    <w:rsid w:val="00790C15"/>
    <w:rsid w:val="0079134E"/>
    <w:rsid w:val="00791851"/>
    <w:rsid w:val="00792769"/>
    <w:rsid w:val="007933C7"/>
    <w:rsid w:val="00793CCA"/>
    <w:rsid w:val="00794B26"/>
    <w:rsid w:val="00795E25"/>
    <w:rsid w:val="007962C0"/>
    <w:rsid w:val="00796D65"/>
    <w:rsid w:val="00797D70"/>
    <w:rsid w:val="007A1CEB"/>
    <w:rsid w:val="007A20FD"/>
    <w:rsid w:val="007A333D"/>
    <w:rsid w:val="007A4A51"/>
    <w:rsid w:val="007A4C38"/>
    <w:rsid w:val="007A61B4"/>
    <w:rsid w:val="007A6E5A"/>
    <w:rsid w:val="007B0F53"/>
    <w:rsid w:val="007B2ED7"/>
    <w:rsid w:val="007B3CF3"/>
    <w:rsid w:val="007B43FE"/>
    <w:rsid w:val="007B6630"/>
    <w:rsid w:val="007B6D52"/>
    <w:rsid w:val="007B7817"/>
    <w:rsid w:val="007C0E8D"/>
    <w:rsid w:val="007C3551"/>
    <w:rsid w:val="007C3D50"/>
    <w:rsid w:val="007C41BE"/>
    <w:rsid w:val="007C44EA"/>
    <w:rsid w:val="007C49F8"/>
    <w:rsid w:val="007C54B8"/>
    <w:rsid w:val="007C7E3D"/>
    <w:rsid w:val="007C7E61"/>
    <w:rsid w:val="007D0E9D"/>
    <w:rsid w:val="007D5300"/>
    <w:rsid w:val="007D6B37"/>
    <w:rsid w:val="007D6DC5"/>
    <w:rsid w:val="007D7796"/>
    <w:rsid w:val="007E06D2"/>
    <w:rsid w:val="007E19BB"/>
    <w:rsid w:val="007E1E8E"/>
    <w:rsid w:val="007E31BF"/>
    <w:rsid w:val="007E4474"/>
    <w:rsid w:val="007E44DB"/>
    <w:rsid w:val="007E52DB"/>
    <w:rsid w:val="007E6561"/>
    <w:rsid w:val="007E714D"/>
    <w:rsid w:val="007E734A"/>
    <w:rsid w:val="007F1E29"/>
    <w:rsid w:val="007F3DE4"/>
    <w:rsid w:val="007F4AFA"/>
    <w:rsid w:val="007F5532"/>
    <w:rsid w:val="007F555B"/>
    <w:rsid w:val="007F7536"/>
    <w:rsid w:val="007F7C31"/>
    <w:rsid w:val="008014EE"/>
    <w:rsid w:val="008019C5"/>
    <w:rsid w:val="00803C82"/>
    <w:rsid w:val="00803F82"/>
    <w:rsid w:val="00804B37"/>
    <w:rsid w:val="0080505D"/>
    <w:rsid w:val="008050C2"/>
    <w:rsid w:val="00806409"/>
    <w:rsid w:val="00806585"/>
    <w:rsid w:val="00807027"/>
    <w:rsid w:val="00807B9B"/>
    <w:rsid w:val="00810636"/>
    <w:rsid w:val="00811EDE"/>
    <w:rsid w:val="008123F0"/>
    <w:rsid w:val="00813D4D"/>
    <w:rsid w:val="00814572"/>
    <w:rsid w:val="00815B3F"/>
    <w:rsid w:val="008166EF"/>
    <w:rsid w:val="0081779B"/>
    <w:rsid w:val="0082052A"/>
    <w:rsid w:val="008211E1"/>
    <w:rsid w:val="00821499"/>
    <w:rsid w:val="00821C71"/>
    <w:rsid w:val="008231E7"/>
    <w:rsid w:val="008237B0"/>
    <w:rsid w:val="00824096"/>
    <w:rsid w:val="00824CDC"/>
    <w:rsid w:val="00824E91"/>
    <w:rsid w:val="0082578A"/>
    <w:rsid w:val="00825E7C"/>
    <w:rsid w:val="0082693A"/>
    <w:rsid w:val="008279CF"/>
    <w:rsid w:val="00830162"/>
    <w:rsid w:val="0083026F"/>
    <w:rsid w:val="008305EB"/>
    <w:rsid w:val="00830B10"/>
    <w:rsid w:val="008312A6"/>
    <w:rsid w:val="008328A1"/>
    <w:rsid w:val="00832E31"/>
    <w:rsid w:val="0083314E"/>
    <w:rsid w:val="00834239"/>
    <w:rsid w:val="00834540"/>
    <w:rsid w:val="00834758"/>
    <w:rsid w:val="00834C71"/>
    <w:rsid w:val="00834EC1"/>
    <w:rsid w:val="008350AA"/>
    <w:rsid w:val="00835139"/>
    <w:rsid w:val="00836593"/>
    <w:rsid w:val="00837087"/>
    <w:rsid w:val="00837F4F"/>
    <w:rsid w:val="00840D18"/>
    <w:rsid w:val="00842A65"/>
    <w:rsid w:val="00842B1A"/>
    <w:rsid w:val="008438BF"/>
    <w:rsid w:val="008441EE"/>
    <w:rsid w:val="008449C0"/>
    <w:rsid w:val="00845525"/>
    <w:rsid w:val="00845960"/>
    <w:rsid w:val="008466A7"/>
    <w:rsid w:val="00847686"/>
    <w:rsid w:val="0085026B"/>
    <w:rsid w:val="008512AD"/>
    <w:rsid w:val="00851697"/>
    <w:rsid w:val="008523B5"/>
    <w:rsid w:val="0085332A"/>
    <w:rsid w:val="00854078"/>
    <w:rsid w:val="00854314"/>
    <w:rsid w:val="008548CE"/>
    <w:rsid w:val="008554C5"/>
    <w:rsid w:val="008554DE"/>
    <w:rsid w:val="00856BCF"/>
    <w:rsid w:val="00857E36"/>
    <w:rsid w:val="00860177"/>
    <w:rsid w:val="00860616"/>
    <w:rsid w:val="008616E8"/>
    <w:rsid w:val="00862B3C"/>
    <w:rsid w:val="008640E9"/>
    <w:rsid w:val="00867DC9"/>
    <w:rsid w:val="0087021B"/>
    <w:rsid w:val="00871510"/>
    <w:rsid w:val="00872175"/>
    <w:rsid w:val="0087222A"/>
    <w:rsid w:val="00873168"/>
    <w:rsid w:val="00874CA2"/>
    <w:rsid w:val="00875213"/>
    <w:rsid w:val="00875EBD"/>
    <w:rsid w:val="00876A19"/>
    <w:rsid w:val="008770B2"/>
    <w:rsid w:val="008800EE"/>
    <w:rsid w:val="00880132"/>
    <w:rsid w:val="0088041C"/>
    <w:rsid w:val="008807D4"/>
    <w:rsid w:val="00881348"/>
    <w:rsid w:val="00882316"/>
    <w:rsid w:val="0088235A"/>
    <w:rsid w:val="008835A6"/>
    <w:rsid w:val="00883D9B"/>
    <w:rsid w:val="00884217"/>
    <w:rsid w:val="00884E84"/>
    <w:rsid w:val="00885C34"/>
    <w:rsid w:val="00891ADA"/>
    <w:rsid w:val="0089271E"/>
    <w:rsid w:val="008939E4"/>
    <w:rsid w:val="008947A1"/>
    <w:rsid w:val="00894B4D"/>
    <w:rsid w:val="00897024"/>
    <w:rsid w:val="00897FE8"/>
    <w:rsid w:val="008A05DF"/>
    <w:rsid w:val="008A1B52"/>
    <w:rsid w:val="008A217C"/>
    <w:rsid w:val="008A34C7"/>
    <w:rsid w:val="008A4246"/>
    <w:rsid w:val="008A450E"/>
    <w:rsid w:val="008A676D"/>
    <w:rsid w:val="008A6B99"/>
    <w:rsid w:val="008B005A"/>
    <w:rsid w:val="008B3428"/>
    <w:rsid w:val="008B3456"/>
    <w:rsid w:val="008B630E"/>
    <w:rsid w:val="008B65D0"/>
    <w:rsid w:val="008B7153"/>
    <w:rsid w:val="008B73E8"/>
    <w:rsid w:val="008C045E"/>
    <w:rsid w:val="008C1649"/>
    <w:rsid w:val="008C1A57"/>
    <w:rsid w:val="008C1C86"/>
    <w:rsid w:val="008C1F30"/>
    <w:rsid w:val="008C2526"/>
    <w:rsid w:val="008C30F7"/>
    <w:rsid w:val="008C489B"/>
    <w:rsid w:val="008C612A"/>
    <w:rsid w:val="008C738E"/>
    <w:rsid w:val="008C7AC2"/>
    <w:rsid w:val="008D038F"/>
    <w:rsid w:val="008D2852"/>
    <w:rsid w:val="008D2A20"/>
    <w:rsid w:val="008D2BC7"/>
    <w:rsid w:val="008D2D0A"/>
    <w:rsid w:val="008D336C"/>
    <w:rsid w:val="008D3F81"/>
    <w:rsid w:val="008D4FB7"/>
    <w:rsid w:val="008D5C9E"/>
    <w:rsid w:val="008D659C"/>
    <w:rsid w:val="008D6C22"/>
    <w:rsid w:val="008D7912"/>
    <w:rsid w:val="008E1AF6"/>
    <w:rsid w:val="008E28FA"/>
    <w:rsid w:val="008E51B7"/>
    <w:rsid w:val="008E5C17"/>
    <w:rsid w:val="008E67C2"/>
    <w:rsid w:val="008E764F"/>
    <w:rsid w:val="008F0BBA"/>
    <w:rsid w:val="008F11F2"/>
    <w:rsid w:val="008F19B1"/>
    <w:rsid w:val="008F29DE"/>
    <w:rsid w:val="008F31EE"/>
    <w:rsid w:val="008F33A0"/>
    <w:rsid w:val="008F38DD"/>
    <w:rsid w:val="008F3CA4"/>
    <w:rsid w:val="008F47EB"/>
    <w:rsid w:val="008F75FD"/>
    <w:rsid w:val="008F7EA6"/>
    <w:rsid w:val="009003BE"/>
    <w:rsid w:val="0090158D"/>
    <w:rsid w:val="009024EA"/>
    <w:rsid w:val="0090255B"/>
    <w:rsid w:val="00902880"/>
    <w:rsid w:val="00902A67"/>
    <w:rsid w:val="00903BD7"/>
    <w:rsid w:val="009043AB"/>
    <w:rsid w:val="009065B3"/>
    <w:rsid w:val="009066EB"/>
    <w:rsid w:val="0090776C"/>
    <w:rsid w:val="00910FCA"/>
    <w:rsid w:val="0091215B"/>
    <w:rsid w:val="009122D7"/>
    <w:rsid w:val="009128BB"/>
    <w:rsid w:val="00915E74"/>
    <w:rsid w:val="00916346"/>
    <w:rsid w:val="00920B6C"/>
    <w:rsid w:val="00921E54"/>
    <w:rsid w:val="009222BE"/>
    <w:rsid w:val="009236E2"/>
    <w:rsid w:val="00923933"/>
    <w:rsid w:val="009239F7"/>
    <w:rsid w:val="009245B1"/>
    <w:rsid w:val="00927E6C"/>
    <w:rsid w:val="00930C1E"/>
    <w:rsid w:val="009324FB"/>
    <w:rsid w:val="00932846"/>
    <w:rsid w:val="00934E05"/>
    <w:rsid w:val="00935808"/>
    <w:rsid w:val="0093598C"/>
    <w:rsid w:val="00936179"/>
    <w:rsid w:val="0093622D"/>
    <w:rsid w:val="009369DB"/>
    <w:rsid w:val="0093712E"/>
    <w:rsid w:val="0094219A"/>
    <w:rsid w:val="009424BC"/>
    <w:rsid w:val="00942D56"/>
    <w:rsid w:val="0094341A"/>
    <w:rsid w:val="00943C8F"/>
    <w:rsid w:val="009445BD"/>
    <w:rsid w:val="009455F6"/>
    <w:rsid w:val="009470E4"/>
    <w:rsid w:val="0094743A"/>
    <w:rsid w:val="00950272"/>
    <w:rsid w:val="0095030F"/>
    <w:rsid w:val="00952199"/>
    <w:rsid w:val="00952C4A"/>
    <w:rsid w:val="00954478"/>
    <w:rsid w:val="00954CCE"/>
    <w:rsid w:val="0095622B"/>
    <w:rsid w:val="0096061B"/>
    <w:rsid w:val="009615CF"/>
    <w:rsid w:val="0096167F"/>
    <w:rsid w:val="00962DA0"/>
    <w:rsid w:val="00963F1D"/>
    <w:rsid w:val="00964786"/>
    <w:rsid w:val="009708A6"/>
    <w:rsid w:val="00970AA5"/>
    <w:rsid w:val="00971673"/>
    <w:rsid w:val="00973481"/>
    <w:rsid w:val="009754F7"/>
    <w:rsid w:val="00975909"/>
    <w:rsid w:val="0097650F"/>
    <w:rsid w:val="0097695F"/>
    <w:rsid w:val="00976C57"/>
    <w:rsid w:val="00977CFD"/>
    <w:rsid w:val="00982953"/>
    <w:rsid w:val="0098486B"/>
    <w:rsid w:val="00991155"/>
    <w:rsid w:val="009912A2"/>
    <w:rsid w:val="00991A5E"/>
    <w:rsid w:val="0099469B"/>
    <w:rsid w:val="009947C7"/>
    <w:rsid w:val="00995EF8"/>
    <w:rsid w:val="00997D35"/>
    <w:rsid w:val="009A1866"/>
    <w:rsid w:val="009A26E7"/>
    <w:rsid w:val="009A3633"/>
    <w:rsid w:val="009A4221"/>
    <w:rsid w:val="009A47CF"/>
    <w:rsid w:val="009A5274"/>
    <w:rsid w:val="009A5582"/>
    <w:rsid w:val="009A5612"/>
    <w:rsid w:val="009A629B"/>
    <w:rsid w:val="009A6BC9"/>
    <w:rsid w:val="009A7E7C"/>
    <w:rsid w:val="009B2238"/>
    <w:rsid w:val="009B4117"/>
    <w:rsid w:val="009B44C5"/>
    <w:rsid w:val="009B4C69"/>
    <w:rsid w:val="009B6967"/>
    <w:rsid w:val="009B7632"/>
    <w:rsid w:val="009B7677"/>
    <w:rsid w:val="009B7790"/>
    <w:rsid w:val="009C18F2"/>
    <w:rsid w:val="009C2840"/>
    <w:rsid w:val="009C2CB1"/>
    <w:rsid w:val="009C3D39"/>
    <w:rsid w:val="009C4F25"/>
    <w:rsid w:val="009C5004"/>
    <w:rsid w:val="009D07D7"/>
    <w:rsid w:val="009D0B70"/>
    <w:rsid w:val="009D4580"/>
    <w:rsid w:val="009D5B9A"/>
    <w:rsid w:val="009D62C2"/>
    <w:rsid w:val="009D659B"/>
    <w:rsid w:val="009D6DE8"/>
    <w:rsid w:val="009E10CE"/>
    <w:rsid w:val="009E25AC"/>
    <w:rsid w:val="009E25EC"/>
    <w:rsid w:val="009E462C"/>
    <w:rsid w:val="009E54D4"/>
    <w:rsid w:val="009E674D"/>
    <w:rsid w:val="009F01F4"/>
    <w:rsid w:val="009F3191"/>
    <w:rsid w:val="009F339F"/>
    <w:rsid w:val="009F3406"/>
    <w:rsid w:val="009F3DDD"/>
    <w:rsid w:val="009F4058"/>
    <w:rsid w:val="009F4D3E"/>
    <w:rsid w:val="009F60CE"/>
    <w:rsid w:val="009F6D3E"/>
    <w:rsid w:val="00A00404"/>
    <w:rsid w:val="00A02884"/>
    <w:rsid w:val="00A04ADF"/>
    <w:rsid w:val="00A04F06"/>
    <w:rsid w:val="00A06027"/>
    <w:rsid w:val="00A10730"/>
    <w:rsid w:val="00A10970"/>
    <w:rsid w:val="00A144B2"/>
    <w:rsid w:val="00A14953"/>
    <w:rsid w:val="00A14C6E"/>
    <w:rsid w:val="00A1590B"/>
    <w:rsid w:val="00A15D29"/>
    <w:rsid w:val="00A165F4"/>
    <w:rsid w:val="00A1677F"/>
    <w:rsid w:val="00A16990"/>
    <w:rsid w:val="00A21193"/>
    <w:rsid w:val="00A21858"/>
    <w:rsid w:val="00A21A74"/>
    <w:rsid w:val="00A224D0"/>
    <w:rsid w:val="00A22508"/>
    <w:rsid w:val="00A23290"/>
    <w:rsid w:val="00A24FF3"/>
    <w:rsid w:val="00A25A69"/>
    <w:rsid w:val="00A25B05"/>
    <w:rsid w:val="00A26AC5"/>
    <w:rsid w:val="00A3006C"/>
    <w:rsid w:val="00A30542"/>
    <w:rsid w:val="00A30A84"/>
    <w:rsid w:val="00A30F8B"/>
    <w:rsid w:val="00A31AFD"/>
    <w:rsid w:val="00A32C96"/>
    <w:rsid w:val="00A35161"/>
    <w:rsid w:val="00A360C2"/>
    <w:rsid w:val="00A41878"/>
    <w:rsid w:val="00A439C0"/>
    <w:rsid w:val="00A43FE5"/>
    <w:rsid w:val="00A45152"/>
    <w:rsid w:val="00A47DAC"/>
    <w:rsid w:val="00A500A5"/>
    <w:rsid w:val="00A52AA8"/>
    <w:rsid w:val="00A52C90"/>
    <w:rsid w:val="00A52FEC"/>
    <w:rsid w:val="00A5322E"/>
    <w:rsid w:val="00A5376E"/>
    <w:rsid w:val="00A5423C"/>
    <w:rsid w:val="00A543B4"/>
    <w:rsid w:val="00A550DE"/>
    <w:rsid w:val="00A55507"/>
    <w:rsid w:val="00A562A4"/>
    <w:rsid w:val="00A57439"/>
    <w:rsid w:val="00A60F70"/>
    <w:rsid w:val="00A630A3"/>
    <w:rsid w:val="00A63428"/>
    <w:rsid w:val="00A651A6"/>
    <w:rsid w:val="00A65EDB"/>
    <w:rsid w:val="00A65FF7"/>
    <w:rsid w:val="00A66F4A"/>
    <w:rsid w:val="00A67561"/>
    <w:rsid w:val="00A73FB9"/>
    <w:rsid w:val="00A74DB7"/>
    <w:rsid w:val="00A755C8"/>
    <w:rsid w:val="00A7662E"/>
    <w:rsid w:val="00A770A4"/>
    <w:rsid w:val="00A801CB"/>
    <w:rsid w:val="00A80AE4"/>
    <w:rsid w:val="00A8169F"/>
    <w:rsid w:val="00A8219E"/>
    <w:rsid w:val="00A82509"/>
    <w:rsid w:val="00A82836"/>
    <w:rsid w:val="00A82EED"/>
    <w:rsid w:val="00A83DE7"/>
    <w:rsid w:val="00A849E5"/>
    <w:rsid w:val="00A8507B"/>
    <w:rsid w:val="00A864E9"/>
    <w:rsid w:val="00A87E2C"/>
    <w:rsid w:val="00A90193"/>
    <w:rsid w:val="00A91634"/>
    <w:rsid w:val="00A94552"/>
    <w:rsid w:val="00A94898"/>
    <w:rsid w:val="00A97C3B"/>
    <w:rsid w:val="00A97C68"/>
    <w:rsid w:val="00AA02AF"/>
    <w:rsid w:val="00AA196B"/>
    <w:rsid w:val="00AA2AD0"/>
    <w:rsid w:val="00AA2FF1"/>
    <w:rsid w:val="00AA3902"/>
    <w:rsid w:val="00AA3EA1"/>
    <w:rsid w:val="00AA4C8F"/>
    <w:rsid w:val="00AA50FD"/>
    <w:rsid w:val="00AA70AA"/>
    <w:rsid w:val="00AA7E3F"/>
    <w:rsid w:val="00AB0B94"/>
    <w:rsid w:val="00AB1F12"/>
    <w:rsid w:val="00AB6104"/>
    <w:rsid w:val="00AB6125"/>
    <w:rsid w:val="00AC30F8"/>
    <w:rsid w:val="00AD0887"/>
    <w:rsid w:val="00AD094E"/>
    <w:rsid w:val="00AD10A5"/>
    <w:rsid w:val="00AD2C5E"/>
    <w:rsid w:val="00AD2EB3"/>
    <w:rsid w:val="00AD370F"/>
    <w:rsid w:val="00AD39D5"/>
    <w:rsid w:val="00AD4543"/>
    <w:rsid w:val="00AD4961"/>
    <w:rsid w:val="00AD4C33"/>
    <w:rsid w:val="00AD634D"/>
    <w:rsid w:val="00AD7DE3"/>
    <w:rsid w:val="00AE0738"/>
    <w:rsid w:val="00AE13C8"/>
    <w:rsid w:val="00AE193C"/>
    <w:rsid w:val="00AE3475"/>
    <w:rsid w:val="00AE3976"/>
    <w:rsid w:val="00AE3BBF"/>
    <w:rsid w:val="00AE3E2F"/>
    <w:rsid w:val="00AE4C4E"/>
    <w:rsid w:val="00AE4D2A"/>
    <w:rsid w:val="00AE4E19"/>
    <w:rsid w:val="00AE5D9E"/>
    <w:rsid w:val="00AE5FA1"/>
    <w:rsid w:val="00AE6678"/>
    <w:rsid w:val="00AE6FF9"/>
    <w:rsid w:val="00AE7F7D"/>
    <w:rsid w:val="00AF03E2"/>
    <w:rsid w:val="00AF1ACF"/>
    <w:rsid w:val="00AF3588"/>
    <w:rsid w:val="00AF56E7"/>
    <w:rsid w:val="00AF6844"/>
    <w:rsid w:val="00AF710C"/>
    <w:rsid w:val="00AF7FF1"/>
    <w:rsid w:val="00B00502"/>
    <w:rsid w:val="00B01002"/>
    <w:rsid w:val="00B029B6"/>
    <w:rsid w:val="00B038AB"/>
    <w:rsid w:val="00B061BD"/>
    <w:rsid w:val="00B0732F"/>
    <w:rsid w:val="00B07337"/>
    <w:rsid w:val="00B10945"/>
    <w:rsid w:val="00B10D2C"/>
    <w:rsid w:val="00B115D5"/>
    <w:rsid w:val="00B115F7"/>
    <w:rsid w:val="00B15A6B"/>
    <w:rsid w:val="00B15C16"/>
    <w:rsid w:val="00B16F62"/>
    <w:rsid w:val="00B2169C"/>
    <w:rsid w:val="00B22AAC"/>
    <w:rsid w:val="00B24E4E"/>
    <w:rsid w:val="00B24EF8"/>
    <w:rsid w:val="00B26DE4"/>
    <w:rsid w:val="00B31A73"/>
    <w:rsid w:val="00B32382"/>
    <w:rsid w:val="00B34592"/>
    <w:rsid w:val="00B346AF"/>
    <w:rsid w:val="00B40109"/>
    <w:rsid w:val="00B40EB4"/>
    <w:rsid w:val="00B417EB"/>
    <w:rsid w:val="00B42242"/>
    <w:rsid w:val="00B422EF"/>
    <w:rsid w:val="00B46155"/>
    <w:rsid w:val="00B47717"/>
    <w:rsid w:val="00B505F2"/>
    <w:rsid w:val="00B510C6"/>
    <w:rsid w:val="00B53E97"/>
    <w:rsid w:val="00B548B6"/>
    <w:rsid w:val="00B54AF8"/>
    <w:rsid w:val="00B54E02"/>
    <w:rsid w:val="00B5528F"/>
    <w:rsid w:val="00B559BB"/>
    <w:rsid w:val="00B5610A"/>
    <w:rsid w:val="00B6012C"/>
    <w:rsid w:val="00B60AB9"/>
    <w:rsid w:val="00B60E87"/>
    <w:rsid w:val="00B6117F"/>
    <w:rsid w:val="00B618CB"/>
    <w:rsid w:val="00B61B1F"/>
    <w:rsid w:val="00B61EC8"/>
    <w:rsid w:val="00B64CBA"/>
    <w:rsid w:val="00B65678"/>
    <w:rsid w:val="00B66692"/>
    <w:rsid w:val="00B67D67"/>
    <w:rsid w:val="00B70454"/>
    <w:rsid w:val="00B70A01"/>
    <w:rsid w:val="00B71A4D"/>
    <w:rsid w:val="00B72E8B"/>
    <w:rsid w:val="00B736AC"/>
    <w:rsid w:val="00B73F38"/>
    <w:rsid w:val="00B7496C"/>
    <w:rsid w:val="00B74CA8"/>
    <w:rsid w:val="00B74EC2"/>
    <w:rsid w:val="00B76CCE"/>
    <w:rsid w:val="00B77891"/>
    <w:rsid w:val="00B8098E"/>
    <w:rsid w:val="00B8264A"/>
    <w:rsid w:val="00B84303"/>
    <w:rsid w:val="00B84EF4"/>
    <w:rsid w:val="00B86B34"/>
    <w:rsid w:val="00B87367"/>
    <w:rsid w:val="00B87C84"/>
    <w:rsid w:val="00B91B02"/>
    <w:rsid w:val="00B96534"/>
    <w:rsid w:val="00B968AF"/>
    <w:rsid w:val="00B96BD0"/>
    <w:rsid w:val="00B96FA0"/>
    <w:rsid w:val="00B96FCB"/>
    <w:rsid w:val="00BA0C5F"/>
    <w:rsid w:val="00BA1502"/>
    <w:rsid w:val="00BA1AF0"/>
    <w:rsid w:val="00BA45CE"/>
    <w:rsid w:val="00BA4620"/>
    <w:rsid w:val="00BA47B8"/>
    <w:rsid w:val="00BA6259"/>
    <w:rsid w:val="00BA7F01"/>
    <w:rsid w:val="00BB002C"/>
    <w:rsid w:val="00BB1F67"/>
    <w:rsid w:val="00BB26A1"/>
    <w:rsid w:val="00BB2B40"/>
    <w:rsid w:val="00BB2ED3"/>
    <w:rsid w:val="00BB4EA8"/>
    <w:rsid w:val="00BB5828"/>
    <w:rsid w:val="00BB67A1"/>
    <w:rsid w:val="00BB6E42"/>
    <w:rsid w:val="00BB6EE8"/>
    <w:rsid w:val="00BB7A36"/>
    <w:rsid w:val="00BC0632"/>
    <w:rsid w:val="00BC15D9"/>
    <w:rsid w:val="00BC3763"/>
    <w:rsid w:val="00BC3935"/>
    <w:rsid w:val="00BC495F"/>
    <w:rsid w:val="00BC607B"/>
    <w:rsid w:val="00BC62AA"/>
    <w:rsid w:val="00BC637B"/>
    <w:rsid w:val="00BC74C0"/>
    <w:rsid w:val="00BC7C7C"/>
    <w:rsid w:val="00BD05A8"/>
    <w:rsid w:val="00BD0638"/>
    <w:rsid w:val="00BD20C7"/>
    <w:rsid w:val="00BD38BA"/>
    <w:rsid w:val="00BD48BC"/>
    <w:rsid w:val="00BD4F0D"/>
    <w:rsid w:val="00BD6B65"/>
    <w:rsid w:val="00BD70A4"/>
    <w:rsid w:val="00BD7B38"/>
    <w:rsid w:val="00BE00EF"/>
    <w:rsid w:val="00BE085C"/>
    <w:rsid w:val="00BE1178"/>
    <w:rsid w:val="00BE241A"/>
    <w:rsid w:val="00BE28C7"/>
    <w:rsid w:val="00BE45FA"/>
    <w:rsid w:val="00BE5079"/>
    <w:rsid w:val="00BE5D69"/>
    <w:rsid w:val="00BE62F5"/>
    <w:rsid w:val="00BE689E"/>
    <w:rsid w:val="00BF05CA"/>
    <w:rsid w:val="00BF0FD0"/>
    <w:rsid w:val="00BF1129"/>
    <w:rsid w:val="00BF269B"/>
    <w:rsid w:val="00BF466C"/>
    <w:rsid w:val="00BF46AC"/>
    <w:rsid w:val="00BF4F0A"/>
    <w:rsid w:val="00BF69E4"/>
    <w:rsid w:val="00BF6B2A"/>
    <w:rsid w:val="00BF6FCD"/>
    <w:rsid w:val="00C0049B"/>
    <w:rsid w:val="00C004C4"/>
    <w:rsid w:val="00C004D2"/>
    <w:rsid w:val="00C008CA"/>
    <w:rsid w:val="00C00AC0"/>
    <w:rsid w:val="00C02764"/>
    <w:rsid w:val="00C0318C"/>
    <w:rsid w:val="00C033A1"/>
    <w:rsid w:val="00C03D77"/>
    <w:rsid w:val="00C03DC2"/>
    <w:rsid w:val="00C05C26"/>
    <w:rsid w:val="00C07161"/>
    <w:rsid w:val="00C11C3B"/>
    <w:rsid w:val="00C13319"/>
    <w:rsid w:val="00C14011"/>
    <w:rsid w:val="00C14EDB"/>
    <w:rsid w:val="00C15B65"/>
    <w:rsid w:val="00C21577"/>
    <w:rsid w:val="00C21672"/>
    <w:rsid w:val="00C2359F"/>
    <w:rsid w:val="00C24613"/>
    <w:rsid w:val="00C24970"/>
    <w:rsid w:val="00C25AD9"/>
    <w:rsid w:val="00C27846"/>
    <w:rsid w:val="00C32176"/>
    <w:rsid w:val="00C327D0"/>
    <w:rsid w:val="00C33B2C"/>
    <w:rsid w:val="00C33D05"/>
    <w:rsid w:val="00C34A8B"/>
    <w:rsid w:val="00C36C75"/>
    <w:rsid w:val="00C40892"/>
    <w:rsid w:val="00C428E4"/>
    <w:rsid w:val="00C42A70"/>
    <w:rsid w:val="00C43468"/>
    <w:rsid w:val="00C43F83"/>
    <w:rsid w:val="00C45030"/>
    <w:rsid w:val="00C45508"/>
    <w:rsid w:val="00C457EB"/>
    <w:rsid w:val="00C51C44"/>
    <w:rsid w:val="00C52CE9"/>
    <w:rsid w:val="00C52E83"/>
    <w:rsid w:val="00C54301"/>
    <w:rsid w:val="00C5773A"/>
    <w:rsid w:val="00C6029B"/>
    <w:rsid w:val="00C602A4"/>
    <w:rsid w:val="00C602FE"/>
    <w:rsid w:val="00C60517"/>
    <w:rsid w:val="00C610B3"/>
    <w:rsid w:val="00C6231E"/>
    <w:rsid w:val="00C62F45"/>
    <w:rsid w:val="00C64805"/>
    <w:rsid w:val="00C64F75"/>
    <w:rsid w:val="00C7056B"/>
    <w:rsid w:val="00C73A7B"/>
    <w:rsid w:val="00C7484F"/>
    <w:rsid w:val="00C75E65"/>
    <w:rsid w:val="00C7656E"/>
    <w:rsid w:val="00C80397"/>
    <w:rsid w:val="00C81A8A"/>
    <w:rsid w:val="00C8209E"/>
    <w:rsid w:val="00C828E2"/>
    <w:rsid w:val="00C82D6F"/>
    <w:rsid w:val="00C83488"/>
    <w:rsid w:val="00C835F8"/>
    <w:rsid w:val="00C838DB"/>
    <w:rsid w:val="00C840E9"/>
    <w:rsid w:val="00C84DB2"/>
    <w:rsid w:val="00C91113"/>
    <w:rsid w:val="00C9155C"/>
    <w:rsid w:val="00C92728"/>
    <w:rsid w:val="00C93BE1"/>
    <w:rsid w:val="00C96645"/>
    <w:rsid w:val="00C96A86"/>
    <w:rsid w:val="00C96EE1"/>
    <w:rsid w:val="00C975BA"/>
    <w:rsid w:val="00CA0B47"/>
    <w:rsid w:val="00CA1BD8"/>
    <w:rsid w:val="00CA2ADB"/>
    <w:rsid w:val="00CA556D"/>
    <w:rsid w:val="00CA5E2F"/>
    <w:rsid w:val="00CA739C"/>
    <w:rsid w:val="00CA767E"/>
    <w:rsid w:val="00CA7832"/>
    <w:rsid w:val="00CA7A34"/>
    <w:rsid w:val="00CA7BCB"/>
    <w:rsid w:val="00CB0FCA"/>
    <w:rsid w:val="00CB1DA4"/>
    <w:rsid w:val="00CB268E"/>
    <w:rsid w:val="00CB76A9"/>
    <w:rsid w:val="00CB7E5B"/>
    <w:rsid w:val="00CC0E52"/>
    <w:rsid w:val="00CC1283"/>
    <w:rsid w:val="00CC1635"/>
    <w:rsid w:val="00CC25D2"/>
    <w:rsid w:val="00CC29A4"/>
    <w:rsid w:val="00CC78F1"/>
    <w:rsid w:val="00CC7A0A"/>
    <w:rsid w:val="00CD1E08"/>
    <w:rsid w:val="00CD3756"/>
    <w:rsid w:val="00CD4FA8"/>
    <w:rsid w:val="00CD59C0"/>
    <w:rsid w:val="00CD7148"/>
    <w:rsid w:val="00CD73EA"/>
    <w:rsid w:val="00CD7FAA"/>
    <w:rsid w:val="00CE0301"/>
    <w:rsid w:val="00CE0C56"/>
    <w:rsid w:val="00CE1182"/>
    <w:rsid w:val="00CE2044"/>
    <w:rsid w:val="00CE2EF7"/>
    <w:rsid w:val="00CE31DF"/>
    <w:rsid w:val="00CE4C68"/>
    <w:rsid w:val="00CE662B"/>
    <w:rsid w:val="00CE6A98"/>
    <w:rsid w:val="00CE7D9A"/>
    <w:rsid w:val="00CF092E"/>
    <w:rsid w:val="00CF2F5E"/>
    <w:rsid w:val="00CF303A"/>
    <w:rsid w:val="00CF4BA7"/>
    <w:rsid w:val="00CF7060"/>
    <w:rsid w:val="00CF7701"/>
    <w:rsid w:val="00CF7F3C"/>
    <w:rsid w:val="00D000EC"/>
    <w:rsid w:val="00D001C7"/>
    <w:rsid w:val="00D00C1F"/>
    <w:rsid w:val="00D012E6"/>
    <w:rsid w:val="00D01783"/>
    <w:rsid w:val="00D02DCD"/>
    <w:rsid w:val="00D04FBD"/>
    <w:rsid w:val="00D05BCF"/>
    <w:rsid w:val="00D06498"/>
    <w:rsid w:val="00D06874"/>
    <w:rsid w:val="00D06A9F"/>
    <w:rsid w:val="00D06F5F"/>
    <w:rsid w:val="00D10A14"/>
    <w:rsid w:val="00D10B1B"/>
    <w:rsid w:val="00D115B2"/>
    <w:rsid w:val="00D11A11"/>
    <w:rsid w:val="00D1201C"/>
    <w:rsid w:val="00D12EB7"/>
    <w:rsid w:val="00D13C2E"/>
    <w:rsid w:val="00D16064"/>
    <w:rsid w:val="00D1728A"/>
    <w:rsid w:val="00D174A1"/>
    <w:rsid w:val="00D20E31"/>
    <w:rsid w:val="00D227F7"/>
    <w:rsid w:val="00D234EF"/>
    <w:rsid w:val="00D25D14"/>
    <w:rsid w:val="00D27873"/>
    <w:rsid w:val="00D31CB4"/>
    <w:rsid w:val="00D3372B"/>
    <w:rsid w:val="00D338FC"/>
    <w:rsid w:val="00D3395D"/>
    <w:rsid w:val="00D33F65"/>
    <w:rsid w:val="00D34B0D"/>
    <w:rsid w:val="00D34E68"/>
    <w:rsid w:val="00D3526B"/>
    <w:rsid w:val="00D35547"/>
    <w:rsid w:val="00D3728E"/>
    <w:rsid w:val="00D40569"/>
    <w:rsid w:val="00D40A95"/>
    <w:rsid w:val="00D40E46"/>
    <w:rsid w:val="00D421CD"/>
    <w:rsid w:val="00D437F1"/>
    <w:rsid w:val="00D439BF"/>
    <w:rsid w:val="00D43A42"/>
    <w:rsid w:val="00D44028"/>
    <w:rsid w:val="00D45093"/>
    <w:rsid w:val="00D46B23"/>
    <w:rsid w:val="00D4719B"/>
    <w:rsid w:val="00D47215"/>
    <w:rsid w:val="00D474A3"/>
    <w:rsid w:val="00D47AFE"/>
    <w:rsid w:val="00D47F41"/>
    <w:rsid w:val="00D50115"/>
    <w:rsid w:val="00D50EB7"/>
    <w:rsid w:val="00D51FBA"/>
    <w:rsid w:val="00D52001"/>
    <w:rsid w:val="00D5368B"/>
    <w:rsid w:val="00D53F41"/>
    <w:rsid w:val="00D54AD9"/>
    <w:rsid w:val="00D54FAF"/>
    <w:rsid w:val="00D55F16"/>
    <w:rsid w:val="00D579C7"/>
    <w:rsid w:val="00D60103"/>
    <w:rsid w:val="00D60305"/>
    <w:rsid w:val="00D60A72"/>
    <w:rsid w:val="00D618C2"/>
    <w:rsid w:val="00D61BE0"/>
    <w:rsid w:val="00D61E8E"/>
    <w:rsid w:val="00D6245B"/>
    <w:rsid w:val="00D62A68"/>
    <w:rsid w:val="00D6331A"/>
    <w:rsid w:val="00D635D4"/>
    <w:rsid w:val="00D64061"/>
    <w:rsid w:val="00D646B1"/>
    <w:rsid w:val="00D64C17"/>
    <w:rsid w:val="00D64D13"/>
    <w:rsid w:val="00D652FB"/>
    <w:rsid w:val="00D65631"/>
    <w:rsid w:val="00D700FD"/>
    <w:rsid w:val="00D72359"/>
    <w:rsid w:val="00D72397"/>
    <w:rsid w:val="00D72692"/>
    <w:rsid w:val="00D73786"/>
    <w:rsid w:val="00D73CBA"/>
    <w:rsid w:val="00D74E4E"/>
    <w:rsid w:val="00D74E64"/>
    <w:rsid w:val="00D75D39"/>
    <w:rsid w:val="00D82F84"/>
    <w:rsid w:val="00D85D2E"/>
    <w:rsid w:val="00D90D35"/>
    <w:rsid w:val="00D928B3"/>
    <w:rsid w:val="00D9316D"/>
    <w:rsid w:val="00D93D41"/>
    <w:rsid w:val="00D940A4"/>
    <w:rsid w:val="00D94A58"/>
    <w:rsid w:val="00D94F4F"/>
    <w:rsid w:val="00D97510"/>
    <w:rsid w:val="00DA0B07"/>
    <w:rsid w:val="00DA1C5B"/>
    <w:rsid w:val="00DA1ED4"/>
    <w:rsid w:val="00DA2418"/>
    <w:rsid w:val="00DA322E"/>
    <w:rsid w:val="00DA3295"/>
    <w:rsid w:val="00DA33B7"/>
    <w:rsid w:val="00DA37CA"/>
    <w:rsid w:val="00DA486F"/>
    <w:rsid w:val="00DA4F7E"/>
    <w:rsid w:val="00DA59E7"/>
    <w:rsid w:val="00DA7B88"/>
    <w:rsid w:val="00DB2A5A"/>
    <w:rsid w:val="00DB3A00"/>
    <w:rsid w:val="00DB4C77"/>
    <w:rsid w:val="00DB4F9D"/>
    <w:rsid w:val="00DB6A27"/>
    <w:rsid w:val="00DB727E"/>
    <w:rsid w:val="00DB7B4F"/>
    <w:rsid w:val="00DC3601"/>
    <w:rsid w:val="00DC3F4D"/>
    <w:rsid w:val="00DC4381"/>
    <w:rsid w:val="00DC4923"/>
    <w:rsid w:val="00DC7749"/>
    <w:rsid w:val="00DD1314"/>
    <w:rsid w:val="00DD1573"/>
    <w:rsid w:val="00DD2DAB"/>
    <w:rsid w:val="00DD391B"/>
    <w:rsid w:val="00DD5301"/>
    <w:rsid w:val="00DD70A6"/>
    <w:rsid w:val="00DE0E41"/>
    <w:rsid w:val="00DE0E95"/>
    <w:rsid w:val="00DE145A"/>
    <w:rsid w:val="00DE284E"/>
    <w:rsid w:val="00DE6D2D"/>
    <w:rsid w:val="00DE7299"/>
    <w:rsid w:val="00DF20DF"/>
    <w:rsid w:val="00DF2766"/>
    <w:rsid w:val="00DF3225"/>
    <w:rsid w:val="00DF478B"/>
    <w:rsid w:val="00DF610C"/>
    <w:rsid w:val="00DF6992"/>
    <w:rsid w:val="00E007A6"/>
    <w:rsid w:val="00E02839"/>
    <w:rsid w:val="00E03F17"/>
    <w:rsid w:val="00E04B18"/>
    <w:rsid w:val="00E063C1"/>
    <w:rsid w:val="00E06D73"/>
    <w:rsid w:val="00E06EF8"/>
    <w:rsid w:val="00E0724B"/>
    <w:rsid w:val="00E07BA3"/>
    <w:rsid w:val="00E107EE"/>
    <w:rsid w:val="00E10D00"/>
    <w:rsid w:val="00E11021"/>
    <w:rsid w:val="00E117EE"/>
    <w:rsid w:val="00E11A6D"/>
    <w:rsid w:val="00E1200D"/>
    <w:rsid w:val="00E13466"/>
    <w:rsid w:val="00E145CB"/>
    <w:rsid w:val="00E1481D"/>
    <w:rsid w:val="00E14A56"/>
    <w:rsid w:val="00E1531D"/>
    <w:rsid w:val="00E1537D"/>
    <w:rsid w:val="00E2002A"/>
    <w:rsid w:val="00E207B9"/>
    <w:rsid w:val="00E207CD"/>
    <w:rsid w:val="00E22037"/>
    <w:rsid w:val="00E22AB9"/>
    <w:rsid w:val="00E2496D"/>
    <w:rsid w:val="00E24B30"/>
    <w:rsid w:val="00E26259"/>
    <w:rsid w:val="00E26A2F"/>
    <w:rsid w:val="00E31017"/>
    <w:rsid w:val="00E322C3"/>
    <w:rsid w:val="00E34748"/>
    <w:rsid w:val="00E34AF7"/>
    <w:rsid w:val="00E3658A"/>
    <w:rsid w:val="00E3771E"/>
    <w:rsid w:val="00E37DE3"/>
    <w:rsid w:val="00E4006C"/>
    <w:rsid w:val="00E4139F"/>
    <w:rsid w:val="00E41D5C"/>
    <w:rsid w:val="00E43646"/>
    <w:rsid w:val="00E47318"/>
    <w:rsid w:val="00E47AF1"/>
    <w:rsid w:val="00E47B9E"/>
    <w:rsid w:val="00E529A8"/>
    <w:rsid w:val="00E55878"/>
    <w:rsid w:val="00E5745C"/>
    <w:rsid w:val="00E57C5C"/>
    <w:rsid w:val="00E60A39"/>
    <w:rsid w:val="00E60E57"/>
    <w:rsid w:val="00E613E2"/>
    <w:rsid w:val="00E618DD"/>
    <w:rsid w:val="00E621E7"/>
    <w:rsid w:val="00E62BA6"/>
    <w:rsid w:val="00E63435"/>
    <w:rsid w:val="00E63F16"/>
    <w:rsid w:val="00E64B1F"/>
    <w:rsid w:val="00E64C27"/>
    <w:rsid w:val="00E64E4B"/>
    <w:rsid w:val="00E6523E"/>
    <w:rsid w:val="00E65658"/>
    <w:rsid w:val="00E65FFF"/>
    <w:rsid w:val="00E66173"/>
    <w:rsid w:val="00E668A1"/>
    <w:rsid w:val="00E672A8"/>
    <w:rsid w:val="00E67EB2"/>
    <w:rsid w:val="00E70398"/>
    <w:rsid w:val="00E70575"/>
    <w:rsid w:val="00E734C6"/>
    <w:rsid w:val="00E734F0"/>
    <w:rsid w:val="00E74EB0"/>
    <w:rsid w:val="00E770B2"/>
    <w:rsid w:val="00E815CB"/>
    <w:rsid w:val="00E81F89"/>
    <w:rsid w:val="00E82D48"/>
    <w:rsid w:val="00E856AA"/>
    <w:rsid w:val="00E8620E"/>
    <w:rsid w:val="00E87431"/>
    <w:rsid w:val="00E87894"/>
    <w:rsid w:val="00E90547"/>
    <w:rsid w:val="00E914BA"/>
    <w:rsid w:val="00E9228E"/>
    <w:rsid w:val="00E92766"/>
    <w:rsid w:val="00E93B64"/>
    <w:rsid w:val="00E969E5"/>
    <w:rsid w:val="00E97BD6"/>
    <w:rsid w:val="00E97DAC"/>
    <w:rsid w:val="00E97E23"/>
    <w:rsid w:val="00EA060D"/>
    <w:rsid w:val="00EA0A8C"/>
    <w:rsid w:val="00EA1711"/>
    <w:rsid w:val="00EA1856"/>
    <w:rsid w:val="00EA23E8"/>
    <w:rsid w:val="00EA3596"/>
    <w:rsid w:val="00EA3D3A"/>
    <w:rsid w:val="00EA4692"/>
    <w:rsid w:val="00EA4EC8"/>
    <w:rsid w:val="00EA566A"/>
    <w:rsid w:val="00EA5776"/>
    <w:rsid w:val="00EA5F33"/>
    <w:rsid w:val="00EA6995"/>
    <w:rsid w:val="00EB1390"/>
    <w:rsid w:val="00EB4329"/>
    <w:rsid w:val="00EB583C"/>
    <w:rsid w:val="00EB61DD"/>
    <w:rsid w:val="00EB703C"/>
    <w:rsid w:val="00EB728C"/>
    <w:rsid w:val="00EC0C49"/>
    <w:rsid w:val="00EC1669"/>
    <w:rsid w:val="00EC1885"/>
    <w:rsid w:val="00EC1CC9"/>
    <w:rsid w:val="00EC2A7E"/>
    <w:rsid w:val="00EC3199"/>
    <w:rsid w:val="00EC6907"/>
    <w:rsid w:val="00EC7DA9"/>
    <w:rsid w:val="00ED0D56"/>
    <w:rsid w:val="00ED2A7D"/>
    <w:rsid w:val="00ED35C1"/>
    <w:rsid w:val="00ED5203"/>
    <w:rsid w:val="00ED61E8"/>
    <w:rsid w:val="00ED6B36"/>
    <w:rsid w:val="00EE339D"/>
    <w:rsid w:val="00EE3447"/>
    <w:rsid w:val="00EE36D9"/>
    <w:rsid w:val="00EE36FA"/>
    <w:rsid w:val="00EE6182"/>
    <w:rsid w:val="00EE66F5"/>
    <w:rsid w:val="00EE705E"/>
    <w:rsid w:val="00EE733C"/>
    <w:rsid w:val="00EE7E5F"/>
    <w:rsid w:val="00EF016A"/>
    <w:rsid w:val="00EF071F"/>
    <w:rsid w:val="00EF365E"/>
    <w:rsid w:val="00EF38B1"/>
    <w:rsid w:val="00EF3F71"/>
    <w:rsid w:val="00EF686D"/>
    <w:rsid w:val="00EF6DE3"/>
    <w:rsid w:val="00EF7CDB"/>
    <w:rsid w:val="00F00250"/>
    <w:rsid w:val="00F002DA"/>
    <w:rsid w:val="00F01CEE"/>
    <w:rsid w:val="00F025B7"/>
    <w:rsid w:val="00F029EF"/>
    <w:rsid w:val="00F03DC5"/>
    <w:rsid w:val="00F03F30"/>
    <w:rsid w:val="00F062A2"/>
    <w:rsid w:val="00F06E67"/>
    <w:rsid w:val="00F07E09"/>
    <w:rsid w:val="00F103A9"/>
    <w:rsid w:val="00F10D3C"/>
    <w:rsid w:val="00F12389"/>
    <w:rsid w:val="00F13C17"/>
    <w:rsid w:val="00F151FA"/>
    <w:rsid w:val="00F16377"/>
    <w:rsid w:val="00F16612"/>
    <w:rsid w:val="00F17628"/>
    <w:rsid w:val="00F1796B"/>
    <w:rsid w:val="00F2389F"/>
    <w:rsid w:val="00F23CB2"/>
    <w:rsid w:val="00F23D25"/>
    <w:rsid w:val="00F24A80"/>
    <w:rsid w:val="00F250CB"/>
    <w:rsid w:val="00F2591D"/>
    <w:rsid w:val="00F26A52"/>
    <w:rsid w:val="00F312AD"/>
    <w:rsid w:val="00F31436"/>
    <w:rsid w:val="00F3143D"/>
    <w:rsid w:val="00F326AD"/>
    <w:rsid w:val="00F339F6"/>
    <w:rsid w:val="00F361B4"/>
    <w:rsid w:val="00F36FA9"/>
    <w:rsid w:val="00F37781"/>
    <w:rsid w:val="00F422C9"/>
    <w:rsid w:val="00F42506"/>
    <w:rsid w:val="00F426A5"/>
    <w:rsid w:val="00F447E3"/>
    <w:rsid w:val="00F450E6"/>
    <w:rsid w:val="00F454D6"/>
    <w:rsid w:val="00F46127"/>
    <w:rsid w:val="00F47831"/>
    <w:rsid w:val="00F52003"/>
    <w:rsid w:val="00F526B7"/>
    <w:rsid w:val="00F52925"/>
    <w:rsid w:val="00F529CE"/>
    <w:rsid w:val="00F53816"/>
    <w:rsid w:val="00F55EC6"/>
    <w:rsid w:val="00F56BA6"/>
    <w:rsid w:val="00F57EFB"/>
    <w:rsid w:val="00F60B6A"/>
    <w:rsid w:val="00F61A69"/>
    <w:rsid w:val="00F62D2C"/>
    <w:rsid w:val="00F63B3F"/>
    <w:rsid w:val="00F64926"/>
    <w:rsid w:val="00F64E3C"/>
    <w:rsid w:val="00F65CAD"/>
    <w:rsid w:val="00F666FD"/>
    <w:rsid w:val="00F66881"/>
    <w:rsid w:val="00F720E7"/>
    <w:rsid w:val="00F75289"/>
    <w:rsid w:val="00F75D84"/>
    <w:rsid w:val="00F7685C"/>
    <w:rsid w:val="00F76EB5"/>
    <w:rsid w:val="00F76EC9"/>
    <w:rsid w:val="00F821C7"/>
    <w:rsid w:val="00F8226A"/>
    <w:rsid w:val="00F828E8"/>
    <w:rsid w:val="00F828F2"/>
    <w:rsid w:val="00F8333D"/>
    <w:rsid w:val="00F83CAA"/>
    <w:rsid w:val="00F847F5"/>
    <w:rsid w:val="00F85108"/>
    <w:rsid w:val="00F87CBF"/>
    <w:rsid w:val="00F90F3C"/>
    <w:rsid w:val="00F9143C"/>
    <w:rsid w:val="00F9170E"/>
    <w:rsid w:val="00F9214E"/>
    <w:rsid w:val="00F92C0F"/>
    <w:rsid w:val="00F958D7"/>
    <w:rsid w:val="00FA115A"/>
    <w:rsid w:val="00FA1275"/>
    <w:rsid w:val="00FA1336"/>
    <w:rsid w:val="00FA2D52"/>
    <w:rsid w:val="00FA2FD7"/>
    <w:rsid w:val="00FA32E1"/>
    <w:rsid w:val="00FA4CFD"/>
    <w:rsid w:val="00FA72F8"/>
    <w:rsid w:val="00FA7DB3"/>
    <w:rsid w:val="00FB0367"/>
    <w:rsid w:val="00FB0F6B"/>
    <w:rsid w:val="00FB1995"/>
    <w:rsid w:val="00FB1A85"/>
    <w:rsid w:val="00FB36A3"/>
    <w:rsid w:val="00FB425D"/>
    <w:rsid w:val="00FB458B"/>
    <w:rsid w:val="00FB78CA"/>
    <w:rsid w:val="00FC17C5"/>
    <w:rsid w:val="00FC2317"/>
    <w:rsid w:val="00FC381F"/>
    <w:rsid w:val="00FC3E82"/>
    <w:rsid w:val="00FC417F"/>
    <w:rsid w:val="00FD03A4"/>
    <w:rsid w:val="00FD1A55"/>
    <w:rsid w:val="00FD3D81"/>
    <w:rsid w:val="00FD41C0"/>
    <w:rsid w:val="00FD445A"/>
    <w:rsid w:val="00FD4B4F"/>
    <w:rsid w:val="00FD74A8"/>
    <w:rsid w:val="00FE08CC"/>
    <w:rsid w:val="00FE110B"/>
    <w:rsid w:val="00FE2642"/>
    <w:rsid w:val="00FE4F40"/>
    <w:rsid w:val="00FE5FC7"/>
    <w:rsid w:val="00FE79E4"/>
    <w:rsid w:val="00FF1175"/>
    <w:rsid w:val="00FF171A"/>
    <w:rsid w:val="00FF1CE0"/>
    <w:rsid w:val="00FF1E54"/>
    <w:rsid w:val="00FF2773"/>
    <w:rsid w:val="00FF389D"/>
    <w:rsid w:val="00FF6218"/>
    <w:rsid w:val="00FF62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370DCA"/>
  <w15:docId w15:val="{C9DD9A8D-60E3-4ED0-9C7A-DAC9F70028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72A8"/>
    <w:pPr>
      <w:spacing w:line="276" w:lineRule="auto"/>
      <w:ind w:firstLine="709"/>
      <w:jc w:val="both"/>
    </w:pPr>
    <w:rPr>
      <w:rFonts w:ascii="Times New Roman" w:hAnsi="Times New Roman"/>
      <w:sz w:val="28"/>
      <w:szCs w:val="22"/>
    </w:rPr>
  </w:style>
  <w:style w:type="paragraph" w:styleId="Heading1">
    <w:name w:val="heading 1"/>
    <w:basedOn w:val="Normal"/>
    <w:next w:val="Normal"/>
    <w:link w:val="Heading1Char"/>
    <w:uiPriority w:val="9"/>
    <w:qFormat/>
    <w:rsid w:val="00444C9A"/>
    <w:pPr>
      <w:keepNext/>
      <w:spacing w:before="120"/>
      <w:outlineLvl w:val="0"/>
    </w:pPr>
    <w:rPr>
      <w:b/>
      <w:bCs/>
      <w:kern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834EC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ngtiu">
    <w:name w:val="Dòng tiêu đề"/>
    <w:basedOn w:val="Normal"/>
    <w:qFormat/>
    <w:rsid w:val="00FF6218"/>
    <w:pPr>
      <w:spacing w:line="240" w:lineRule="auto"/>
      <w:ind w:firstLine="0"/>
      <w:jc w:val="center"/>
    </w:pPr>
  </w:style>
  <w:style w:type="paragraph" w:styleId="Title">
    <w:name w:val="Title"/>
    <w:basedOn w:val="Normal"/>
    <w:next w:val="Normal"/>
    <w:link w:val="TitleChar"/>
    <w:uiPriority w:val="10"/>
    <w:qFormat/>
    <w:rsid w:val="00702282"/>
    <w:pPr>
      <w:spacing w:before="120" w:line="240" w:lineRule="auto"/>
      <w:ind w:firstLine="0"/>
      <w:jc w:val="center"/>
      <w:outlineLvl w:val="0"/>
    </w:pPr>
    <w:rPr>
      <w:b/>
      <w:bCs/>
      <w:kern w:val="28"/>
      <w:szCs w:val="32"/>
    </w:rPr>
  </w:style>
  <w:style w:type="character" w:customStyle="1" w:styleId="TitleChar">
    <w:name w:val="Title Char"/>
    <w:link w:val="Title"/>
    <w:uiPriority w:val="10"/>
    <w:rsid w:val="00702282"/>
    <w:rPr>
      <w:rFonts w:ascii="Times New Roman" w:hAnsi="Times New Roman"/>
      <w:b/>
      <w:bCs/>
      <w:kern w:val="28"/>
      <w:sz w:val="28"/>
      <w:szCs w:val="32"/>
    </w:rPr>
  </w:style>
  <w:style w:type="numbering" w:customStyle="1" w:styleId="Gchudng-Hanging">
    <w:name w:val="Gạch đầu dòng - Hanging"/>
    <w:uiPriority w:val="99"/>
    <w:rsid w:val="003421CB"/>
    <w:pPr>
      <w:numPr>
        <w:numId w:val="2"/>
      </w:numPr>
    </w:pPr>
  </w:style>
  <w:style w:type="paragraph" w:customStyle="1" w:styleId="Dngktn">
    <w:name w:val="Dòng ký tên"/>
    <w:basedOn w:val="Normal"/>
    <w:qFormat/>
    <w:rsid w:val="001C2B1C"/>
    <w:pPr>
      <w:spacing w:line="240" w:lineRule="auto"/>
      <w:ind w:firstLine="0"/>
      <w:jc w:val="center"/>
    </w:pPr>
    <w:rPr>
      <w:b/>
    </w:rPr>
  </w:style>
  <w:style w:type="paragraph" w:customStyle="1" w:styleId="NinhnL1">
    <w:name w:val="Nơi nhận. L1"/>
    <w:basedOn w:val="Normal"/>
    <w:qFormat/>
    <w:rsid w:val="009B6967"/>
    <w:pPr>
      <w:spacing w:line="240" w:lineRule="auto"/>
      <w:ind w:firstLine="0"/>
    </w:pPr>
    <w:rPr>
      <w:b/>
      <w:i/>
      <w:sz w:val="24"/>
    </w:rPr>
  </w:style>
  <w:style w:type="paragraph" w:customStyle="1" w:styleId="NinhnL2">
    <w:name w:val="Nơi nhận. L2"/>
    <w:basedOn w:val="Normal"/>
    <w:qFormat/>
    <w:rsid w:val="00BC607B"/>
    <w:pPr>
      <w:numPr>
        <w:numId w:val="45"/>
      </w:numPr>
      <w:spacing w:line="240" w:lineRule="auto"/>
    </w:pPr>
    <w:rPr>
      <w:sz w:val="22"/>
    </w:rPr>
  </w:style>
  <w:style w:type="numbering" w:customStyle="1" w:styleId="nhsninhn">
    <w:name w:val="Đánh số nơi nhận"/>
    <w:uiPriority w:val="99"/>
    <w:rsid w:val="00BC607B"/>
    <w:pPr>
      <w:numPr>
        <w:numId w:val="5"/>
      </w:numPr>
    </w:pPr>
  </w:style>
  <w:style w:type="character" w:styleId="Emphasis">
    <w:name w:val="Emphasis"/>
    <w:uiPriority w:val="20"/>
    <w:qFormat/>
    <w:rsid w:val="00B96BD0"/>
    <w:rPr>
      <w:i/>
      <w:iCs/>
    </w:rPr>
  </w:style>
  <w:style w:type="paragraph" w:customStyle="1" w:styleId="Table">
    <w:name w:val="Table"/>
    <w:basedOn w:val="Normal"/>
    <w:qFormat/>
    <w:rsid w:val="00A31AFD"/>
    <w:pPr>
      <w:spacing w:before="60" w:after="60" w:line="240" w:lineRule="auto"/>
      <w:ind w:firstLine="0"/>
      <w:jc w:val="left"/>
    </w:pPr>
    <w:rPr>
      <w:rFonts w:eastAsia="Calibri"/>
    </w:rPr>
  </w:style>
  <w:style w:type="paragraph" w:customStyle="1" w:styleId="Table-Center">
    <w:name w:val="Table-Center"/>
    <w:basedOn w:val="Table"/>
    <w:qFormat/>
    <w:rsid w:val="00375F82"/>
    <w:pPr>
      <w:jc w:val="center"/>
    </w:pPr>
  </w:style>
  <w:style w:type="paragraph" w:customStyle="1" w:styleId="Table-Header">
    <w:name w:val="Table-Header"/>
    <w:basedOn w:val="Table"/>
    <w:qFormat/>
    <w:rsid w:val="00375F82"/>
    <w:pPr>
      <w:keepNext/>
      <w:keepLines/>
      <w:jc w:val="center"/>
    </w:pPr>
    <w:rPr>
      <w:b/>
    </w:rPr>
  </w:style>
  <w:style w:type="paragraph" w:customStyle="1" w:styleId="NoIndent">
    <w:name w:val="No Indent"/>
    <w:basedOn w:val="Normal"/>
    <w:qFormat/>
    <w:rsid w:val="00375F82"/>
    <w:pPr>
      <w:spacing w:line="360" w:lineRule="auto"/>
      <w:ind w:firstLine="0"/>
    </w:pPr>
    <w:rPr>
      <w:rFonts w:eastAsia="Calibri"/>
    </w:rPr>
  </w:style>
  <w:style w:type="numbering" w:customStyle="1" w:styleId="Danhschkhngnhs">
    <w:name w:val="Danh sách không đánh số"/>
    <w:uiPriority w:val="99"/>
    <w:rsid w:val="00375F82"/>
    <w:pPr>
      <w:numPr>
        <w:numId w:val="7"/>
      </w:numPr>
    </w:pPr>
  </w:style>
  <w:style w:type="numbering" w:customStyle="1" w:styleId="STT">
    <w:name w:val="STT"/>
    <w:uiPriority w:val="99"/>
    <w:rsid w:val="00375F82"/>
    <w:pPr>
      <w:numPr>
        <w:numId w:val="8"/>
      </w:numPr>
    </w:pPr>
  </w:style>
  <w:style w:type="paragraph" w:styleId="Subtitle">
    <w:name w:val="Subtitle"/>
    <w:basedOn w:val="Normal"/>
    <w:next w:val="Normal"/>
    <w:link w:val="SubtitleChar"/>
    <w:uiPriority w:val="11"/>
    <w:qFormat/>
    <w:rsid w:val="00375F82"/>
    <w:pPr>
      <w:spacing w:line="240" w:lineRule="auto"/>
      <w:ind w:firstLine="0"/>
      <w:jc w:val="center"/>
      <w:outlineLvl w:val="1"/>
    </w:pPr>
    <w:rPr>
      <w:sz w:val="24"/>
      <w:szCs w:val="24"/>
    </w:rPr>
  </w:style>
  <w:style w:type="character" w:customStyle="1" w:styleId="SubtitleChar">
    <w:name w:val="Subtitle Char"/>
    <w:link w:val="Subtitle"/>
    <w:uiPriority w:val="11"/>
    <w:rsid w:val="00375F82"/>
    <w:rPr>
      <w:rFonts w:ascii="Times New Roman" w:hAnsi="Times New Roman"/>
      <w:sz w:val="24"/>
      <w:szCs w:val="24"/>
    </w:rPr>
  </w:style>
  <w:style w:type="numbering" w:customStyle="1" w:styleId="nhsnidung">
    <w:name w:val="Đánh số nội dung"/>
    <w:uiPriority w:val="99"/>
    <w:rsid w:val="00BC3763"/>
    <w:pPr>
      <w:numPr>
        <w:numId w:val="9"/>
      </w:numPr>
    </w:pPr>
  </w:style>
  <w:style w:type="character" w:styleId="Strong">
    <w:name w:val="Strong"/>
    <w:uiPriority w:val="22"/>
    <w:qFormat/>
    <w:rsid w:val="00375F82"/>
    <w:rPr>
      <w:b/>
      <w:bCs/>
    </w:rPr>
  </w:style>
  <w:style w:type="paragraph" w:customStyle="1" w:styleId="Ghich">
    <w:name w:val="Ghi chú"/>
    <w:basedOn w:val="Normal"/>
    <w:qFormat/>
    <w:rsid w:val="00A31AFD"/>
    <w:pPr>
      <w:spacing w:after="60" w:line="240" w:lineRule="auto"/>
      <w:ind w:firstLine="0"/>
    </w:pPr>
    <w:rPr>
      <w:i/>
    </w:rPr>
  </w:style>
  <w:style w:type="paragraph" w:customStyle="1" w:styleId="Center">
    <w:name w:val="Center"/>
    <w:basedOn w:val="Normal"/>
    <w:qFormat/>
    <w:rsid w:val="00834C71"/>
    <w:pPr>
      <w:spacing w:after="120" w:line="240" w:lineRule="auto"/>
      <w:ind w:firstLine="0"/>
      <w:jc w:val="center"/>
    </w:pPr>
    <w:rPr>
      <w:rFonts w:eastAsia="Calibri"/>
    </w:rPr>
  </w:style>
  <w:style w:type="character" w:customStyle="1" w:styleId="Heading1Char">
    <w:name w:val="Heading 1 Char"/>
    <w:link w:val="Heading1"/>
    <w:uiPriority w:val="9"/>
    <w:rsid w:val="00444C9A"/>
    <w:rPr>
      <w:rFonts w:ascii="Times New Roman" w:eastAsia="Times New Roman" w:hAnsi="Times New Roman" w:cs="Times New Roman"/>
      <w:b/>
      <w:bCs/>
      <w:kern w:val="32"/>
      <w:sz w:val="26"/>
      <w:szCs w:val="32"/>
    </w:rPr>
  </w:style>
  <w:style w:type="paragraph" w:customStyle="1" w:styleId="Cnc">
    <w:name w:val="Căn cứ"/>
    <w:basedOn w:val="Normal"/>
    <w:link w:val="CncChar"/>
    <w:qFormat/>
    <w:rsid w:val="003117E0"/>
    <w:pPr>
      <w:spacing w:after="120"/>
    </w:pPr>
    <w:rPr>
      <w:i/>
      <w:lang w:val="vi-VN"/>
    </w:rPr>
  </w:style>
  <w:style w:type="character" w:customStyle="1" w:styleId="CncChar">
    <w:name w:val="Căn cứ Char"/>
    <w:link w:val="Cnc"/>
    <w:rsid w:val="003117E0"/>
    <w:rPr>
      <w:rFonts w:ascii="Times New Roman" w:hAnsi="Times New Roman"/>
      <w:i/>
      <w:sz w:val="26"/>
      <w:szCs w:val="22"/>
      <w:lang w:val="vi-VN"/>
    </w:rPr>
  </w:style>
  <w:style w:type="paragraph" w:styleId="Header">
    <w:name w:val="header"/>
    <w:basedOn w:val="Normal"/>
    <w:link w:val="HeaderChar"/>
    <w:uiPriority w:val="99"/>
    <w:unhideWhenUsed/>
    <w:rsid w:val="008E51B7"/>
    <w:pPr>
      <w:tabs>
        <w:tab w:val="center" w:pos="4680"/>
        <w:tab w:val="right" w:pos="9360"/>
      </w:tabs>
    </w:pPr>
  </w:style>
  <w:style w:type="character" w:customStyle="1" w:styleId="HeaderChar">
    <w:name w:val="Header Char"/>
    <w:link w:val="Header"/>
    <w:uiPriority w:val="99"/>
    <w:rsid w:val="008E51B7"/>
    <w:rPr>
      <w:rFonts w:ascii="Times New Roman" w:hAnsi="Times New Roman"/>
      <w:sz w:val="26"/>
      <w:szCs w:val="22"/>
    </w:rPr>
  </w:style>
  <w:style w:type="paragraph" w:styleId="Footer">
    <w:name w:val="footer"/>
    <w:basedOn w:val="Normal"/>
    <w:link w:val="FooterChar"/>
    <w:uiPriority w:val="99"/>
    <w:unhideWhenUsed/>
    <w:rsid w:val="008E51B7"/>
    <w:pPr>
      <w:tabs>
        <w:tab w:val="center" w:pos="4680"/>
        <w:tab w:val="right" w:pos="9360"/>
      </w:tabs>
    </w:pPr>
  </w:style>
  <w:style w:type="character" w:customStyle="1" w:styleId="FooterChar">
    <w:name w:val="Footer Char"/>
    <w:link w:val="Footer"/>
    <w:uiPriority w:val="99"/>
    <w:rsid w:val="008E51B7"/>
    <w:rPr>
      <w:rFonts w:ascii="Times New Roman" w:hAnsi="Times New Roman"/>
      <w:sz w:val="26"/>
      <w:szCs w:val="22"/>
    </w:rPr>
  </w:style>
  <w:style w:type="paragraph" w:styleId="BalloonText">
    <w:name w:val="Balloon Text"/>
    <w:basedOn w:val="Normal"/>
    <w:link w:val="BalloonTextChar"/>
    <w:uiPriority w:val="99"/>
    <w:semiHidden/>
    <w:unhideWhenUsed/>
    <w:rsid w:val="00A94898"/>
    <w:pPr>
      <w:spacing w:line="240" w:lineRule="auto"/>
    </w:pPr>
    <w:rPr>
      <w:rFonts w:ascii="Segoe UI" w:hAnsi="Segoe UI" w:cs="Segoe UI"/>
      <w:sz w:val="18"/>
      <w:szCs w:val="18"/>
    </w:rPr>
  </w:style>
  <w:style w:type="character" w:customStyle="1" w:styleId="BalloonTextChar">
    <w:name w:val="Balloon Text Char"/>
    <w:link w:val="BalloonText"/>
    <w:uiPriority w:val="99"/>
    <w:semiHidden/>
    <w:rsid w:val="00A94898"/>
    <w:rPr>
      <w:rFonts w:ascii="Segoe UI" w:hAnsi="Segoe UI" w:cs="Segoe UI"/>
      <w:sz w:val="18"/>
      <w:szCs w:val="18"/>
    </w:rPr>
  </w:style>
  <w:style w:type="paragraph" w:customStyle="1" w:styleId="Khon">
    <w:name w:val="Khoản"/>
    <w:basedOn w:val="Normal"/>
    <w:qFormat/>
    <w:rsid w:val="007521C1"/>
    <w:pPr>
      <w:numPr>
        <w:ilvl w:val="2"/>
        <w:numId w:val="44"/>
      </w:numPr>
    </w:pPr>
    <w:rPr>
      <w:lang w:val="vi-VN"/>
    </w:rPr>
  </w:style>
  <w:style w:type="paragraph" w:customStyle="1" w:styleId="iu">
    <w:name w:val="Điều"/>
    <w:basedOn w:val="Normal"/>
    <w:next w:val="Khon"/>
    <w:qFormat/>
    <w:rsid w:val="007521C1"/>
    <w:pPr>
      <w:keepNext/>
      <w:numPr>
        <w:ilvl w:val="1"/>
        <w:numId w:val="44"/>
      </w:numPr>
      <w:spacing w:before="120"/>
      <w:outlineLvl w:val="1"/>
    </w:pPr>
    <w:rPr>
      <w:b/>
    </w:rPr>
  </w:style>
  <w:style w:type="numbering" w:customStyle="1" w:styleId="iuKhon">
    <w:name w:val="Điều Khoản"/>
    <w:uiPriority w:val="99"/>
    <w:rsid w:val="007521C1"/>
    <w:pPr>
      <w:numPr>
        <w:numId w:val="20"/>
      </w:numPr>
    </w:pPr>
  </w:style>
  <w:style w:type="paragraph" w:customStyle="1" w:styleId="Chng">
    <w:name w:val="Chương"/>
    <w:basedOn w:val="Normal"/>
    <w:next w:val="iu"/>
    <w:qFormat/>
    <w:rsid w:val="008D2A20"/>
    <w:pPr>
      <w:keepNext/>
      <w:numPr>
        <w:numId w:val="44"/>
      </w:numPr>
      <w:spacing w:before="240"/>
      <w:jc w:val="center"/>
      <w:outlineLvl w:val="0"/>
    </w:pPr>
    <w:rPr>
      <w:b/>
      <w:lang w:val="vi-VN"/>
    </w:rPr>
  </w:style>
  <w:style w:type="paragraph" w:customStyle="1" w:styleId="im">
    <w:name w:val="Điểm"/>
    <w:basedOn w:val="Normal"/>
    <w:qFormat/>
    <w:rsid w:val="007521C1"/>
    <w:pPr>
      <w:numPr>
        <w:ilvl w:val="3"/>
        <w:numId w:val="44"/>
      </w:numPr>
    </w:pPr>
  </w:style>
  <w:style w:type="character" w:styleId="CommentReference">
    <w:name w:val="annotation reference"/>
    <w:uiPriority w:val="99"/>
    <w:semiHidden/>
    <w:unhideWhenUsed/>
    <w:rsid w:val="003E3F1C"/>
    <w:rPr>
      <w:sz w:val="16"/>
      <w:szCs w:val="16"/>
    </w:rPr>
  </w:style>
  <w:style w:type="paragraph" w:styleId="CommentText">
    <w:name w:val="annotation text"/>
    <w:basedOn w:val="Normal"/>
    <w:link w:val="CommentTextChar"/>
    <w:uiPriority w:val="99"/>
    <w:unhideWhenUsed/>
    <w:rsid w:val="003E3F1C"/>
    <w:rPr>
      <w:sz w:val="20"/>
      <w:szCs w:val="20"/>
    </w:rPr>
  </w:style>
  <w:style w:type="character" w:customStyle="1" w:styleId="CommentTextChar">
    <w:name w:val="Comment Text Char"/>
    <w:link w:val="CommentText"/>
    <w:uiPriority w:val="99"/>
    <w:rsid w:val="003E3F1C"/>
    <w:rPr>
      <w:rFonts w:ascii="Times New Roman" w:hAnsi="Times New Roman"/>
    </w:rPr>
  </w:style>
  <w:style w:type="paragraph" w:styleId="CommentSubject">
    <w:name w:val="annotation subject"/>
    <w:basedOn w:val="CommentText"/>
    <w:next w:val="CommentText"/>
    <w:link w:val="CommentSubjectChar"/>
    <w:uiPriority w:val="99"/>
    <w:semiHidden/>
    <w:unhideWhenUsed/>
    <w:rsid w:val="003E3F1C"/>
    <w:rPr>
      <w:b/>
      <w:bCs/>
    </w:rPr>
  </w:style>
  <w:style w:type="character" w:customStyle="1" w:styleId="CommentSubjectChar">
    <w:name w:val="Comment Subject Char"/>
    <w:link w:val="CommentSubject"/>
    <w:uiPriority w:val="99"/>
    <w:semiHidden/>
    <w:rsid w:val="003E3F1C"/>
    <w:rPr>
      <w:rFonts w:ascii="Times New Roman" w:hAnsi="Times New Roman"/>
      <w:b/>
      <w:bCs/>
    </w:rPr>
  </w:style>
  <w:style w:type="paragraph" w:customStyle="1" w:styleId="QTKT-L1">
    <w:name w:val="QTKT-L1"/>
    <w:basedOn w:val="Normal"/>
    <w:next w:val="QTKT-L2"/>
    <w:qFormat/>
    <w:rsid w:val="004575D6"/>
    <w:pPr>
      <w:keepNext/>
      <w:pageBreakBefore/>
      <w:numPr>
        <w:numId w:val="33"/>
      </w:numPr>
      <w:jc w:val="center"/>
      <w:outlineLvl w:val="0"/>
    </w:pPr>
    <w:rPr>
      <w:b/>
      <w:caps/>
      <w:lang w:val="en-GB"/>
    </w:rPr>
  </w:style>
  <w:style w:type="paragraph" w:customStyle="1" w:styleId="QTKT-L2">
    <w:name w:val="QTKT-L2"/>
    <w:basedOn w:val="Normal"/>
    <w:next w:val="Normal"/>
    <w:qFormat/>
    <w:rsid w:val="00DE0E95"/>
    <w:pPr>
      <w:numPr>
        <w:ilvl w:val="1"/>
        <w:numId w:val="33"/>
      </w:numPr>
      <w:outlineLvl w:val="1"/>
    </w:pPr>
    <w:rPr>
      <w:b/>
      <w:lang w:val="vi-VN"/>
    </w:rPr>
  </w:style>
  <w:style w:type="numbering" w:customStyle="1" w:styleId="QTKT">
    <w:name w:val="QTKT"/>
    <w:uiPriority w:val="99"/>
    <w:rsid w:val="003179CA"/>
    <w:pPr>
      <w:numPr>
        <w:numId w:val="33"/>
      </w:numPr>
    </w:pPr>
  </w:style>
  <w:style w:type="paragraph" w:styleId="Revision">
    <w:name w:val="Revision"/>
    <w:hidden/>
    <w:uiPriority w:val="99"/>
    <w:semiHidden/>
    <w:rsid w:val="00233416"/>
    <w:rPr>
      <w:rFonts w:ascii="Times New Roman" w:hAnsi="Times New Roman"/>
      <w:sz w:val="26"/>
      <w:szCs w:val="22"/>
    </w:rPr>
  </w:style>
  <w:style w:type="paragraph" w:customStyle="1" w:styleId="Phlc">
    <w:name w:val="Phụ lục"/>
    <w:basedOn w:val="Normal"/>
    <w:next w:val="Normal"/>
    <w:qFormat/>
    <w:rsid w:val="00834C71"/>
    <w:pPr>
      <w:pageBreakBefore/>
      <w:spacing w:line="240" w:lineRule="auto"/>
      <w:ind w:firstLine="0"/>
      <w:jc w:val="center"/>
      <w:outlineLvl w:val="0"/>
    </w:pPr>
    <w:rPr>
      <w:b/>
    </w:rPr>
  </w:style>
  <w:style w:type="paragraph" w:styleId="NoSpacing">
    <w:name w:val="No Spacing"/>
    <w:uiPriority w:val="1"/>
    <w:qFormat/>
    <w:rsid w:val="008D2BC7"/>
    <w:pPr>
      <w:ind w:firstLine="709"/>
      <w:jc w:val="both"/>
    </w:pPr>
    <w:rPr>
      <w:rFonts w:ascii="Times New Roman" w:hAnsi="Times New Roman"/>
      <w:sz w:val="26"/>
      <w:szCs w:val="22"/>
    </w:rPr>
  </w:style>
  <w:style w:type="paragraph" w:styleId="ListParagraph">
    <w:name w:val="List Paragraph"/>
    <w:basedOn w:val="Normal"/>
    <w:uiPriority w:val="34"/>
    <w:qFormat/>
    <w:rsid w:val="00CA0B4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825544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D:\Sync\Templates\Quy&#7871;t%20&#273;inh%20c&#7911;a%20Gi&#225;m%20&#273;&#7889;c.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150FB69E-4A2E-41F2-B5E9-35A4634E87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Quyết đinh của Giám đốc</Template>
  <TotalTime>273</TotalTime>
  <Pages>22</Pages>
  <Words>6840</Words>
  <Characters>38990</Characters>
  <Application>Microsoft Office Word</Application>
  <DocSecurity>0</DocSecurity>
  <Lines>324</Lines>
  <Paragraphs>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45739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Tuan Anh</dc:creator>
  <cp:keywords/>
  <cp:lastModifiedBy>Triệu Thị Yến</cp:lastModifiedBy>
  <cp:revision>20</cp:revision>
  <cp:lastPrinted>2025-06-05T08:19:00Z</cp:lastPrinted>
  <dcterms:created xsi:type="dcterms:W3CDTF">2025-06-05T02:39:00Z</dcterms:created>
  <dcterms:modified xsi:type="dcterms:W3CDTF">2025-06-06T02:39:00Z</dcterms:modified>
</cp:coreProperties>
</file>